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8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850"/>
        <w:gridCol w:w="20"/>
        <w:gridCol w:w="689"/>
        <w:gridCol w:w="1282"/>
        <w:gridCol w:w="1128"/>
        <w:gridCol w:w="283"/>
        <w:gridCol w:w="1701"/>
        <w:gridCol w:w="992"/>
        <w:gridCol w:w="1811"/>
      </w:tblGrid>
      <w:tr w:rsidR="005A7DDB" w:rsidRPr="00BE035C" w14:paraId="050C426C" w14:textId="77777777" w:rsidTr="64BD0B42">
        <w:trPr>
          <w:trHeight w:hRule="exact" w:val="567"/>
        </w:trPr>
        <w:tc>
          <w:tcPr>
            <w:tcW w:w="7054" w:type="dxa"/>
            <w:gridSpan w:val="8"/>
            <w:tcBorders>
              <w:bottom w:val="single" w:sz="4" w:space="0" w:color="A6A6A6" w:themeColor="background1" w:themeShade="A6"/>
            </w:tcBorders>
            <w:vAlign w:val="center"/>
          </w:tcPr>
          <w:p w14:paraId="4A3FFD3D" w14:textId="77777777" w:rsidR="005A7DDB" w:rsidRPr="00F61D0E" w:rsidRDefault="00C538BE" w:rsidP="009B0DFD">
            <w:pPr>
              <w:pStyle w:val="Titel"/>
              <w:spacing w:line="240" w:lineRule="auto"/>
              <w:rPr>
                <w:color w:val="FF3300"/>
              </w:rPr>
            </w:pPr>
            <w:r>
              <w:rPr>
                <w:color w:val="FF3300"/>
              </w:rPr>
              <w:t xml:space="preserve">Management </w:t>
            </w:r>
            <w:r w:rsidR="009B0DFD">
              <w:rPr>
                <w:color w:val="FF3300"/>
              </w:rPr>
              <w:t>Review</w:t>
            </w:r>
          </w:p>
        </w:tc>
        <w:tc>
          <w:tcPr>
            <w:tcW w:w="2803" w:type="dxa"/>
            <w:gridSpan w:val="2"/>
            <w:tcBorders>
              <w:bottom w:val="single" w:sz="4" w:space="0" w:color="A6A6A6" w:themeColor="background1" w:themeShade="A6"/>
            </w:tcBorders>
            <w:vAlign w:val="center"/>
          </w:tcPr>
          <w:p w14:paraId="13E2F636" w14:textId="77777777" w:rsidR="005A7DDB" w:rsidRPr="00BE035C" w:rsidRDefault="005A7DDB" w:rsidP="009E0DD7">
            <w:pPr>
              <w:pStyle w:val="Titel"/>
              <w:spacing w:line="240" w:lineRule="auto"/>
            </w:pPr>
          </w:p>
        </w:tc>
      </w:tr>
      <w:tr w:rsidR="005A7DDB" w:rsidRPr="00BE035C" w14:paraId="490EAD9B" w14:textId="77777777" w:rsidTr="64BD0B42">
        <w:trPr>
          <w:trHeight w:val="397"/>
        </w:trPr>
        <w:tc>
          <w:tcPr>
            <w:tcW w:w="1951" w:type="dxa"/>
            <w:gridSpan w:val="2"/>
            <w:tcBorders>
              <w:top w:val="single" w:sz="4" w:space="0" w:color="A6A6A6" w:themeColor="background1" w:themeShade="A6"/>
            </w:tcBorders>
            <w:vAlign w:val="center"/>
          </w:tcPr>
          <w:p w14:paraId="425CE3AE" w14:textId="77777777" w:rsidR="005A7DDB" w:rsidRPr="00BE035C" w:rsidRDefault="005A7DDB" w:rsidP="005A7DDB">
            <w:pPr>
              <w:rPr>
                <w:color w:val="595959" w:themeColor="text1" w:themeTint="A6"/>
                <w:szCs w:val="18"/>
              </w:rPr>
            </w:pPr>
            <w:r w:rsidRPr="00BE035C">
              <w:rPr>
                <w:color w:val="595959" w:themeColor="text1" w:themeTint="A6"/>
                <w:szCs w:val="18"/>
              </w:rPr>
              <w:t>Projekttitel:</w:t>
            </w:r>
          </w:p>
        </w:tc>
        <w:tc>
          <w:tcPr>
            <w:tcW w:w="7906" w:type="dxa"/>
            <w:gridSpan w:val="8"/>
            <w:tcBorders>
              <w:top w:val="single" w:sz="4" w:space="0" w:color="A6A6A6" w:themeColor="background1" w:themeShade="A6"/>
            </w:tcBorders>
            <w:vAlign w:val="center"/>
          </w:tcPr>
          <w:p w14:paraId="009757C4" w14:textId="33DFE1D8" w:rsidR="005A7DDB" w:rsidRPr="00BE035C" w:rsidRDefault="00777E27" w:rsidP="005A7DDB">
            <w:pPr>
              <w:rPr>
                <w:b/>
                <w:szCs w:val="18"/>
              </w:rPr>
            </w:pPr>
            <w:r>
              <w:rPr>
                <w:b/>
                <w:szCs w:val="18"/>
              </w:rPr>
              <w:t>Big Topo</w:t>
            </w:r>
          </w:p>
        </w:tc>
      </w:tr>
      <w:tr w:rsidR="005A7DDB" w:rsidRPr="00BE035C" w14:paraId="07FC0C03" w14:textId="77777777" w:rsidTr="64BD0B42">
        <w:trPr>
          <w:trHeight w:val="284"/>
        </w:trPr>
        <w:tc>
          <w:tcPr>
            <w:tcW w:w="1951" w:type="dxa"/>
            <w:gridSpan w:val="2"/>
            <w:vAlign w:val="center"/>
          </w:tcPr>
          <w:p w14:paraId="5326DE03" w14:textId="77777777" w:rsidR="005A7DDB" w:rsidRPr="00BE035C" w:rsidRDefault="005A7DDB" w:rsidP="005A7DDB">
            <w:pPr>
              <w:rPr>
                <w:color w:val="595959" w:themeColor="text1" w:themeTint="A6"/>
                <w:szCs w:val="18"/>
              </w:rPr>
            </w:pPr>
            <w:r w:rsidRPr="00BE035C">
              <w:rPr>
                <w:color w:val="595959" w:themeColor="text1" w:themeTint="A6"/>
                <w:szCs w:val="18"/>
              </w:rPr>
              <w:t>Auftraggeber:</w:t>
            </w:r>
          </w:p>
        </w:tc>
        <w:tc>
          <w:tcPr>
            <w:tcW w:w="7906" w:type="dxa"/>
            <w:gridSpan w:val="8"/>
            <w:vAlign w:val="center"/>
          </w:tcPr>
          <w:p w14:paraId="15200211" w14:textId="661205EB" w:rsidR="005A7DDB" w:rsidRPr="00BE035C" w:rsidRDefault="00E90036" w:rsidP="005A7DDB">
            <w:pPr>
              <w:rPr>
                <w:b/>
                <w:szCs w:val="18"/>
              </w:rPr>
            </w:pPr>
            <w:r>
              <w:rPr>
                <w:b/>
                <w:szCs w:val="18"/>
              </w:rPr>
              <w:t>Christi</w:t>
            </w:r>
            <w:r w:rsidR="007C66BD">
              <w:rPr>
                <w:b/>
                <w:szCs w:val="18"/>
              </w:rPr>
              <w:t xml:space="preserve">an </w:t>
            </w:r>
            <w:r>
              <w:rPr>
                <w:b/>
                <w:szCs w:val="18"/>
              </w:rPr>
              <w:t>Schöndorfer / HTL3R</w:t>
            </w:r>
          </w:p>
        </w:tc>
      </w:tr>
      <w:tr w:rsidR="005A7DDB" w:rsidRPr="00BE035C" w14:paraId="19D155B1" w14:textId="77777777" w:rsidTr="64BD0B42">
        <w:trPr>
          <w:trHeight w:val="284"/>
        </w:trPr>
        <w:tc>
          <w:tcPr>
            <w:tcW w:w="1951" w:type="dxa"/>
            <w:gridSpan w:val="2"/>
            <w:vAlign w:val="center"/>
          </w:tcPr>
          <w:p w14:paraId="6B658DA7" w14:textId="77777777" w:rsidR="005A7DDB" w:rsidRPr="00BE035C" w:rsidRDefault="005A7DDB" w:rsidP="005A7DDB">
            <w:pPr>
              <w:rPr>
                <w:color w:val="595959" w:themeColor="text1" w:themeTint="A6"/>
                <w:szCs w:val="18"/>
              </w:rPr>
            </w:pPr>
            <w:r w:rsidRPr="00BE035C">
              <w:rPr>
                <w:color w:val="595959" w:themeColor="text1" w:themeTint="A6"/>
                <w:szCs w:val="18"/>
              </w:rPr>
              <w:t>Auftragnehmer:</w:t>
            </w:r>
          </w:p>
        </w:tc>
        <w:tc>
          <w:tcPr>
            <w:tcW w:w="7906" w:type="dxa"/>
            <w:gridSpan w:val="8"/>
            <w:vAlign w:val="center"/>
          </w:tcPr>
          <w:p w14:paraId="31F83335" w14:textId="011986E7" w:rsidR="005A7DDB" w:rsidRPr="00BE035C" w:rsidRDefault="00777E27" w:rsidP="005A7DDB">
            <w:pPr>
              <w:rPr>
                <w:b/>
                <w:szCs w:val="18"/>
              </w:rPr>
            </w:pPr>
            <w:r>
              <w:rPr>
                <w:b/>
                <w:szCs w:val="18"/>
              </w:rPr>
              <w:t>Tamara Marl</w:t>
            </w:r>
            <w:r w:rsidR="000154FF">
              <w:rPr>
                <w:b/>
                <w:szCs w:val="18"/>
              </w:rPr>
              <w:t xml:space="preserve"> / HTL3R</w:t>
            </w:r>
          </w:p>
        </w:tc>
      </w:tr>
      <w:tr w:rsidR="00AD510F" w:rsidRPr="00BE035C" w14:paraId="1E539401" w14:textId="77777777" w:rsidTr="64BD0B42">
        <w:trPr>
          <w:trHeight w:val="284"/>
        </w:trPr>
        <w:tc>
          <w:tcPr>
            <w:tcW w:w="1971" w:type="dxa"/>
            <w:gridSpan w:val="3"/>
            <w:vAlign w:val="center"/>
          </w:tcPr>
          <w:p w14:paraId="0ED12E30" w14:textId="77777777" w:rsidR="00AD510F" w:rsidRPr="00BE035C" w:rsidRDefault="00AD510F" w:rsidP="005A7DDB">
            <w:pPr>
              <w:rPr>
                <w:color w:val="595959" w:themeColor="text1" w:themeTint="A6"/>
                <w:szCs w:val="18"/>
              </w:rPr>
            </w:pPr>
            <w:r w:rsidRPr="00BE035C">
              <w:rPr>
                <w:color w:val="595959" w:themeColor="text1" w:themeTint="A6"/>
                <w:szCs w:val="18"/>
              </w:rPr>
              <w:t>Schuljahr:</w:t>
            </w:r>
          </w:p>
        </w:tc>
        <w:tc>
          <w:tcPr>
            <w:tcW w:w="1971" w:type="dxa"/>
            <w:gridSpan w:val="2"/>
            <w:vAlign w:val="center"/>
          </w:tcPr>
          <w:p w14:paraId="09E59479" w14:textId="2FABBB7A" w:rsidR="00AD510F" w:rsidRPr="00BE035C" w:rsidRDefault="00AD510F" w:rsidP="005A7DDB">
            <w:pPr>
              <w:rPr>
                <w:b/>
                <w:szCs w:val="18"/>
              </w:rPr>
            </w:pPr>
            <w:r w:rsidRPr="00BE035C">
              <w:rPr>
                <w:b/>
                <w:szCs w:val="18"/>
              </w:rPr>
              <w:t>20</w:t>
            </w:r>
            <w:r w:rsidR="00E41826">
              <w:rPr>
                <w:b/>
                <w:szCs w:val="18"/>
              </w:rPr>
              <w:t>2</w:t>
            </w:r>
            <w:r w:rsidR="000154FF">
              <w:rPr>
                <w:b/>
                <w:szCs w:val="18"/>
              </w:rPr>
              <w:t>5/26</w:t>
            </w:r>
          </w:p>
        </w:tc>
        <w:tc>
          <w:tcPr>
            <w:tcW w:w="1128" w:type="dxa"/>
            <w:vAlign w:val="center"/>
          </w:tcPr>
          <w:p w14:paraId="477D9FCD" w14:textId="77777777" w:rsidR="00AD510F" w:rsidRPr="00BE035C" w:rsidRDefault="00AD510F" w:rsidP="005A7DDB">
            <w:pPr>
              <w:rPr>
                <w:szCs w:val="18"/>
              </w:rPr>
            </w:pPr>
            <w:r w:rsidRPr="00BE035C">
              <w:rPr>
                <w:szCs w:val="18"/>
              </w:rPr>
              <w:t>Klasse:</w:t>
            </w:r>
          </w:p>
        </w:tc>
        <w:tc>
          <w:tcPr>
            <w:tcW w:w="2976" w:type="dxa"/>
            <w:gridSpan w:val="3"/>
            <w:vAlign w:val="center"/>
          </w:tcPr>
          <w:p w14:paraId="39685E01" w14:textId="3A343B41" w:rsidR="00AD510F" w:rsidRPr="00BE035C" w:rsidRDefault="000154FF" w:rsidP="005A7DDB">
            <w:pPr>
              <w:rPr>
                <w:b/>
                <w:szCs w:val="18"/>
              </w:rPr>
            </w:pPr>
            <w:r>
              <w:rPr>
                <w:b/>
                <w:szCs w:val="18"/>
              </w:rPr>
              <w:t>5CN</w:t>
            </w:r>
          </w:p>
        </w:tc>
        <w:tc>
          <w:tcPr>
            <w:tcW w:w="1811" w:type="dxa"/>
            <w:vAlign w:val="center"/>
          </w:tcPr>
          <w:p w14:paraId="73EB20BB" w14:textId="77777777" w:rsidR="00AD510F" w:rsidRPr="00BE035C" w:rsidRDefault="00AD510F" w:rsidP="005A7DDB">
            <w:pPr>
              <w:rPr>
                <w:b/>
                <w:szCs w:val="18"/>
              </w:rPr>
            </w:pPr>
          </w:p>
        </w:tc>
      </w:tr>
      <w:tr w:rsidR="005A7DDB" w:rsidRPr="00BE035C" w14:paraId="4BB99BAF" w14:textId="77777777" w:rsidTr="64BD0B42">
        <w:tc>
          <w:tcPr>
            <w:tcW w:w="9857" w:type="dxa"/>
            <w:gridSpan w:val="10"/>
            <w:tcBorders>
              <w:bottom w:val="single" w:sz="4" w:space="0" w:color="A6A6A6" w:themeColor="background1" w:themeShade="A6"/>
            </w:tcBorders>
            <w:vAlign w:val="center"/>
          </w:tcPr>
          <w:p w14:paraId="0761BDC3" w14:textId="77777777" w:rsidR="005A7DDB" w:rsidRPr="00BE035C" w:rsidRDefault="005A7DDB" w:rsidP="005A7DDB"/>
        </w:tc>
      </w:tr>
      <w:tr w:rsidR="000A440B" w:rsidRPr="00BE035C" w14:paraId="59D4E40A" w14:textId="77777777" w:rsidTr="64BD0B42">
        <w:trPr>
          <w:trHeight w:hRule="exact" w:val="284"/>
        </w:trPr>
        <w:tc>
          <w:tcPr>
            <w:tcW w:w="1101" w:type="dxa"/>
            <w:tcBorders>
              <w:top w:val="single" w:sz="4" w:space="0" w:color="A6A6A6" w:themeColor="background1" w:themeShade="A6"/>
            </w:tcBorders>
            <w:vAlign w:val="center"/>
          </w:tcPr>
          <w:p w14:paraId="2A966B1B" w14:textId="77777777" w:rsidR="005A7DDB" w:rsidRPr="00BE035C" w:rsidRDefault="005A7DDB" w:rsidP="005A7DDB">
            <w:pPr>
              <w:rPr>
                <w:b/>
                <w:sz w:val="14"/>
                <w:szCs w:val="14"/>
              </w:rPr>
            </w:pPr>
            <w:r w:rsidRPr="00BE035C">
              <w:rPr>
                <w:b/>
                <w:sz w:val="14"/>
                <w:szCs w:val="14"/>
              </w:rPr>
              <w:t>VERSION</w:t>
            </w:r>
          </w:p>
        </w:tc>
        <w:tc>
          <w:tcPr>
            <w:tcW w:w="1559" w:type="dxa"/>
            <w:gridSpan w:val="3"/>
            <w:tcBorders>
              <w:top w:val="single" w:sz="4" w:space="0" w:color="A6A6A6" w:themeColor="background1" w:themeShade="A6"/>
            </w:tcBorders>
            <w:vAlign w:val="center"/>
          </w:tcPr>
          <w:p w14:paraId="6797BF2D" w14:textId="77777777" w:rsidR="005A7DDB" w:rsidRPr="00BE035C" w:rsidRDefault="005A7DDB" w:rsidP="005A7DDB">
            <w:pPr>
              <w:rPr>
                <w:b/>
                <w:sz w:val="14"/>
                <w:szCs w:val="14"/>
              </w:rPr>
            </w:pPr>
            <w:r w:rsidRPr="00BE035C">
              <w:rPr>
                <w:b/>
                <w:sz w:val="14"/>
                <w:szCs w:val="14"/>
              </w:rPr>
              <w:t>DATUM</w:t>
            </w:r>
          </w:p>
        </w:tc>
        <w:tc>
          <w:tcPr>
            <w:tcW w:w="2693" w:type="dxa"/>
            <w:gridSpan w:val="3"/>
            <w:tcBorders>
              <w:top w:val="single" w:sz="4" w:space="0" w:color="A6A6A6" w:themeColor="background1" w:themeShade="A6"/>
            </w:tcBorders>
            <w:vAlign w:val="center"/>
          </w:tcPr>
          <w:p w14:paraId="438E0F6B" w14:textId="77777777" w:rsidR="005A7DDB" w:rsidRPr="00BE035C" w:rsidRDefault="005A7DDB" w:rsidP="005A7DDB">
            <w:pPr>
              <w:rPr>
                <w:b/>
                <w:sz w:val="14"/>
                <w:szCs w:val="14"/>
              </w:rPr>
            </w:pPr>
            <w:r w:rsidRPr="00BE035C">
              <w:rPr>
                <w:b/>
                <w:sz w:val="14"/>
                <w:szCs w:val="14"/>
              </w:rPr>
              <w:t>AUTOR</w:t>
            </w:r>
            <w:r w:rsidR="00AD510F" w:rsidRPr="00BE035C">
              <w:rPr>
                <w:b/>
                <w:sz w:val="14"/>
                <w:szCs w:val="14"/>
              </w:rPr>
              <w:t>IN</w:t>
            </w:r>
            <w:r w:rsidR="00042E89">
              <w:rPr>
                <w:b/>
                <w:sz w:val="14"/>
                <w:szCs w:val="14"/>
              </w:rPr>
              <w:t>/AUTOR</w:t>
            </w:r>
          </w:p>
        </w:tc>
        <w:tc>
          <w:tcPr>
            <w:tcW w:w="4504" w:type="dxa"/>
            <w:gridSpan w:val="3"/>
            <w:tcBorders>
              <w:top w:val="single" w:sz="4" w:space="0" w:color="A6A6A6" w:themeColor="background1" w:themeShade="A6"/>
            </w:tcBorders>
            <w:vAlign w:val="center"/>
          </w:tcPr>
          <w:p w14:paraId="3BF24F31" w14:textId="77777777" w:rsidR="005A7DDB" w:rsidRPr="00BE035C" w:rsidRDefault="00AD510F" w:rsidP="005A7DDB">
            <w:pPr>
              <w:rPr>
                <w:b/>
                <w:sz w:val="14"/>
                <w:szCs w:val="14"/>
              </w:rPr>
            </w:pPr>
            <w:r w:rsidRPr="00BE035C">
              <w:rPr>
                <w:b/>
                <w:sz w:val="14"/>
                <w:szCs w:val="14"/>
              </w:rPr>
              <w:t>ÄNDERUNG</w:t>
            </w:r>
          </w:p>
        </w:tc>
      </w:tr>
      <w:tr w:rsidR="006D69E6" w:rsidRPr="006D69E6" w14:paraId="27A1F9A8" w14:textId="77777777" w:rsidTr="64BD0B42">
        <w:tc>
          <w:tcPr>
            <w:tcW w:w="1101" w:type="dxa"/>
            <w:vAlign w:val="center"/>
          </w:tcPr>
          <w:p w14:paraId="573D3A49" w14:textId="4C1A2E8D" w:rsidR="005A7DDB" w:rsidRPr="006D69E6" w:rsidRDefault="009A79F7" w:rsidP="00047F71">
            <w:pPr>
              <w:pStyle w:val="Versionsnummer"/>
              <w:rPr>
                <w:color w:val="auto"/>
              </w:rPr>
            </w:pPr>
            <w:r>
              <w:rPr>
                <w:color w:val="auto"/>
              </w:rPr>
              <w:t>v</w:t>
            </w:r>
            <w:r w:rsidR="006D69E6" w:rsidRPr="006D69E6">
              <w:rPr>
                <w:color w:val="auto"/>
              </w:rPr>
              <w:t>1.</w:t>
            </w:r>
            <w:r w:rsidR="005319D7">
              <w:rPr>
                <w:color w:val="auto"/>
              </w:rPr>
              <w:t>0</w:t>
            </w:r>
          </w:p>
        </w:tc>
        <w:tc>
          <w:tcPr>
            <w:tcW w:w="1559" w:type="dxa"/>
            <w:gridSpan w:val="3"/>
            <w:vAlign w:val="center"/>
          </w:tcPr>
          <w:p w14:paraId="62F1D683" w14:textId="54BFD1F2" w:rsidR="005A7DDB" w:rsidRPr="006D69E6" w:rsidRDefault="00E02945" w:rsidP="00047F71">
            <w:pPr>
              <w:pStyle w:val="Versionsnummer"/>
              <w:rPr>
                <w:color w:val="auto"/>
              </w:rPr>
            </w:pPr>
            <w:r>
              <w:rPr>
                <w:color w:val="auto"/>
              </w:rPr>
              <w:t>12</w:t>
            </w:r>
            <w:r w:rsidR="00EF5E1D">
              <w:rPr>
                <w:color w:val="auto"/>
              </w:rPr>
              <w:t>.0</w:t>
            </w:r>
            <w:r>
              <w:rPr>
                <w:color w:val="auto"/>
              </w:rPr>
              <w:t>4</w:t>
            </w:r>
            <w:r w:rsidR="008176C3">
              <w:rPr>
                <w:color w:val="auto"/>
              </w:rPr>
              <w:t>.</w:t>
            </w:r>
            <w:r w:rsidR="00CC3B91">
              <w:rPr>
                <w:color w:val="auto"/>
              </w:rPr>
              <w:t>2026</w:t>
            </w:r>
          </w:p>
        </w:tc>
        <w:tc>
          <w:tcPr>
            <w:tcW w:w="2693" w:type="dxa"/>
            <w:gridSpan w:val="3"/>
            <w:vAlign w:val="center"/>
          </w:tcPr>
          <w:p w14:paraId="72BF512E" w14:textId="5547161C" w:rsidR="000154FF" w:rsidRPr="006D69E6" w:rsidRDefault="00EF5E1D" w:rsidP="00047F71">
            <w:pPr>
              <w:pStyle w:val="Versionsnummer"/>
              <w:rPr>
                <w:color w:val="auto"/>
              </w:rPr>
            </w:pPr>
            <w:r>
              <w:rPr>
                <w:color w:val="auto"/>
              </w:rPr>
              <w:t>Tamara Marl</w:t>
            </w:r>
          </w:p>
        </w:tc>
        <w:tc>
          <w:tcPr>
            <w:tcW w:w="4504" w:type="dxa"/>
            <w:gridSpan w:val="3"/>
            <w:vAlign w:val="center"/>
          </w:tcPr>
          <w:p w14:paraId="309A39A3" w14:textId="51A82E3B" w:rsidR="005A7DDB" w:rsidRPr="006D69E6" w:rsidRDefault="00F50825" w:rsidP="00047F71">
            <w:pPr>
              <w:pStyle w:val="Versionsnummer"/>
              <w:rPr>
                <w:color w:val="auto"/>
              </w:rPr>
            </w:pPr>
            <w:r>
              <w:rPr>
                <w:color w:val="auto"/>
              </w:rPr>
              <w:t>Erstellung</w:t>
            </w:r>
          </w:p>
        </w:tc>
      </w:tr>
    </w:tbl>
    <w:p w14:paraId="27421163" w14:textId="6A942E89" w:rsidR="007633AA" w:rsidRDefault="007633AA" w:rsidP="392D94A0">
      <w:pPr>
        <w:pStyle w:val="berschrift1"/>
        <w:rPr>
          <w:sz w:val="24"/>
          <w:szCs w:val="24"/>
        </w:rPr>
      </w:pPr>
      <w:bookmarkStart w:id="0" w:name="_Toc239072679"/>
      <w:bookmarkStart w:id="1" w:name="_Toc239073005"/>
      <w:r w:rsidRPr="00AF67F0">
        <w:t>Projektstatus</w:t>
      </w:r>
      <w:r w:rsidR="004C3D44">
        <w:br/>
      </w:r>
      <w:r w:rsidR="004C3D44" w:rsidRPr="004C3D44">
        <w:rPr>
          <w:sz w:val="24"/>
          <w:szCs w:val="24"/>
        </w:rPr>
        <w:t xml:space="preserve">Berichtszeitraum: </w:t>
      </w:r>
      <w:r w:rsidR="00E02945">
        <w:rPr>
          <w:sz w:val="24"/>
          <w:szCs w:val="24"/>
        </w:rPr>
        <w:t>24</w:t>
      </w:r>
      <w:r w:rsidR="00704D93">
        <w:rPr>
          <w:sz w:val="24"/>
          <w:szCs w:val="24"/>
        </w:rPr>
        <w:t>.</w:t>
      </w:r>
      <w:r w:rsidR="008364B0">
        <w:rPr>
          <w:sz w:val="24"/>
          <w:szCs w:val="24"/>
        </w:rPr>
        <w:t>03</w:t>
      </w:r>
      <w:r w:rsidR="0022712A">
        <w:rPr>
          <w:sz w:val="24"/>
          <w:szCs w:val="24"/>
        </w:rPr>
        <w:t>.2026</w:t>
      </w:r>
      <w:r w:rsidR="00291129" w:rsidRPr="392D94A0">
        <w:rPr>
          <w:sz w:val="24"/>
          <w:szCs w:val="24"/>
        </w:rPr>
        <w:t xml:space="preserve"> bis</w:t>
      </w:r>
      <w:r w:rsidR="00566DCF" w:rsidRPr="392D94A0">
        <w:rPr>
          <w:sz w:val="24"/>
          <w:szCs w:val="24"/>
        </w:rPr>
        <w:t xml:space="preserve"> </w:t>
      </w:r>
      <w:r w:rsidR="00E02945">
        <w:rPr>
          <w:sz w:val="24"/>
          <w:szCs w:val="24"/>
        </w:rPr>
        <w:t>12</w:t>
      </w:r>
      <w:r w:rsidR="00704D93">
        <w:rPr>
          <w:sz w:val="24"/>
          <w:szCs w:val="24"/>
        </w:rPr>
        <w:t>.0</w:t>
      </w:r>
      <w:r w:rsidR="00E02945">
        <w:rPr>
          <w:sz w:val="24"/>
          <w:szCs w:val="24"/>
        </w:rPr>
        <w:t>4</w:t>
      </w:r>
      <w:r w:rsidR="00704D93">
        <w:rPr>
          <w:sz w:val="24"/>
          <w:szCs w:val="24"/>
        </w:rPr>
        <w:t>.2026</w:t>
      </w:r>
    </w:p>
    <w:p w14:paraId="2CA1CC52" w14:textId="77777777" w:rsidR="004C3D44" w:rsidRPr="004C3D44" w:rsidRDefault="004C3D44" w:rsidP="004C3D44"/>
    <w:tbl>
      <w:tblPr>
        <w:tblW w:w="4930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36"/>
        <w:gridCol w:w="1606"/>
        <w:gridCol w:w="1843"/>
        <w:gridCol w:w="2128"/>
        <w:gridCol w:w="1700"/>
        <w:gridCol w:w="1704"/>
        <w:gridCol w:w="281"/>
      </w:tblGrid>
      <w:tr w:rsidR="00875D06" w:rsidRPr="005F2D3F" w14:paraId="243CB641" w14:textId="77777777" w:rsidTr="00985EC5">
        <w:trPr>
          <w:gridAfter w:val="1"/>
          <w:wAfter w:w="145" w:type="pct"/>
          <w:trHeight w:val="300"/>
        </w:trPr>
        <w:tc>
          <w:tcPr>
            <w:tcW w:w="1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bottom"/>
          </w:tcPr>
          <w:p w14:paraId="562838F5" w14:textId="77777777" w:rsidR="00C538BE" w:rsidRPr="00875D06" w:rsidRDefault="00C538BE" w:rsidP="006C1A67"/>
        </w:tc>
        <w:tc>
          <w:tcPr>
            <w:tcW w:w="4728" w:type="pct"/>
            <w:gridSpan w:val="5"/>
            <w:tcBorders>
              <w:left w:val="single" w:sz="4" w:space="0" w:color="auto"/>
            </w:tcBorders>
            <w:vAlign w:val="center"/>
          </w:tcPr>
          <w:p w14:paraId="377F2860" w14:textId="24577140" w:rsidR="005F581E" w:rsidRPr="00777E27" w:rsidRDefault="00240B58" w:rsidP="00E02945">
            <w:pPr>
              <w:ind w:right="283"/>
              <w:jc w:val="both"/>
            </w:pPr>
            <w:r>
              <w:t>Die 6.1-6.</w:t>
            </w:r>
            <w:r w:rsidR="00B603D1">
              <w:t>4</w:t>
            </w:r>
            <w:r>
              <w:t xml:space="preserve"> </w:t>
            </w:r>
            <w:r w:rsidR="00E02945">
              <w:t xml:space="preserve">sind abgeschlossen und auch der größte Punkt VoIP </w:t>
            </w:r>
            <w:r w:rsidR="00B603D1">
              <w:t xml:space="preserve">(1.6) </w:t>
            </w:r>
            <w:r w:rsidR="00E02945">
              <w:t>wurde erfolgreich, wie geplant vor den Ferien noch fertiggestellt. Call hat geklappt</w:t>
            </w:r>
            <w:r w:rsidR="00B603D1">
              <w:t xml:space="preserve"> im Cisco Labor</w:t>
            </w:r>
            <w:r w:rsidR="00E02945">
              <w:t>.</w:t>
            </w:r>
            <w:r w:rsidR="00B603D1">
              <w:t xml:space="preserve"> Der Monitoring Server wurde nun also zu einem Observium-Server, der via SNMP die Daten der SZB-Router </w:t>
            </w:r>
            <w:r w:rsidR="00985EC5">
              <w:t>abfragt. Tip</w:t>
            </w:r>
            <w:r w:rsidR="0002098A">
              <w:t xml:space="preserve"> </w:t>
            </w:r>
            <w:r w:rsidR="00985EC5">
              <w:t>Top.</w:t>
            </w:r>
          </w:p>
        </w:tc>
      </w:tr>
      <w:tr w:rsidR="00F23A2F" w14:paraId="27FEE247" w14:textId="77777777" w:rsidTr="17FA74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cantSplit/>
        </w:trPr>
        <w:tc>
          <w:tcPr>
            <w:tcW w:w="500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D3BC10" w14:textId="77777777" w:rsidR="00427C74" w:rsidRPr="005F2D3F" w:rsidRDefault="00427C74" w:rsidP="00D41E03">
            <w:pPr>
              <w:pStyle w:val="Fuzeile"/>
              <w:keepNext/>
              <w:tabs>
                <w:tab w:val="clear" w:pos="4536"/>
              </w:tabs>
              <w:rPr>
                <w:b/>
                <w:lang w:val="de-AT"/>
              </w:rPr>
            </w:pPr>
          </w:p>
          <w:p w14:paraId="2CD2A489" w14:textId="75F5FC0F" w:rsidR="00F23A2F" w:rsidRDefault="00F23A2F" w:rsidP="00D41E03">
            <w:pPr>
              <w:pStyle w:val="Fuzeile"/>
              <w:keepNext/>
              <w:tabs>
                <w:tab w:val="clear" w:pos="4536"/>
              </w:tabs>
            </w:pPr>
            <w:r>
              <w:rPr>
                <w:b/>
              </w:rPr>
              <w:t>Termine</w:t>
            </w:r>
          </w:p>
        </w:tc>
      </w:tr>
      <w:tr w:rsidR="00F23A2F" w:rsidRPr="00F23A2F" w14:paraId="1DB66CD6" w14:textId="77777777" w:rsidTr="17FA74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9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94B5" w14:textId="77777777" w:rsidR="00F23A2F" w:rsidRPr="00F23A2F" w:rsidRDefault="00F23A2F" w:rsidP="00F23A2F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%</w:t>
            </w:r>
            <w:r>
              <w:rPr>
                <w:sz w:val="16"/>
                <w:szCs w:val="16"/>
              </w:rPr>
              <w:t xml:space="preserve"> </w:t>
            </w:r>
            <w:r w:rsidRPr="00F23A2F">
              <w:rPr>
                <w:sz w:val="16"/>
                <w:szCs w:val="16"/>
              </w:rPr>
              <w:t>abgeschlossen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4D892" w14:textId="77777777" w:rsidR="00F23A2F" w:rsidRPr="00F23A2F" w:rsidRDefault="00F23A2F" w:rsidP="00F23A2F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Projekts</w:t>
            </w:r>
            <w:r w:rsidRPr="00F23A2F">
              <w:rPr>
                <w:sz w:val="16"/>
                <w:szCs w:val="16"/>
              </w:rPr>
              <w:t>tart</w:t>
            </w:r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51369" w14:textId="77777777" w:rsidR="00F23A2F" w:rsidRPr="00F23A2F" w:rsidRDefault="00F23A2F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 xml:space="preserve">Erwartetes </w:t>
            </w:r>
            <w:r w:rsidR="00F95E61">
              <w:rPr>
                <w:sz w:val="16"/>
                <w:szCs w:val="16"/>
              </w:rPr>
              <w:t>Projekte</w:t>
            </w:r>
            <w:r w:rsidRPr="00F23A2F">
              <w:rPr>
                <w:sz w:val="16"/>
                <w:szCs w:val="16"/>
              </w:rPr>
              <w:t>nde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669BA" w14:textId="77777777" w:rsidR="00F23A2F" w:rsidRPr="00F95E61" w:rsidRDefault="00F95E61" w:rsidP="00D41E03">
            <w:pPr>
              <w:pStyle w:val="Fuzeile"/>
              <w:keepNext/>
              <w:tabs>
                <w:tab w:val="clear" w:pos="4536"/>
              </w:tabs>
              <w:rPr>
                <w:spacing w:val="-6"/>
                <w:sz w:val="16"/>
                <w:szCs w:val="16"/>
              </w:rPr>
            </w:pPr>
            <w:r w:rsidRPr="00F95E61">
              <w:rPr>
                <w:spacing w:val="-6"/>
                <w:sz w:val="16"/>
                <w:szCs w:val="16"/>
              </w:rPr>
              <w:t>Geplantes Projekte</w:t>
            </w:r>
            <w:r w:rsidR="00F23A2F" w:rsidRPr="00F95E61">
              <w:rPr>
                <w:spacing w:val="-6"/>
                <w:sz w:val="16"/>
                <w:szCs w:val="16"/>
              </w:rPr>
              <w:t>nde</w:t>
            </w: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2E275" w14:textId="77777777" w:rsidR="00F23A2F" w:rsidRPr="00F23A2F" w:rsidRDefault="00F23A2F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Abweichung</w:t>
            </w:r>
            <w:r w:rsidR="00101093">
              <w:rPr>
                <w:sz w:val="16"/>
                <w:szCs w:val="16"/>
              </w:rPr>
              <w:t xml:space="preserve"> (in Tagen)</w:t>
            </w:r>
          </w:p>
        </w:tc>
      </w:tr>
      <w:tr w:rsidR="00E32975" w:rsidRPr="00E32975" w14:paraId="123BAD04" w14:textId="77777777" w:rsidTr="17FA74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9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A0868" w14:textId="4E2EA37C" w:rsidR="00F23A2F" w:rsidRPr="00E32975" w:rsidRDefault="0043357F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 w:rsidRPr="02DB955A">
              <w:rPr>
                <w:color w:val="auto"/>
              </w:rPr>
              <w:t xml:space="preserve"> </w:t>
            </w:r>
            <w:r w:rsidR="00985EC5">
              <w:rPr>
                <w:color w:val="auto"/>
              </w:rPr>
              <w:t>10</w:t>
            </w:r>
            <w:r w:rsidR="00533773">
              <w:rPr>
                <w:color w:val="auto"/>
              </w:rPr>
              <w:t>0</w:t>
            </w:r>
            <w:r w:rsidR="00CE01AA" w:rsidRPr="02DB955A">
              <w:rPr>
                <w:color w:val="auto"/>
              </w:rPr>
              <w:t>%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69A" w14:textId="6D4E79B7" w:rsidR="00F23A2F" w:rsidRPr="00E32975" w:rsidRDefault="00CE01AA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1</w:t>
            </w:r>
            <w:r w:rsidR="005624F5">
              <w:rPr>
                <w:color w:val="auto"/>
              </w:rPr>
              <w:t>0</w:t>
            </w:r>
            <w:r>
              <w:rPr>
                <w:color w:val="auto"/>
              </w:rPr>
              <w:t>.0</w:t>
            </w:r>
            <w:r w:rsidR="005624F5">
              <w:rPr>
                <w:color w:val="auto"/>
              </w:rPr>
              <w:t>2</w:t>
            </w:r>
            <w:r>
              <w:rPr>
                <w:color w:val="auto"/>
              </w:rPr>
              <w:t>.202</w:t>
            </w:r>
            <w:r w:rsidR="007620D8">
              <w:rPr>
                <w:color w:val="auto"/>
              </w:rPr>
              <w:t>6</w:t>
            </w:r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58F7E" w14:textId="05563E23" w:rsidR="00F23A2F" w:rsidRPr="00E32975" w:rsidRDefault="007620D8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14.04.2026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ED4E6" w14:textId="56DD844B" w:rsidR="00F23A2F" w:rsidRPr="00E32975" w:rsidRDefault="007620D8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14.04.2026</w:t>
            </w: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A6CC6" w14:textId="334D5355" w:rsidR="00F23A2F" w:rsidRPr="00FD70C4" w:rsidRDefault="00EE10B7" w:rsidP="00D41E03">
            <w:pPr>
              <w:pStyle w:val="Fuzeile"/>
              <w:keepNext/>
              <w:tabs>
                <w:tab w:val="clear" w:pos="4536"/>
              </w:tabs>
              <w:rPr>
                <w:highlight w:val="red"/>
              </w:rPr>
            </w:pPr>
            <w:r w:rsidRPr="00FD70C4">
              <w:rPr>
                <w:color w:val="auto"/>
              </w:rPr>
              <w:t>0</w:t>
            </w:r>
          </w:p>
        </w:tc>
      </w:tr>
    </w:tbl>
    <w:p w14:paraId="16693810" w14:textId="77777777" w:rsidR="00F95E61" w:rsidRDefault="00F95E61" w:rsidP="004C3D44">
      <w:pPr>
        <w:pStyle w:val="Fuzeile"/>
        <w:keepNext/>
        <w:tabs>
          <w:tab w:val="clear" w:pos="4536"/>
        </w:tabs>
        <w:spacing w:before="120"/>
      </w:pPr>
      <w:r>
        <w:rPr>
          <w:b/>
        </w:rPr>
        <w:t>Kosten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2"/>
        <w:gridCol w:w="1842"/>
        <w:gridCol w:w="2123"/>
        <w:gridCol w:w="1701"/>
        <w:gridCol w:w="1985"/>
      </w:tblGrid>
      <w:tr w:rsidR="00F23A2F" w:rsidRPr="00F23A2F" w14:paraId="012FA1BE" w14:textId="77777777" w:rsidTr="00F54485">
        <w:tc>
          <w:tcPr>
            <w:tcW w:w="1842" w:type="dxa"/>
            <w:tcBorders>
              <w:top w:val="single" w:sz="4" w:space="0" w:color="auto"/>
            </w:tcBorders>
          </w:tcPr>
          <w:p w14:paraId="5D988DD6" w14:textId="77777777" w:rsidR="00F23A2F" w:rsidRPr="00F23A2F" w:rsidRDefault="00F23A2F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Ist-Kosten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40862448" w14:textId="77777777" w:rsidR="00F23A2F" w:rsidRPr="00F23A2F" w:rsidRDefault="00F23A2F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Restkosten</w:t>
            </w:r>
          </w:p>
        </w:tc>
        <w:tc>
          <w:tcPr>
            <w:tcW w:w="2123" w:type="dxa"/>
            <w:tcBorders>
              <w:top w:val="single" w:sz="4" w:space="0" w:color="auto"/>
            </w:tcBorders>
          </w:tcPr>
          <w:p w14:paraId="752ABA51" w14:textId="77777777" w:rsidR="00F23A2F" w:rsidRPr="00F23A2F" w:rsidRDefault="00F23A2F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Erwartete Gesamtkosten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3A9F4E" w14:textId="77777777" w:rsidR="00F23A2F" w:rsidRPr="00F23A2F" w:rsidRDefault="00F23A2F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Plankosten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7AFE19C5" w14:textId="77777777" w:rsidR="00F23A2F" w:rsidRPr="00F23A2F" w:rsidRDefault="00F23A2F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Abweichung</w:t>
            </w:r>
          </w:p>
        </w:tc>
      </w:tr>
      <w:tr w:rsidR="00E32975" w:rsidRPr="00E32975" w14:paraId="1E89CF1B" w14:textId="77777777" w:rsidTr="00F54485">
        <w:tc>
          <w:tcPr>
            <w:tcW w:w="1842" w:type="dxa"/>
            <w:tcBorders>
              <w:bottom w:val="single" w:sz="4" w:space="0" w:color="auto"/>
            </w:tcBorders>
          </w:tcPr>
          <w:p w14:paraId="1B5CB44B" w14:textId="1AC030F3" w:rsidR="00F23A2F" w:rsidRPr="00E32975" w:rsidRDefault="00BF6314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0</w:t>
            </w:r>
            <w:r w:rsidR="00792ED7">
              <w:rPr>
                <w:color w:val="auto"/>
              </w:rPr>
              <w:t>€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E7D528D" w14:textId="70A8038F" w:rsidR="00F23A2F" w:rsidRPr="00E32975" w:rsidRDefault="00E32975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 w:rsidRPr="00E32975">
              <w:rPr>
                <w:color w:val="auto"/>
              </w:rPr>
              <w:t>/</w:t>
            </w:r>
          </w:p>
        </w:tc>
        <w:tc>
          <w:tcPr>
            <w:tcW w:w="2123" w:type="dxa"/>
            <w:tcBorders>
              <w:bottom w:val="single" w:sz="4" w:space="0" w:color="auto"/>
            </w:tcBorders>
          </w:tcPr>
          <w:p w14:paraId="38D4BE22" w14:textId="0248474D" w:rsidR="00F23A2F" w:rsidRPr="00E32975" w:rsidRDefault="00E32975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 w:rsidRPr="00E32975">
              <w:rPr>
                <w:color w:val="auto"/>
              </w:rPr>
              <w:t>0 €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48EE47C" w14:textId="1503605D" w:rsidR="00F23A2F" w:rsidRPr="00E32975" w:rsidRDefault="00E32975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 w:rsidRPr="00E32975">
              <w:rPr>
                <w:color w:val="auto"/>
              </w:rPr>
              <w:t>0 €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08E0437D" w14:textId="63FF9E75" w:rsidR="00F23A2F" w:rsidRPr="00E32975" w:rsidRDefault="00E32975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 w:rsidRPr="00E32975">
              <w:rPr>
                <w:color w:val="auto"/>
              </w:rPr>
              <w:t>/</w:t>
            </w:r>
          </w:p>
        </w:tc>
      </w:tr>
    </w:tbl>
    <w:p w14:paraId="27DAF73B" w14:textId="77777777" w:rsidR="00F95E61" w:rsidRDefault="00F95E61" w:rsidP="004C3D44">
      <w:pPr>
        <w:pStyle w:val="Fuzeile"/>
        <w:keepNext/>
        <w:tabs>
          <w:tab w:val="clear" w:pos="4536"/>
        </w:tabs>
        <w:spacing w:before="120"/>
      </w:pPr>
      <w:r>
        <w:rPr>
          <w:b/>
        </w:rPr>
        <w:t>Stunden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4"/>
        <w:gridCol w:w="1134"/>
        <w:gridCol w:w="1843"/>
        <w:gridCol w:w="2126"/>
        <w:gridCol w:w="1701"/>
        <w:gridCol w:w="1985"/>
      </w:tblGrid>
      <w:tr w:rsidR="00F54485" w:rsidRPr="00F23A2F" w14:paraId="3C568B92" w14:textId="664AD4EE" w:rsidTr="7DB36A84">
        <w:tc>
          <w:tcPr>
            <w:tcW w:w="704" w:type="dxa"/>
            <w:tcBorders>
              <w:top w:val="single" w:sz="4" w:space="0" w:color="auto"/>
            </w:tcBorders>
          </w:tcPr>
          <w:p w14:paraId="40C98606" w14:textId="0B800AFB" w:rsidR="00F54485" w:rsidRPr="00F23A2F" w:rsidRDefault="00F54485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Kürzel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164B63A9" w14:textId="133A5B34" w:rsidR="00F54485" w:rsidRPr="00F23A2F" w:rsidRDefault="00F54485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Ist-Aufwand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653AF9F9" w14:textId="77777777" w:rsidR="00F54485" w:rsidRPr="00F23A2F" w:rsidRDefault="00F54485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Restaufwand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2294AC69" w14:textId="77777777" w:rsidR="00F54485" w:rsidRPr="00F23A2F" w:rsidRDefault="00F54485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Erwarteter Ge</w:t>
            </w:r>
            <w:r w:rsidRPr="00F23A2F">
              <w:rPr>
                <w:sz w:val="16"/>
                <w:szCs w:val="16"/>
              </w:rPr>
              <w:t>samtaufwand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CA701A6" w14:textId="77777777" w:rsidR="00F54485" w:rsidRPr="00F23A2F" w:rsidRDefault="00F54485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Planaufwand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6DF71E69" w14:textId="77777777" w:rsidR="00F54485" w:rsidRPr="00F23A2F" w:rsidRDefault="00F54485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Abweichung</w:t>
            </w:r>
          </w:p>
        </w:tc>
      </w:tr>
      <w:tr w:rsidR="00F54485" w:rsidRPr="007D180C" w14:paraId="583046E3" w14:textId="7193C363" w:rsidTr="7DB36A84">
        <w:tc>
          <w:tcPr>
            <w:tcW w:w="704" w:type="dxa"/>
          </w:tcPr>
          <w:p w14:paraId="3DEF1847" w14:textId="6F3006CE" w:rsidR="00F54485" w:rsidRPr="00EF4533" w:rsidRDefault="00FD70C4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MAR</w:t>
            </w:r>
          </w:p>
        </w:tc>
        <w:tc>
          <w:tcPr>
            <w:tcW w:w="1134" w:type="dxa"/>
          </w:tcPr>
          <w:p w14:paraId="5F352964" w14:textId="6F8DBE43" w:rsidR="00F54485" w:rsidRPr="00EF4533" w:rsidRDefault="008D421D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25</w:t>
            </w:r>
            <w:r w:rsidR="00CF4E1D">
              <w:rPr>
                <w:color w:val="auto"/>
              </w:rPr>
              <w:t>,5</w:t>
            </w:r>
            <w:r w:rsidR="00245BEF">
              <w:rPr>
                <w:color w:val="auto"/>
              </w:rPr>
              <w:t xml:space="preserve"> </w:t>
            </w:r>
            <w:r w:rsidR="005531EE" w:rsidRPr="00EF4533">
              <w:rPr>
                <w:color w:val="auto"/>
              </w:rPr>
              <w:t>h</w:t>
            </w:r>
          </w:p>
        </w:tc>
        <w:tc>
          <w:tcPr>
            <w:tcW w:w="1843" w:type="dxa"/>
          </w:tcPr>
          <w:p w14:paraId="1581DADD" w14:textId="42134E73" w:rsidR="00F54485" w:rsidRPr="007D180C" w:rsidRDefault="00CF4E1D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0,5</w:t>
            </w:r>
            <w:r w:rsidR="00245BEF">
              <w:rPr>
                <w:color w:val="auto"/>
              </w:rPr>
              <w:t xml:space="preserve"> h</w:t>
            </w:r>
          </w:p>
        </w:tc>
        <w:tc>
          <w:tcPr>
            <w:tcW w:w="2126" w:type="dxa"/>
          </w:tcPr>
          <w:p w14:paraId="31B61B97" w14:textId="063BDC54" w:rsidR="00F54485" w:rsidRPr="00190D7A" w:rsidRDefault="006D50A0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26</w:t>
            </w:r>
            <w:r w:rsidR="005531EE" w:rsidRPr="00190D7A">
              <w:rPr>
                <w:color w:val="auto"/>
              </w:rPr>
              <w:t xml:space="preserve"> h</w:t>
            </w:r>
          </w:p>
        </w:tc>
        <w:tc>
          <w:tcPr>
            <w:tcW w:w="1701" w:type="dxa"/>
          </w:tcPr>
          <w:p w14:paraId="324D3863" w14:textId="1D59447C" w:rsidR="00F54485" w:rsidRPr="007D180C" w:rsidRDefault="006D50A0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26</w:t>
            </w:r>
            <w:r w:rsidR="005531EE">
              <w:rPr>
                <w:color w:val="auto"/>
              </w:rPr>
              <w:t xml:space="preserve"> h</w:t>
            </w:r>
          </w:p>
        </w:tc>
        <w:tc>
          <w:tcPr>
            <w:tcW w:w="1985" w:type="dxa"/>
          </w:tcPr>
          <w:p w14:paraId="57790136" w14:textId="3E0A8184" w:rsidR="00F54485" w:rsidRPr="007D180C" w:rsidRDefault="00226077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0</w:t>
            </w:r>
            <w:r w:rsidR="005531EE">
              <w:rPr>
                <w:color w:val="auto"/>
              </w:rPr>
              <w:t xml:space="preserve"> h</w:t>
            </w:r>
          </w:p>
        </w:tc>
      </w:tr>
      <w:tr w:rsidR="00F54485" w:rsidRPr="007D180C" w14:paraId="7926BFCC" w14:textId="77777777" w:rsidTr="7DB36A84">
        <w:tc>
          <w:tcPr>
            <w:tcW w:w="704" w:type="dxa"/>
          </w:tcPr>
          <w:p w14:paraId="3AA6ABE0" w14:textId="69B9B96B" w:rsidR="00F54485" w:rsidRPr="00EF4533" w:rsidRDefault="00FD70C4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DAN</w:t>
            </w:r>
          </w:p>
        </w:tc>
        <w:tc>
          <w:tcPr>
            <w:tcW w:w="1134" w:type="dxa"/>
          </w:tcPr>
          <w:p w14:paraId="271C7E4D" w14:textId="5BB1E006" w:rsidR="00F54485" w:rsidRPr="00EF4533" w:rsidRDefault="008D421D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25</w:t>
            </w:r>
            <w:r w:rsidR="00CF4E1D">
              <w:rPr>
                <w:color w:val="auto"/>
              </w:rPr>
              <w:t>,5</w:t>
            </w:r>
            <w:r w:rsidR="00245BEF">
              <w:rPr>
                <w:color w:val="auto"/>
              </w:rPr>
              <w:t xml:space="preserve"> </w:t>
            </w:r>
            <w:r w:rsidR="005531EE" w:rsidRPr="00EF4533">
              <w:rPr>
                <w:color w:val="auto"/>
              </w:rPr>
              <w:t>h</w:t>
            </w:r>
          </w:p>
        </w:tc>
        <w:tc>
          <w:tcPr>
            <w:tcW w:w="1843" w:type="dxa"/>
          </w:tcPr>
          <w:p w14:paraId="0B262638" w14:textId="0CF64E47" w:rsidR="00F54485" w:rsidRPr="001C61F8" w:rsidRDefault="00CF4E1D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  <w:highlight w:val="yellow"/>
              </w:rPr>
            </w:pPr>
            <w:r>
              <w:rPr>
                <w:color w:val="auto"/>
              </w:rPr>
              <w:t>0,5</w:t>
            </w:r>
            <w:r w:rsidR="00245BEF">
              <w:rPr>
                <w:color w:val="auto"/>
              </w:rPr>
              <w:t xml:space="preserve"> </w:t>
            </w:r>
            <w:r w:rsidR="00844CB5">
              <w:rPr>
                <w:color w:val="auto"/>
              </w:rPr>
              <w:t>h</w:t>
            </w:r>
          </w:p>
        </w:tc>
        <w:tc>
          <w:tcPr>
            <w:tcW w:w="2126" w:type="dxa"/>
          </w:tcPr>
          <w:p w14:paraId="5194E871" w14:textId="05F6DEE9" w:rsidR="00F54485" w:rsidRPr="00190D7A" w:rsidRDefault="006D50A0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26</w:t>
            </w:r>
            <w:r w:rsidR="005531EE" w:rsidRPr="00190D7A">
              <w:rPr>
                <w:color w:val="auto"/>
              </w:rPr>
              <w:t xml:space="preserve"> h</w:t>
            </w:r>
          </w:p>
        </w:tc>
        <w:tc>
          <w:tcPr>
            <w:tcW w:w="1701" w:type="dxa"/>
          </w:tcPr>
          <w:p w14:paraId="58A6166F" w14:textId="05848605" w:rsidR="00F54485" w:rsidRPr="007D180C" w:rsidRDefault="006D50A0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26</w:t>
            </w:r>
            <w:r w:rsidR="005531EE">
              <w:rPr>
                <w:color w:val="auto"/>
              </w:rPr>
              <w:t xml:space="preserve"> h</w:t>
            </w:r>
          </w:p>
        </w:tc>
        <w:tc>
          <w:tcPr>
            <w:tcW w:w="1985" w:type="dxa"/>
          </w:tcPr>
          <w:p w14:paraId="76B782ED" w14:textId="50C40D0E" w:rsidR="00F54485" w:rsidRPr="007D180C" w:rsidRDefault="00226077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0</w:t>
            </w:r>
            <w:r w:rsidR="005531EE">
              <w:rPr>
                <w:color w:val="auto"/>
              </w:rPr>
              <w:t xml:space="preserve"> h</w:t>
            </w:r>
          </w:p>
        </w:tc>
      </w:tr>
    </w:tbl>
    <w:p w14:paraId="69EE7442" w14:textId="5A955093" w:rsidR="007633AA" w:rsidRDefault="007633AA" w:rsidP="00476625">
      <w:pPr>
        <w:pStyle w:val="berschrift2"/>
        <w:tabs>
          <w:tab w:val="left" w:pos="2552"/>
          <w:tab w:val="left" w:pos="3119"/>
          <w:tab w:val="left" w:pos="3686"/>
          <w:tab w:val="left" w:pos="4253"/>
        </w:tabs>
      </w:pPr>
      <w:r w:rsidRPr="00AF67F0">
        <w:t>Teammotivation</w:t>
      </w:r>
      <w:r w:rsidR="00206B20">
        <w:t xml:space="preserve"> </w:t>
      </w:r>
      <w:r w:rsidR="00476625">
        <w:tab/>
      </w:r>
      <w:r w:rsidR="00AC153D" w:rsidRPr="003C4121">
        <w:rPr>
          <w:rFonts w:ascii="Wingdings" w:eastAsia="Wingdings" w:hAnsi="Wingdings" w:cs="Wingdings"/>
          <w:sz w:val="40"/>
          <w:szCs w:val="40"/>
          <w:highlight w:val="green"/>
          <w:shd w:val="clear" w:color="auto" w:fill="339966"/>
        </w:rPr>
        <w:t>J</w:t>
      </w:r>
    </w:p>
    <w:p w14:paraId="22F9AEF8" w14:textId="6B221EAF" w:rsidR="006D0E99" w:rsidRDefault="003C4121" w:rsidP="007633AA">
      <w:r>
        <w:t xml:space="preserve">Das Team </w:t>
      </w:r>
      <w:r w:rsidR="008D421D">
        <w:t>war motiviert und ist</w:t>
      </w:r>
      <w:r>
        <w:t xml:space="preserve"> </w:t>
      </w:r>
      <w:r w:rsidR="00455ABB">
        <w:t xml:space="preserve">weiterhin </w:t>
      </w:r>
      <w:r>
        <w:t>motiviert</w:t>
      </w:r>
      <w:r w:rsidR="008D421D">
        <w:t xml:space="preserve"> die Big Topo auch erfolgreich durchzuführen an den 2 angesetzten Tagen.</w:t>
      </w:r>
      <w:r w:rsidR="00455ABB">
        <w:t xml:space="preserve">  </w:t>
      </w:r>
      <w:r w:rsidR="003734BC">
        <w:t>Vielen Dank für die kulinarischen Aspekte, die organisiert wurden!</w:t>
      </w:r>
    </w:p>
    <w:p w14:paraId="29A49EC6" w14:textId="57E1CCB5" w:rsidR="007633AA" w:rsidRDefault="007633AA" w:rsidP="00CB46DE">
      <w:pPr>
        <w:pStyle w:val="berschrift1"/>
      </w:pPr>
      <w:r>
        <w:t>Probleme im Projekt</w:t>
      </w:r>
    </w:p>
    <w:p w14:paraId="3211DD08" w14:textId="7FD5720E" w:rsidR="00E6230F" w:rsidRPr="004B0603" w:rsidRDefault="00CD4C0C" w:rsidP="004B0603">
      <w:r>
        <w:t>-</w:t>
      </w:r>
    </w:p>
    <w:p w14:paraId="60FC92E4" w14:textId="77777777" w:rsidR="007633AA" w:rsidRDefault="467B2D62" w:rsidP="00CB46DE">
      <w:pPr>
        <w:pStyle w:val="berschrift2"/>
      </w:pPr>
      <w:r>
        <w:t>Problemlösungsstrategie</w:t>
      </w:r>
    </w:p>
    <w:p w14:paraId="22AE2822" w14:textId="0E466F67" w:rsidR="00CF4E1D" w:rsidRPr="00CF4E1D" w:rsidRDefault="00CF4E1D" w:rsidP="00CF4E1D">
      <w:r>
        <w:t>-</w:t>
      </w:r>
    </w:p>
    <w:p w14:paraId="2DC17D79" w14:textId="77777777" w:rsidR="00CB46DE" w:rsidRDefault="00CB46DE" w:rsidP="00CB46DE">
      <w:pPr>
        <w:pStyle w:val="berschrift2"/>
      </w:pPr>
      <w:r>
        <w:t>Handlungsbedarf seitens des Managements</w:t>
      </w:r>
    </w:p>
    <w:p w14:paraId="1F1516F7" w14:textId="40951335" w:rsidR="005A2230" w:rsidRPr="00AE5318" w:rsidRDefault="00CD4C0C" w:rsidP="005A2230">
      <w:pPr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Mit Gaus nochmals Ablauf der Bit Topo besprechen und Aufgabenbereich als zweiten Controller (MAR) </w:t>
      </w:r>
      <w:r w:rsidR="00A138F6">
        <w:rPr>
          <w:bCs/>
          <w:sz w:val="18"/>
          <w:szCs w:val="18"/>
        </w:rPr>
        <w:t>abklären.</w:t>
      </w:r>
    </w:p>
    <w:p w14:paraId="54E8DBE5" w14:textId="52FE0EC0" w:rsidR="007633AA" w:rsidRPr="00917AA6" w:rsidRDefault="007633AA" w:rsidP="00CB46DE">
      <w:pPr>
        <w:pStyle w:val="berschrift1"/>
      </w:pPr>
      <w:r w:rsidRPr="00AF67F0">
        <w:lastRenderedPageBreak/>
        <w:t>Erledigte Arbeiten</w:t>
      </w:r>
    </w:p>
    <w:tbl>
      <w:tblPr>
        <w:tblW w:w="98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216"/>
        <w:gridCol w:w="1101"/>
        <w:gridCol w:w="2827"/>
        <w:gridCol w:w="1342"/>
        <w:gridCol w:w="1195"/>
        <w:gridCol w:w="1263"/>
        <w:gridCol w:w="910"/>
      </w:tblGrid>
      <w:tr w:rsidR="00FB51BB" w:rsidRPr="00326D1E" w14:paraId="6CD9A926" w14:textId="77777777" w:rsidTr="00E23A68">
        <w:trPr>
          <w:trHeight w:val="342"/>
        </w:trPr>
        <w:tc>
          <w:tcPr>
            <w:tcW w:w="1216" w:type="dxa"/>
            <w:shd w:val="clear" w:color="auto" w:fill="E6E6E6"/>
            <w:vAlign w:val="center"/>
          </w:tcPr>
          <w:p w14:paraId="0448C007" w14:textId="77777777" w:rsidR="00CB46DE" w:rsidRPr="00326D1E" w:rsidRDefault="00CB46DE" w:rsidP="00326D1E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Bearbeiter</w:t>
            </w:r>
          </w:p>
        </w:tc>
        <w:tc>
          <w:tcPr>
            <w:tcW w:w="1101" w:type="dxa"/>
            <w:shd w:val="clear" w:color="auto" w:fill="E6E6E6"/>
            <w:vAlign w:val="center"/>
          </w:tcPr>
          <w:p w14:paraId="75FB8C3B" w14:textId="77777777" w:rsidR="00CB46DE" w:rsidRPr="00326D1E" w:rsidRDefault="00CB46DE" w:rsidP="00326D1E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PSP-Code</w:t>
            </w:r>
          </w:p>
        </w:tc>
        <w:tc>
          <w:tcPr>
            <w:tcW w:w="2827" w:type="dxa"/>
            <w:shd w:val="clear" w:color="auto" w:fill="E6E6E6"/>
            <w:vAlign w:val="center"/>
          </w:tcPr>
          <w:p w14:paraId="4E3F9C68" w14:textId="77777777" w:rsidR="00CB46DE" w:rsidRPr="00326D1E" w:rsidRDefault="00CB46DE" w:rsidP="00326D1E">
            <w:pPr>
              <w:spacing w:before="40" w:after="40" w:line="240" w:lineRule="auto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Tätigkeit</w:t>
            </w:r>
          </w:p>
        </w:tc>
        <w:tc>
          <w:tcPr>
            <w:tcW w:w="1342" w:type="dxa"/>
            <w:shd w:val="clear" w:color="auto" w:fill="E6E6E6"/>
            <w:vAlign w:val="center"/>
          </w:tcPr>
          <w:p w14:paraId="79602E0D" w14:textId="77777777" w:rsidR="00CB46DE" w:rsidRPr="00326D1E" w:rsidRDefault="00CB46DE" w:rsidP="00326D1E">
            <w:pPr>
              <w:spacing w:before="40" w:after="40" w:line="240" w:lineRule="auto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Ort</w:t>
            </w:r>
          </w:p>
        </w:tc>
        <w:tc>
          <w:tcPr>
            <w:tcW w:w="1195" w:type="dxa"/>
            <w:shd w:val="clear" w:color="auto" w:fill="E6E6E6"/>
            <w:vAlign w:val="center"/>
          </w:tcPr>
          <w:p w14:paraId="79D3949E" w14:textId="77777777" w:rsidR="00CB46DE" w:rsidRPr="00326D1E" w:rsidRDefault="00CB46DE" w:rsidP="00D07364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Dauer geplant (h)</w:t>
            </w:r>
          </w:p>
        </w:tc>
        <w:tc>
          <w:tcPr>
            <w:tcW w:w="1263" w:type="dxa"/>
            <w:shd w:val="clear" w:color="auto" w:fill="E6E6E6"/>
            <w:vAlign w:val="center"/>
          </w:tcPr>
          <w:p w14:paraId="44F960D1" w14:textId="77777777" w:rsidR="00CB46DE" w:rsidRPr="00326D1E" w:rsidRDefault="00CB46DE" w:rsidP="00326D1E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Dauer</w:t>
            </w:r>
            <w:r w:rsidR="00326D1E">
              <w:rPr>
                <w:b/>
                <w:sz w:val="18"/>
                <w:szCs w:val="18"/>
              </w:rPr>
              <w:t xml:space="preserve"> benötigt</w:t>
            </w:r>
            <w:r w:rsidRPr="00326D1E">
              <w:rPr>
                <w:b/>
                <w:sz w:val="18"/>
                <w:szCs w:val="18"/>
              </w:rPr>
              <w:t xml:space="preserve"> (h)</w:t>
            </w:r>
          </w:p>
        </w:tc>
        <w:tc>
          <w:tcPr>
            <w:tcW w:w="910" w:type="dxa"/>
            <w:shd w:val="clear" w:color="auto" w:fill="E6E6E6"/>
            <w:vAlign w:val="center"/>
          </w:tcPr>
          <w:p w14:paraId="2E040FAA" w14:textId="77777777" w:rsidR="00CB46DE" w:rsidRPr="00326D1E" w:rsidRDefault="00CB46DE" w:rsidP="00326D1E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Status</w:t>
            </w:r>
          </w:p>
        </w:tc>
      </w:tr>
      <w:tr w:rsidR="00A138F6" w:rsidRPr="00CB46DE" w14:paraId="2158C301" w14:textId="77777777" w:rsidTr="004B0603">
        <w:trPr>
          <w:trHeight w:val="342"/>
        </w:trPr>
        <w:tc>
          <w:tcPr>
            <w:tcW w:w="1216" w:type="dxa"/>
            <w:vAlign w:val="center"/>
          </w:tcPr>
          <w:p w14:paraId="2EBFC794" w14:textId="35BC130C" w:rsidR="00A138F6" w:rsidRDefault="00A138F6" w:rsidP="00A138F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MAR, DAN</w:t>
            </w:r>
          </w:p>
        </w:tc>
        <w:tc>
          <w:tcPr>
            <w:tcW w:w="1101" w:type="dxa"/>
            <w:vAlign w:val="center"/>
          </w:tcPr>
          <w:p w14:paraId="0E584738" w14:textId="0B337A05" w:rsidR="00A138F6" w:rsidRDefault="00A138F6" w:rsidP="00A138F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1.6</w:t>
            </w:r>
          </w:p>
        </w:tc>
        <w:tc>
          <w:tcPr>
            <w:tcW w:w="2827" w:type="dxa"/>
            <w:vAlign w:val="center"/>
          </w:tcPr>
          <w:p w14:paraId="6BB0E9A3" w14:textId="50DCD04E" w:rsidR="00A138F6" w:rsidRPr="003A6A7E" w:rsidRDefault="00A138F6" w:rsidP="00A138F6">
            <w:pPr>
              <w:rPr>
                <w:bCs/>
                <w:sz w:val="18"/>
                <w:szCs w:val="18"/>
              </w:rPr>
            </w:pPr>
            <w:r w:rsidRPr="00555A47">
              <w:rPr>
                <w:bCs/>
                <w:sz w:val="18"/>
                <w:szCs w:val="18"/>
              </w:rPr>
              <w:t>HQ Rossauer Kaserne - Implementieren der VoIP-Infrastruktur mittels Cisco CME</w:t>
            </w:r>
          </w:p>
        </w:tc>
        <w:tc>
          <w:tcPr>
            <w:tcW w:w="1342" w:type="dxa"/>
            <w:vAlign w:val="center"/>
          </w:tcPr>
          <w:p w14:paraId="7CFFF830" w14:textId="42302CE8" w:rsidR="00A138F6" w:rsidRDefault="00A138F6" w:rsidP="00A138F6">
            <w:pPr>
              <w:rPr>
                <w:sz w:val="18"/>
                <w:szCs w:val="18"/>
              </w:rPr>
            </w:pPr>
            <w:r>
              <w:t>6</w:t>
            </w:r>
          </w:p>
        </w:tc>
        <w:tc>
          <w:tcPr>
            <w:tcW w:w="1195" w:type="dxa"/>
            <w:vAlign w:val="center"/>
          </w:tcPr>
          <w:p w14:paraId="02E151E3" w14:textId="2A089E0B" w:rsidR="00A138F6" w:rsidRDefault="00F7532D" w:rsidP="00A138F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263" w:type="dxa"/>
            <w:vAlign w:val="center"/>
          </w:tcPr>
          <w:p w14:paraId="190F1C1A" w14:textId="607767CB" w:rsidR="00A138F6" w:rsidRDefault="00AB6D29" w:rsidP="00A138F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10" w:type="dxa"/>
            <w:shd w:val="clear" w:color="auto" w:fill="00B050"/>
            <w:vAlign w:val="center"/>
          </w:tcPr>
          <w:p w14:paraId="73B5D27C" w14:textId="77777777" w:rsidR="00A138F6" w:rsidRDefault="00A138F6" w:rsidP="00A138F6">
            <w:pPr>
              <w:jc w:val="center"/>
              <w:rPr>
                <w:sz w:val="18"/>
                <w:szCs w:val="18"/>
              </w:rPr>
            </w:pPr>
          </w:p>
        </w:tc>
      </w:tr>
      <w:tr w:rsidR="00A138F6" w:rsidRPr="00CB46DE" w14:paraId="481A8D1E" w14:textId="77777777" w:rsidTr="004B0603">
        <w:trPr>
          <w:trHeight w:val="342"/>
        </w:trPr>
        <w:tc>
          <w:tcPr>
            <w:tcW w:w="1216" w:type="dxa"/>
            <w:vAlign w:val="center"/>
          </w:tcPr>
          <w:p w14:paraId="4CB2EB00" w14:textId="6A42BBDF" w:rsidR="00A138F6" w:rsidRDefault="00A138F6" w:rsidP="00A138F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MAR, DAN</w:t>
            </w:r>
          </w:p>
        </w:tc>
        <w:tc>
          <w:tcPr>
            <w:tcW w:w="1101" w:type="dxa"/>
            <w:vAlign w:val="center"/>
          </w:tcPr>
          <w:p w14:paraId="06EE3CAA" w14:textId="1D2E392C" w:rsidR="00A138F6" w:rsidRDefault="00A138F6" w:rsidP="00A138F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6.4</w:t>
            </w:r>
          </w:p>
        </w:tc>
        <w:tc>
          <w:tcPr>
            <w:tcW w:w="2827" w:type="dxa"/>
            <w:vAlign w:val="center"/>
          </w:tcPr>
          <w:p w14:paraId="7C99FB2E" w14:textId="11541AB0" w:rsidR="00A138F6" w:rsidRPr="00AE5318" w:rsidRDefault="00A138F6" w:rsidP="00A138F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Mit GAU Einzelheiten bezüglich Monitoring besprochen</w:t>
            </w:r>
          </w:p>
        </w:tc>
        <w:tc>
          <w:tcPr>
            <w:tcW w:w="1342" w:type="dxa"/>
            <w:vAlign w:val="center"/>
          </w:tcPr>
          <w:p w14:paraId="3A46011B" w14:textId="62909346" w:rsidR="00A138F6" w:rsidRDefault="00A138F6" w:rsidP="00A138F6">
            <w:pPr>
              <w:rPr>
                <w:sz w:val="18"/>
                <w:szCs w:val="18"/>
              </w:rPr>
            </w:pPr>
            <w:r>
              <w:t>0,5</w:t>
            </w:r>
          </w:p>
        </w:tc>
        <w:tc>
          <w:tcPr>
            <w:tcW w:w="1195" w:type="dxa"/>
            <w:vAlign w:val="center"/>
          </w:tcPr>
          <w:p w14:paraId="2AA54A24" w14:textId="2790961E" w:rsidR="00A138F6" w:rsidRDefault="00F7532D" w:rsidP="00A138F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0,5</w:t>
            </w:r>
          </w:p>
        </w:tc>
        <w:tc>
          <w:tcPr>
            <w:tcW w:w="1263" w:type="dxa"/>
            <w:vAlign w:val="center"/>
          </w:tcPr>
          <w:p w14:paraId="221A1F0C" w14:textId="62042DEA" w:rsidR="00A138F6" w:rsidRDefault="00AB6D29" w:rsidP="00A138F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0,5</w:t>
            </w:r>
          </w:p>
        </w:tc>
        <w:tc>
          <w:tcPr>
            <w:tcW w:w="910" w:type="dxa"/>
            <w:shd w:val="clear" w:color="auto" w:fill="00B050"/>
            <w:vAlign w:val="center"/>
          </w:tcPr>
          <w:p w14:paraId="5F25CC46" w14:textId="77777777" w:rsidR="00A138F6" w:rsidRDefault="00A138F6" w:rsidP="00A138F6">
            <w:pPr>
              <w:jc w:val="center"/>
              <w:rPr>
                <w:sz w:val="18"/>
                <w:szCs w:val="18"/>
              </w:rPr>
            </w:pPr>
          </w:p>
        </w:tc>
      </w:tr>
      <w:tr w:rsidR="00A138F6" w:rsidRPr="00CB46DE" w14:paraId="7448967A" w14:textId="77777777" w:rsidTr="004B0603">
        <w:trPr>
          <w:trHeight w:val="342"/>
        </w:trPr>
        <w:tc>
          <w:tcPr>
            <w:tcW w:w="1216" w:type="dxa"/>
            <w:vAlign w:val="center"/>
          </w:tcPr>
          <w:p w14:paraId="61C1E24F" w14:textId="38C514E0" w:rsidR="00A138F6" w:rsidRDefault="00A138F6" w:rsidP="00A138F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MAR, DAN</w:t>
            </w:r>
          </w:p>
        </w:tc>
        <w:tc>
          <w:tcPr>
            <w:tcW w:w="1101" w:type="dxa"/>
            <w:vAlign w:val="center"/>
          </w:tcPr>
          <w:p w14:paraId="6613D22E" w14:textId="7BBE9C2E" w:rsidR="00A138F6" w:rsidRDefault="00A138F6" w:rsidP="00A138F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6.4</w:t>
            </w:r>
          </w:p>
        </w:tc>
        <w:tc>
          <w:tcPr>
            <w:tcW w:w="2827" w:type="dxa"/>
            <w:vAlign w:val="center"/>
          </w:tcPr>
          <w:p w14:paraId="2173149E" w14:textId="5A7A8380" w:rsidR="00A138F6" w:rsidRPr="00AE5318" w:rsidRDefault="00A138F6" w:rsidP="00A138F6">
            <w:pPr>
              <w:rPr>
                <w:bCs/>
                <w:sz w:val="18"/>
                <w:szCs w:val="18"/>
              </w:rPr>
            </w:pPr>
            <w:r w:rsidRPr="00BD600A">
              <w:rPr>
                <w:bCs/>
                <w:sz w:val="18"/>
                <w:szCs w:val="18"/>
              </w:rPr>
              <w:t xml:space="preserve">BackBone Steiermark &amp; Carrier Salzburg - Konfiguration des </w:t>
            </w:r>
            <w:r>
              <w:rPr>
                <w:bCs/>
                <w:sz w:val="18"/>
                <w:szCs w:val="18"/>
              </w:rPr>
              <w:t>Monitoring</w:t>
            </w:r>
            <w:r w:rsidRPr="00BD600A">
              <w:rPr>
                <w:bCs/>
                <w:sz w:val="18"/>
                <w:szCs w:val="18"/>
              </w:rPr>
              <w:t xml:space="preserve"> Servers</w:t>
            </w:r>
          </w:p>
        </w:tc>
        <w:tc>
          <w:tcPr>
            <w:tcW w:w="1342" w:type="dxa"/>
            <w:vAlign w:val="center"/>
          </w:tcPr>
          <w:p w14:paraId="56EAA612" w14:textId="2913A9D5" w:rsidR="00A138F6" w:rsidRDefault="00A138F6" w:rsidP="00A138F6">
            <w:pPr>
              <w:rPr>
                <w:sz w:val="18"/>
                <w:szCs w:val="18"/>
              </w:rPr>
            </w:pPr>
            <w:r>
              <w:t>4</w:t>
            </w:r>
          </w:p>
        </w:tc>
        <w:tc>
          <w:tcPr>
            <w:tcW w:w="1195" w:type="dxa"/>
            <w:vAlign w:val="center"/>
          </w:tcPr>
          <w:p w14:paraId="02F1F4FB" w14:textId="06E89497" w:rsidR="00A138F6" w:rsidRDefault="00AB6D29" w:rsidP="00A138F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63" w:type="dxa"/>
            <w:vAlign w:val="center"/>
          </w:tcPr>
          <w:p w14:paraId="174FFF01" w14:textId="238D5DDC" w:rsidR="00A138F6" w:rsidRDefault="00CF4E1D" w:rsidP="00A138F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10" w:type="dxa"/>
            <w:shd w:val="clear" w:color="auto" w:fill="00B050"/>
            <w:vAlign w:val="center"/>
          </w:tcPr>
          <w:p w14:paraId="72F67738" w14:textId="77777777" w:rsidR="00A138F6" w:rsidRDefault="00A138F6" w:rsidP="00A138F6">
            <w:pPr>
              <w:jc w:val="center"/>
              <w:rPr>
                <w:sz w:val="18"/>
                <w:szCs w:val="18"/>
              </w:rPr>
            </w:pPr>
          </w:p>
        </w:tc>
      </w:tr>
    </w:tbl>
    <w:p w14:paraId="7472E39B" w14:textId="1AC9608A" w:rsidR="00103ED7" w:rsidRDefault="00103ED7">
      <w:pPr>
        <w:spacing w:line="240" w:lineRule="auto"/>
        <w:rPr>
          <w:color w:val="A6A6A6" w:themeColor="background1" w:themeShade="A6"/>
          <w:lang w:val="de-AT"/>
        </w:rPr>
      </w:pPr>
    </w:p>
    <w:p w14:paraId="4B6F19C4" w14:textId="77777777" w:rsidR="00A7230B" w:rsidRDefault="00A7230B">
      <w:pPr>
        <w:spacing w:line="240" w:lineRule="auto"/>
        <w:rPr>
          <w:color w:val="A6A6A6" w:themeColor="background1" w:themeShade="A6"/>
          <w:lang w:val="de-AT"/>
        </w:rPr>
      </w:pPr>
    </w:p>
    <w:p w14:paraId="505F80E7" w14:textId="77777777" w:rsidR="007633AA" w:rsidRPr="00917AA6" w:rsidRDefault="006D4D36" w:rsidP="00CB46DE">
      <w:pPr>
        <w:pStyle w:val="berschrift1"/>
      </w:pPr>
      <w:r>
        <w:t>Anstehende Arbeiten</w:t>
      </w:r>
    </w:p>
    <w:tbl>
      <w:tblPr>
        <w:tblW w:w="98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214"/>
        <w:gridCol w:w="1024"/>
        <w:gridCol w:w="4898"/>
        <w:gridCol w:w="1196"/>
        <w:gridCol w:w="1522"/>
      </w:tblGrid>
      <w:tr w:rsidR="00B92205" w:rsidRPr="00326D1E" w14:paraId="557AA584" w14:textId="77777777" w:rsidTr="17FA7443">
        <w:trPr>
          <w:trHeight w:val="300"/>
        </w:trPr>
        <w:tc>
          <w:tcPr>
            <w:tcW w:w="1214" w:type="dxa"/>
            <w:shd w:val="clear" w:color="auto" w:fill="E6E6E6"/>
            <w:vAlign w:val="center"/>
          </w:tcPr>
          <w:p w14:paraId="7AE10D09" w14:textId="77777777" w:rsidR="00326D1E" w:rsidRPr="00326D1E" w:rsidRDefault="00326D1E" w:rsidP="00326D1E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Bearbeiter</w:t>
            </w:r>
          </w:p>
        </w:tc>
        <w:tc>
          <w:tcPr>
            <w:tcW w:w="1024" w:type="dxa"/>
            <w:shd w:val="clear" w:color="auto" w:fill="E6E6E6"/>
            <w:vAlign w:val="center"/>
          </w:tcPr>
          <w:p w14:paraId="26BDFA6C" w14:textId="77777777" w:rsidR="00326D1E" w:rsidRPr="00326D1E" w:rsidRDefault="00326D1E" w:rsidP="00326D1E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PSP-Code</w:t>
            </w:r>
          </w:p>
        </w:tc>
        <w:tc>
          <w:tcPr>
            <w:tcW w:w="4898" w:type="dxa"/>
            <w:shd w:val="clear" w:color="auto" w:fill="E6E6E6"/>
            <w:vAlign w:val="center"/>
          </w:tcPr>
          <w:p w14:paraId="613CC74A" w14:textId="77777777" w:rsidR="00326D1E" w:rsidRPr="00326D1E" w:rsidRDefault="00326D1E" w:rsidP="008C6ABB">
            <w:pPr>
              <w:spacing w:before="40" w:after="40" w:line="240" w:lineRule="auto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Tätigkeit</w:t>
            </w:r>
          </w:p>
        </w:tc>
        <w:tc>
          <w:tcPr>
            <w:tcW w:w="1196" w:type="dxa"/>
            <w:shd w:val="clear" w:color="auto" w:fill="E6E6E6"/>
          </w:tcPr>
          <w:p w14:paraId="73B65BB7" w14:textId="77777777" w:rsidR="00326D1E" w:rsidRPr="00326D1E" w:rsidRDefault="00326D1E" w:rsidP="00326D1E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Dauer geplant (h)</w:t>
            </w:r>
          </w:p>
        </w:tc>
        <w:tc>
          <w:tcPr>
            <w:tcW w:w="1522" w:type="dxa"/>
            <w:shd w:val="clear" w:color="auto" w:fill="E6E6E6"/>
            <w:vAlign w:val="center"/>
          </w:tcPr>
          <w:p w14:paraId="35E962A8" w14:textId="77777777" w:rsidR="00326D1E" w:rsidRPr="00326D1E" w:rsidRDefault="00326D1E" w:rsidP="00326D1E">
            <w:pPr>
              <w:spacing w:before="40" w:after="4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Fertigstellungs-termin geplant</w:t>
            </w:r>
          </w:p>
        </w:tc>
      </w:tr>
      <w:tr w:rsidR="00985544" w14:paraId="3B50CC38" w14:textId="77777777" w:rsidTr="17FA7443">
        <w:trPr>
          <w:trHeight w:val="300"/>
        </w:trPr>
        <w:tc>
          <w:tcPr>
            <w:tcW w:w="1214" w:type="dxa"/>
            <w:vAlign w:val="center"/>
          </w:tcPr>
          <w:p w14:paraId="01E94D0D" w14:textId="2528DB13" w:rsidR="00985544" w:rsidRDefault="00985544" w:rsidP="0098554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MAR, DAN</w:t>
            </w:r>
          </w:p>
        </w:tc>
        <w:tc>
          <w:tcPr>
            <w:tcW w:w="1024" w:type="dxa"/>
            <w:vAlign w:val="center"/>
          </w:tcPr>
          <w:p w14:paraId="6E3D8EDD" w14:textId="21698F07" w:rsidR="00985544" w:rsidRDefault="00A138F6" w:rsidP="0098554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XX</w:t>
            </w:r>
          </w:p>
        </w:tc>
        <w:tc>
          <w:tcPr>
            <w:tcW w:w="4898" w:type="dxa"/>
            <w:vAlign w:val="center"/>
          </w:tcPr>
          <w:p w14:paraId="6DFBA3C8" w14:textId="77777777" w:rsidR="00A138F6" w:rsidRPr="00AE5318" w:rsidRDefault="00A138F6" w:rsidP="00A138F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Mit Gaus nochmals Ablauf der Bit Topo besprechen und Aufgabenbereich als zweiten Controller (MAR) abklären.</w:t>
            </w:r>
          </w:p>
          <w:p w14:paraId="4A9E9565" w14:textId="63206CD2" w:rsidR="00985544" w:rsidRDefault="00985544" w:rsidP="00985544">
            <w:pPr>
              <w:rPr>
                <w:bCs/>
                <w:sz w:val="18"/>
                <w:szCs w:val="18"/>
              </w:rPr>
            </w:pPr>
          </w:p>
        </w:tc>
        <w:tc>
          <w:tcPr>
            <w:tcW w:w="1196" w:type="dxa"/>
            <w:vAlign w:val="center"/>
          </w:tcPr>
          <w:p w14:paraId="40D61DD5" w14:textId="418DD1C7" w:rsidR="00985544" w:rsidRDefault="00A138F6" w:rsidP="00985544">
            <w:pPr>
              <w:jc w:val="center"/>
            </w:pPr>
            <w:r>
              <w:t>0,5</w:t>
            </w:r>
          </w:p>
        </w:tc>
        <w:tc>
          <w:tcPr>
            <w:tcW w:w="1522" w:type="dxa"/>
            <w:vAlign w:val="center"/>
          </w:tcPr>
          <w:p w14:paraId="71433B8F" w14:textId="59F5464F" w:rsidR="00985544" w:rsidRDefault="00A138F6" w:rsidP="00985544">
            <w:pPr>
              <w:jc w:val="center"/>
            </w:pPr>
            <w:r>
              <w:t>14</w:t>
            </w:r>
            <w:r w:rsidR="00985544">
              <w:t>.0</w:t>
            </w:r>
            <w:r w:rsidR="00F7532D">
              <w:t>4</w:t>
            </w:r>
            <w:r w:rsidR="00985544">
              <w:t>.2026</w:t>
            </w:r>
          </w:p>
        </w:tc>
      </w:tr>
      <w:bookmarkEnd w:id="0"/>
      <w:bookmarkEnd w:id="1"/>
    </w:tbl>
    <w:p w14:paraId="651E64D7" w14:textId="77777777" w:rsidR="000A440B" w:rsidRPr="00BE035C" w:rsidRDefault="000A440B" w:rsidP="007A28D8">
      <w:pPr>
        <w:pStyle w:val="Aufzhlungszeichen"/>
        <w:numPr>
          <w:ilvl w:val="0"/>
          <w:numId w:val="0"/>
        </w:numPr>
      </w:pPr>
    </w:p>
    <w:sectPr w:rsidR="000A440B" w:rsidRPr="00BE035C" w:rsidSect="003D40FD">
      <w:headerReference w:type="default" r:id="rId11"/>
      <w:footerReference w:type="default" r:id="rId12"/>
      <w:pgSz w:w="11906" w:h="16838"/>
      <w:pgMar w:top="-2127" w:right="1134" w:bottom="709" w:left="1134" w:header="851" w:footer="9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5BC20" w14:textId="77777777" w:rsidR="00245DCC" w:rsidRDefault="00245DCC">
      <w:r>
        <w:separator/>
      </w:r>
    </w:p>
  </w:endnote>
  <w:endnote w:type="continuationSeparator" w:id="0">
    <w:p w14:paraId="0B499A72" w14:textId="77777777" w:rsidR="00245DCC" w:rsidRDefault="00245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611CD" w14:textId="77777777" w:rsidR="004F4B2D" w:rsidRDefault="00356067" w:rsidP="0041430D">
    <w:pPr>
      <w:pStyle w:val="Fuzeile"/>
      <w:pBdr>
        <w:top w:val="single" w:sz="4" w:space="1" w:color="D9D9D9" w:themeColor="background1" w:themeShade="D9"/>
      </w:pBdr>
      <w:tabs>
        <w:tab w:val="clear" w:pos="4536"/>
        <w:tab w:val="clear" w:pos="9639"/>
        <w:tab w:val="center" w:pos="4822"/>
        <w:tab w:val="right" w:pos="9540"/>
      </w:tabs>
    </w:pPr>
    <w:r>
      <w:rPr>
        <w:rFonts w:cs="Arial"/>
        <w:noProof/>
        <w:spacing w:val="12"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D5BF731" wp14:editId="5C26E718">
              <wp:simplePos x="0" y="0"/>
              <wp:positionH relativeFrom="column">
                <wp:posOffset>4800600</wp:posOffset>
              </wp:positionH>
              <wp:positionV relativeFrom="paragraph">
                <wp:posOffset>-34290</wp:posOffset>
              </wp:positionV>
              <wp:extent cx="1371600" cy="34290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arto="http://schemas.microsoft.com/office/word/2006/arto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A0368C" w14:textId="77777777" w:rsidR="004F4B2D" w:rsidRPr="00BE035C" w:rsidRDefault="004F4B2D" w:rsidP="00D06F48">
                          <w:pPr>
                            <w:jc w:val="right"/>
                            <w:rPr>
                              <w:color w:val="595959" w:themeColor="text1" w:themeTint="A6"/>
                              <w:sz w:val="15"/>
                              <w:szCs w:val="15"/>
                            </w:rPr>
                          </w:pPr>
                          <w:r w:rsidRPr="00BE035C">
                            <w:rPr>
                              <w:rFonts w:cs="Arial"/>
                              <w:color w:val="595959" w:themeColor="text1" w:themeTint="A6"/>
                              <w:sz w:val="15"/>
                              <w:szCs w:val="15"/>
                            </w:rPr>
                            <w:t xml:space="preserve">Seite </w:t>
                          </w:r>
                          <w:r w:rsidR="00E10F79"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fldChar w:fldCharType="begin"/>
                          </w:r>
                          <w:r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instrText xml:space="preserve"> PAGE </w:instrText>
                          </w:r>
                          <w:r w:rsidR="00E10F79"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fldChar w:fldCharType="separate"/>
                          </w:r>
                          <w:r w:rsidR="00AC153D">
                            <w:rPr>
                              <w:rStyle w:val="Seitenzahl"/>
                              <w:rFonts w:ascii="Trebuchet MS" w:hAnsi="Trebuchet MS" w:cs="Arial"/>
                              <w:noProof/>
                              <w:color w:val="595959" w:themeColor="text1" w:themeTint="A6"/>
                              <w:sz w:val="15"/>
                              <w:szCs w:val="15"/>
                            </w:rPr>
                            <w:t>2</w:t>
                          </w:r>
                          <w:r w:rsidR="00E10F79"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fldChar w:fldCharType="end"/>
                          </w:r>
                          <w:r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t>/</w:t>
                          </w:r>
                          <w:r w:rsidR="00E10F79"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fldChar w:fldCharType="begin"/>
                          </w:r>
                          <w:r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instrText xml:space="preserve"> NUMPAGES </w:instrText>
                          </w:r>
                          <w:r w:rsidR="00E10F79"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fldChar w:fldCharType="separate"/>
                          </w:r>
                          <w:r w:rsidR="00AC153D">
                            <w:rPr>
                              <w:rStyle w:val="Seitenzahl"/>
                              <w:rFonts w:ascii="Trebuchet MS" w:hAnsi="Trebuchet MS" w:cs="Arial"/>
                              <w:noProof/>
                              <w:color w:val="595959" w:themeColor="text1" w:themeTint="A6"/>
                              <w:sz w:val="15"/>
                              <w:szCs w:val="15"/>
                            </w:rPr>
                            <w:t>2</w:t>
                          </w:r>
                          <w:r w:rsidR="00E10F79"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5BF73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378pt;margin-top:-2.7pt;width:108pt;height:2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" filled="f" stroked="f">
              <v:textbox>
                <w:txbxContent>
                  <w:p w14:paraId="4FA0368C" w14:textId="77777777" w:rsidR="004F4B2D" w:rsidRPr="00BE035C" w:rsidRDefault="004F4B2D" w:rsidP="00D06F48">
                    <w:pPr>
                      <w:jc w:val="right"/>
                      <w:rPr>
                        <w:color w:val="595959" w:themeColor="text1" w:themeTint="A6"/>
                        <w:sz w:val="15"/>
                        <w:szCs w:val="15"/>
                      </w:rPr>
                    </w:pPr>
                    <w:r w:rsidRPr="00BE035C">
                      <w:rPr>
                        <w:rFonts w:cs="Arial"/>
                        <w:color w:val="595959" w:themeColor="text1" w:themeTint="A6"/>
                        <w:sz w:val="15"/>
                        <w:szCs w:val="15"/>
                      </w:rPr>
                      <w:t xml:space="preserve">Seite </w:t>
                    </w:r>
                    <w:r w:rsidR="00E10F79"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fldChar w:fldCharType="begin"/>
                    </w:r>
                    <w:r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instrText xml:space="preserve"> PAGE </w:instrText>
                    </w:r>
                    <w:r w:rsidR="00E10F79"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fldChar w:fldCharType="separate"/>
                    </w:r>
                    <w:r w:rsidR="00AC153D">
                      <w:rPr>
                        <w:rStyle w:val="Seitenzahl"/>
                        <w:rFonts w:ascii="Trebuchet MS" w:hAnsi="Trebuchet MS" w:cs="Arial"/>
                        <w:noProof/>
                        <w:color w:val="595959" w:themeColor="text1" w:themeTint="A6"/>
                        <w:sz w:val="15"/>
                        <w:szCs w:val="15"/>
                      </w:rPr>
                      <w:t>2</w:t>
                    </w:r>
                    <w:r w:rsidR="00E10F79"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fldChar w:fldCharType="end"/>
                    </w:r>
                    <w:r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t>/</w:t>
                    </w:r>
                    <w:r w:rsidR="00E10F79"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fldChar w:fldCharType="begin"/>
                    </w:r>
                    <w:r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instrText xml:space="preserve"> NUMPAGES </w:instrText>
                    </w:r>
                    <w:r w:rsidR="00E10F79"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fldChar w:fldCharType="separate"/>
                    </w:r>
                    <w:r w:rsidR="00AC153D">
                      <w:rPr>
                        <w:rStyle w:val="Seitenzahl"/>
                        <w:rFonts w:ascii="Trebuchet MS" w:hAnsi="Trebuchet MS" w:cs="Arial"/>
                        <w:noProof/>
                        <w:color w:val="595959" w:themeColor="text1" w:themeTint="A6"/>
                        <w:sz w:val="15"/>
                        <w:szCs w:val="15"/>
                      </w:rPr>
                      <w:t>2</w:t>
                    </w:r>
                    <w:r w:rsidR="00E10F79"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cs="Arial"/>
        <w:noProof/>
        <w:spacing w:val="12"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B7C6AD2" wp14:editId="4F1AD1BB">
              <wp:simplePos x="0" y="0"/>
              <wp:positionH relativeFrom="column">
                <wp:posOffset>-113665</wp:posOffset>
              </wp:positionH>
              <wp:positionV relativeFrom="paragraph">
                <wp:posOffset>-34290</wp:posOffset>
              </wp:positionV>
              <wp:extent cx="5600700" cy="26035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00700" cy="260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arto="http://schemas.microsoft.com/office/word/2006/arto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242594" w14:textId="77777777" w:rsidR="004F4B2D" w:rsidRPr="00BE035C" w:rsidRDefault="004F4B2D">
                          <w:pPr>
                            <w:rPr>
                              <w:color w:val="595959" w:themeColor="text1" w:themeTint="A6"/>
                              <w:sz w:val="15"/>
                              <w:szCs w:val="15"/>
                            </w:rPr>
                          </w:pPr>
                          <w:r w:rsidRPr="00BE035C">
                            <w:rPr>
                              <w:rFonts w:cs="Arial"/>
                              <w:color w:val="595959" w:themeColor="text1" w:themeTint="A6"/>
                              <w:spacing w:val="12"/>
                              <w:sz w:val="15"/>
                              <w:szCs w:val="15"/>
                            </w:rPr>
                            <w:t xml:space="preserve">Höhere </w:t>
                          </w:r>
                          <w:r w:rsidRPr="004434D7">
                            <w:rPr>
                              <w:rFonts w:cs="Arial"/>
                              <w:color w:val="595959" w:themeColor="text1" w:themeTint="A6"/>
                              <w:sz w:val="15"/>
                              <w:szCs w:val="15"/>
                            </w:rPr>
                            <w:t xml:space="preserve">Technische Bundeslehranstalt Wien 3 | Rennweg 89b | 1030 Wien | </w:t>
                          </w:r>
                          <w:r w:rsidRPr="004434D7">
                            <w:rPr>
                              <w:rFonts w:cs="Arial"/>
                              <w:color w:val="FF3300"/>
                              <w:sz w:val="15"/>
                              <w:szCs w:val="15"/>
                            </w:rPr>
                            <w:t>www.htl.rennweg.at</w:t>
                          </w:r>
                          <w:r w:rsidRPr="00BE035C">
                            <w:rPr>
                              <w:rFonts w:cs="Arial"/>
                              <w:color w:val="595959" w:themeColor="text1" w:themeTint="A6"/>
                              <w:sz w:val="15"/>
                              <w:szCs w:val="15"/>
                            </w:rPr>
                            <w:t xml:space="preserve">                     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B7C6AD2" id="Text Box 1" o:spid="_x0000_s1029" type="#_x0000_t202" style="position:absolute;margin-left:-8.95pt;margin-top:-2.7pt;width:441pt;height:20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" filled="f" stroked="f">
              <v:textbox>
                <w:txbxContent>
                  <w:p w14:paraId="16242594" w14:textId="77777777" w:rsidR="004F4B2D" w:rsidRPr="00BE035C" w:rsidRDefault="004F4B2D">
                    <w:pPr>
                      <w:rPr>
                        <w:color w:val="595959" w:themeColor="text1" w:themeTint="A6"/>
                        <w:sz w:val="15"/>
                        <w:szCs w:val="15"/>
                      </w:rPr>
                    </w:pPr>
                    <w:r w:rsidRPr="00BE035C">
                      <w:rPr>
                        <w:rFonts w:cs="Arial"/>
                        <w:color w:val="595959" w:themeColor="text1" w:themeTint="A6"/>
                        <w:spacing w:val="12"/>
                        <w:sz w:val="15"/>
                        <w:szCs w:val="15"/>
                      </w:rPr>
                      <w:t xml:space="preserve">Höhere </w:t>
                    </w:r>
                    <w:r w:rsidRPr="004434D7">
                      <w:rPr>
                        <w:rFonts w:cs="Arial"/>
                        <w:color w:val="595959" w:themeColor="text1" w:themeTint="A6"/>
                        <w:sz w:val="15"/>
                        <w:szCs w:val="15"/>
                      </w:rPr>
                      <w:t xml:space="preserve">Technische Bundeslehranstalt Wien 3 | Rennweg 89b | 1030 Wien | </w:t>
                    </w:r>
                    <w:r w:rsidRPr="004434D7">
                      <w:rPr>
                        <w:rFonts w:cs="Arial"/>
                        <w:color w:val="FF3300"/>
                        <w:sz w:val="15"/>
                        <w:szCs w:val="15"/>
                      </w:rPr>
                      <w:t>www.htl.rennweg.at</w:t>
                    </w:r>
                    <w:r w:rsidRPr="00BE035C">
                      <w:rPr>
                        <w:rFonts w:cs="Arial"/>
                        <w:color w:val="595959" w:themeColor="text1" w:themeTint="A6"/>
                        <w:sz w:val="15"/>
                        <w:szCs w:val="15"/>
                      </w:rPr>
                      <w:t xml:space="preserve">                       </w:t>
                    </w:r>
                  </w:p>
                </w:txbxContent>
              </v:textbox>
            </v:shape>
          </w:pict>
        </mc:Fallback>
      </mc:AlternateContent>
    </w:r>
    <w:r w:rsidR="004F4B2D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C1886" w14:textId="77777777" w:rsidR="00245DCC" w:rsidRDefault="00245DCC">
      <w:r>
        <w:separator/>
      </w:r>
    </w:p>
  </w:footnote>
  <w:footnote w:type="continuationSeparator" w:id="0">
    <w:p w14:paraId="20025035" w14:textId="77777777" w:rsidR="00245DCC" w:rsidRDefault="00245D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52"/>
      <w:gridCol w:w="7886"/>
    </w:tblGrid>
    <w:tr w:rsidR="00EE10A0" w14:paraId="792EEEEF" w14:textId="77777777" w:rsidTr="00F61D0E">
      <w:trPr>
        <w:trHeight w:hRule="exact" w:val="1134"/>
      </w:trPr>
      <w:tc>
        <w:tcPr>
          <w:tcW w:w="1760" w:type="dxa"/>
        </w:tcPr>
        <w:p w14:paraId="4969AD6B" w14:textId="77777777" w:rsidR="004F4B2D" w:rsidRDefault="004F4B2D">
          <w:pPr>
            <w:pStyle w:val="Kopfzeile"/>
          </w:pPr>
          <w:r>
            <w:rPr>
              <w:noProof/>
              <w:lang w:val="de-AT" w:eastAsia="de-AT"/>
            </w:rPr>
            <w:drawing>
              <wp:anchor distT="0" distB="0" distL="114300" distR="114300" simplePos="0" relativeHeight="251658244" behindDoc="1" locked="0" layoutInCell="1" allowOverlap="1" wp14:anchorId="4EDE4974" wp14:editId="40B4D7C2">
                <wp:simplePos x="0" y="0"/>
                <wp:positionH relativeFrom="column">
                  <wp:posOffset>-26670</wp:posOffset>
                </wp:positionH>
                <wp:positionV relativeFrom="paragraph">
                  <wp:posOffset>-657225</wp:posOffset>
                </wp:positionV>
                <wp:extent cx="956310" cy="571500"/>
                <wp:effectExtent l="19050" t="0" r="0" b="0"/>
                <wp:wrapTight wrapText="bothSides">
                  <wp:wrapPolygon edited="0">
                    <wp:start x="-430" y="0"/>
                    <wp:lineTo x="-430" y="20880"/>
                    <wp:lineTo x="21514" y="20880"/>
                    <wp:lineTo x="21514" y="0"/>
                    <wp:lineTo x="-430" y="0"/>
                  </wp:wrapPolygon>
                </wp:wrapTight>
                <wp:docPr id="2" name="Grafik 1" descr="logo_slogan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sloga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631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302" w:type="dxa"/>
          <w:vAlign w:val="bottom"/>
        </w:tcPr>
        <w:p w14:paraId="762EB6FD" w14:textId="77777777" w:rsidR="004F4B2D" w:rsidRPr="00D06F48" w:rsidRDefault="00356067" w:rsidP="00D06F48">
          <w:pPr>
            <w:spacing w:line="288" w:lineRule="auto"/>
            <w:rPr>
              <w:rFonts w:cs="Arial"/>
              <w:b/>
              <w:spacing w:val="6"/>
              <w:sz w:val="28"/>
              <w:szCs w:val="28"/>
            </w:rPr>
          </w:pPr>
          <w:r>
            <w:rPr>
              <w:rFonts w:cs="Arial"/>
              <w:b/>
              <w:noProof/>
              <w:spacing w:val="6"/>
              <w:sz w:val="28"/>
              <w:szCs w:val="28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74C6078A" wp14:editId="6C1C1FB5">
                    <wp:simplePos x="0" y="0"/>
                    <wp:positionH relativeFrom="column">
                      <wp:posOffset>605790</wp:posOffset>
                    </wp:positionH>
                    <wp:positionV relativeFrom="paragraph">
                      <wp:posOffset>38735</wp:posOffset>
                    </wp:positionV>
                    <wp:extent cx="2289810" cy="354330"/>
                    <wp:effectExtent l="0" t="0" r="0" b="0"/>
                    <wp:wrapTight wrapText="bothSides">
                      <wp:wrapPolygon edited="0">
                        <wp:start x="599" y="774"/>
                        <wp:lineTo x="599" y="20129"/>
                        <wp:lineTo x="20965" y="20129"/>
                        <wp:lineTo x="20965" y="774"/>
                        <wp:lineTo x="599" y="774"/>
                      </wp:wrapPolygon>
                    </wp:wrapTight>
                    <wp:docPr id="6" name="Text Box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289810" cy="354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FAA26D3D-D897-4be2-8F04-BA451C77F1D7}">
                                <ma14:placeholderFlag xmlns:pic="http://schemas.openxmlformats.org/drawingml/2006/picture" xmlns:a14="http://schemas.microsoft.com/office/drawing/2010/main"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arto="http://schemas.microsoft.com/office/word/2006/arto"/>
                              </a:ext>
                              <a:ext uri="{C572A759-6A51-4108-AA02-DFA0A04FC94B}">
                                <ma14:wrappingTextBoxFlag xmlns:pic="http://schemas.openxmlformats.org/drawingml/2006/picture" xmlns:a14="http://schemas.microsoft.com/office/drawing/2010/main"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arto="http://schemas.microsoft.com/office/word/2006/arto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ECCBCC" w14:textId="77777777" w:rsidR="004F4B2D" w:rsidRPr="00F61D0E" w:rsidRDefault="004F4B2D" w:rsidP="00C81370">
                                <w:pPr>
                                  <w:jc w:val="right"/>
                                  <w:rPr>
                                    <w:b/>
                                    <w:color w:val="FF3300"/>
                                    <w:sz w:val="28"/>
                                    <w:szCs w:val="28"/>
                                  </w:rPr>
                                </w:pPr>
                                <w:r w:rsidRPr="00F61D0E">
                                  <w:rPr>
                                    <w:b/>
                                    <w:color w:val="FF3300"/>
                                    <w:sz w:val="28"/>
                                    <w:szCs w:val="28"/>
                                  </w:rPr>
                                  <w:t>Projekttitel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4C6078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26" type="#_x0000_t202" style="position:absolute;margin-left:47.7pt;margin-top:3.05pt;width:180.3pt;height:27.9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" filled="f" stroked="f">
                    <v:textbox>
                      <w:txbxContent>
                        <w:p w14:paraId="52ECCBCC" w14:textId="77777777" w:rsidR="004F4B2D" w:rsidRPr="00F61D0E" w:rsidRDefault="004F4B2D" w:rsidP="00C81370">
                          <w:pPr>
                            <w:jc w:val="right"/>
                            <w:rPr>
                              <w:b/>
                              <w:color w:val="FF3300"/>
                              <w:sz w:val="28"/>
                              <w:szCs w:val="28"/>
                            </w:rPr>
                          </w:pPr>
                          <w:r w:rsidRPr="00F61D0E">
                            <w:rPr>
                              <w:b/>
                              <w:color w:val="FF3300"/>
                              <w:sz w:val="28"/>
                              <w:szCs w:val="28"/>
                            </w:rPr>
                            <w:t>Projekttitel</w:t>
                          </w:r>
                        </w:p>
                      </w:txbxContent>
                    </v:textbox>
                    <w10:wrap type="tight"/>
                  </v:shape>
                </w:pict>
              </mc:Fallback>
            </mc:AlternateContent>
          </w:r>
          <w:r w:rsidR="004F4B2D">
            <w:rPr>
              <w:rFonts w:cs="Arial"/>
              <w:b/>
              <w:noProof/>
              <w:spacing w:val="6"/>
              <w:sz w:val="28"/>
              <w:szCs w:val="28"/>
              <w:lang w:val="de-AT" w:eastAsia="de-AT"/>
            </w:rPr>
            <w:drawing>
              <wp:anchor distT="0" distB="0" distL="114300" distR="114300" simplePos="0" relativeHeight="251658245" behindDoc="0" locked="0" layoutInCell="1" allowOverlap="1" wp14:anchorId="0DF95639" wp14:editId="316D78BD">
                <wp:simplePos x="0" y="0"/>
                <wp:positionH relativeFrom="column">
                  <wp:posOffset>2905760</wp:posOffset>
                </wp:positionH>
                <wp:positionV relativeFrom="paragraph">
                  <wp:posOffset>-4445</wp:posOffset>
                </wp:positionV>
                <wp:extent cx="76200" cy="320040"/>
                <wp:effectExtent l="0" t="0" r="0" b="10160"/>
                <wp:wrapTight wrapText="bothSides">
                  <wp:wrapPolygon edited="0">
                    <wp:start x="0" y="0"/>
                    <wp:lineTo x="0" y="20571"/>
                    <wp:lineTo x="14400" y="20571"/>
                    <wp:lineTo x="14400" y="0"/>
                    <wp:lineTo x="0" y="0"/>
                  </wp:wrapPolygon>
                </wp:wrapTight>
                <wp:docPr id="8" name="Picture 8" descr="Macintosh HD:Users:martinmair:Desktop:screen-captur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Macintosh HD:Users:martinmair:Desktop:screen-capture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397" r="-397"/>
                        <a:stretch/>
                      </pic:blipFill>
                      <pic:spPr bwMode="auto">
                        <a:xfrm>
                          <a:off x="0" y="0"/>
                          <a:ext cx="762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FAA26D3D-D897-4be2-8F04-BA451C77F1D7}">
                            <ma14:placeholderFlag xmlns:a14="http://schemas.microsoft.com/office/drawing/2010/main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ve="http://schemas.openxmlformats.org/markup-compatibility/2006" xmlns:arto="http://schemas.microsoft.com/office/word/2006/arto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b/>
              <w:noProof/>
              <w:spacing w:val="6"/>
              <w:sz w:val="28"/>
              <w:szCs w:val="28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8242" behindDoc="1" locked="0" layoutInCell="1" allowOverlap="1" wp14:anchorId="4FBDAEB2" wp14:editId="3AE3B9CE">
                    <wp:simplePos x="0" y="0"/>
                    <wp:positionH relativeFrom="column">
                      <wp:posOffset>3002280</wp:posOffset>
                    </wp:positionH>
                    <wp:positionV relativeFrom="paragraph">
                      <wp:posOffset>38735</wp:posOffset>
                    </wp:positionV>
                    <wp:extent cx="2289810" cy="354330"/>
                    <wp:effectExtent l="0" t="0" r="0" b="0"/>
                    <wp:wrapNone/>
                    <wp:docPr id="4" name="Text Box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289810" cy="354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FAA26D3D-D897-4be2-8F04-BA451C77F1D7}">
                                <ma14:placeholderFlag xmlns:pic="http://schemas.openxmlformats.org/drawingml/2006/picture" xmlns:a14="http://schemas.microsoft.com/office/drawing/2010/main"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arto="http://schemas.microsoft.com/office/word/2006/arto"/>
                              </a:ext>
                              <a:ext uri="{C572A759-6A51-4108-AA02-DFA0A04FC94B}">
                                <ma14:wrappingTextBoxFlag xmlns:pic="http://schemas.openxmlformats.org/drawingml/2006/picture" xmlns:a14="http://schemas.microsoft.com/office/drawing/2010/main"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arto="http://schemas.microsoft.com/office/word/2006/arto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1621C1" w14:textId="77777777" w:rsidR="004F4B2D" w:rsidRPr="00BE035C" w:rsidRDefault="004F4B2D">
                                <w:pPr>
                                  <w:rPr>
                                    <w:b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r w:rsidRPr="00BE035C">
                                  <w:rPr>
                                    <w:b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Projektmanagement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FBDAEB2" id="Text Box 4" o:spid="_x0000_s1027" type="#_x0000_t202" style="position:absolute;margin-left:236.4pt;margin-top:3.05pt;width:180.3pt;height:27.9pt;z-index:-2516582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" filled="f" stroked="f">
                    <v:textbox>
                      <w:txbxContent>
                        <w:p w14:paraId="511621C1" w14:textId="77777777" w:rsidR="004F4B2D" w:rsidRPr="00BE035C" w:rsidRDefault="004F4B2D">
                          <w:pPr>
                            <w:rPr>
                              <w:b/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r w:rsidRPr="00BE035C">
                            <w:rPr>
                              <w:b/>
                              <w:color w:val="595959" w:themeColor="text1" w:themeTint="A6"/>
                              <w:sz w:val="28"/>
                              <w:szCs w:val="28"/>
                            </w:rPr>
                            <w:t>Projektmanagement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8913DBD" w14:textId="77777777" w:rsidR="004F4B2D" w:rsidRDefault="004F4B2D" w:rsidP="00F61D0E">
    <w:pPr>
      <w:tabs>
        <w:tab w:val="left" w:pos="108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25C806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850D11E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7508508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61CCC72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60E362E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0FEF724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58FB5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0650C4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1469E6A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D7AFBC0"/>
    <w:lvl w:ilvl="0">
      <w:start w:val="1"/>
      <w:numFmt w:val="bullet"/>
      <w:lvlText w:val=""/>
      <w:lvlJc w:val="left"/>
      <w:pPr>
        <w:tabs>
          <w:tab w:val="num" w:pos="624"/>
        </w:tabs>
        <w:ind w:left="624" w:hanging="267"/>
      </w:pPr>
      <w:rPr>
        <w:rFonts w:ascii="Symbol" w:hAnsi="Symbol" w:hint="default"/>
      </w:rPr>
    </w:lvl>
  </w:abstractNum>
  <w:abstractNum w:abstractNumId="10" w15:restartNumberingAfterBreak="0">
    <w:nsid w:val="00833F32"/>
    <w:multiLevelType w:val="multilevel"/>
    <w:tmpl w:val="365E3106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0D14643C"/>
    <w:multiLevelType w:val="multilevel"/>
    <w:tmpl w:val="06B6D5B6"/>
    <w:lvl w:ilvl="0">
      <w:start w:val="1"/>
      <w:numFmt w:val="decimal"/>
      <w:lvlText w:val="%1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96"/>
        </w:tabs>
        <w:ind w:left="129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84"/>
        </w:tabs>
        <w:ind w:left="158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28"/>
        </w:tabs>
        <w:ind w:left="172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16"/>
        </w:tabs>
        <w:ind w:left="2016" w:hanging="1584"/>
      </w:pPr>
      <w:rPr>
        <w:rFonts w:hint="default"/>
      </w:rPr>
    </w:lvl>
  </w:abstractNum>
  <w:abstractNum w:abstractNumId="12" w15:restartNumberingAfterBreak="0">
    <w:nsid w:val="1E9909CF"/>
    <w:multiLevelType w:val="hybridMultilevel"/>
    <w:tmpl w:val="B5E20F5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09561E"/>
    <w:multiLevelType w:val="multilevel"/>
    <w:tmpl w:val="0407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282C50BF"/>
    <w:multiLevelType w:val="hybridMultilevel"/>
    <w:tmpl w:val="FBE061BA"/>
    <w:lvl w:ilvl="0" w:tplc="C10221D6">
      <w:start w:val="1"/>
      <w:numFmt w:val="bullet"/>
      <w:lvlText w:val=""/>
      <w:lvlJc w:val="left"/>
      <w:pPr>
        <w:ind w:left="714" w:hanging="357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8229E4"/>
    <w:multiLevelType w:val="hybridMultilevel"/>
    <w:tmpl w:val="E342F392"/>
    <w:lvl w:ilvl="0" w:tplc="9050D6AA">
      <w:start w:val="200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FC0F38"/>
    <w:multiLevelType w:val="multilevel"/>
    <w:tmpl w:val="DEB2CC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344034A6"/>
    <w:multiLevelType w:val="multilevel"/>
    <w:tmpl w:val="7D1634B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36395E3F"/>
    <w:multiLevelType w:val="hybridMultilevel"/>
    <w:tmpl w:val="E4E0F0C0"/>
    <w:lvl w:ilvl="0" w:tplc="FFFFFFFF">
      <w:start w:val="1"/>
      <w:numFmt w:val="bullet"/>
      <w:lvlText w:val=""/>
      <w:lvlJc w:val="left"/>
      <w:pPr>
        <w:tabs>
          <w:tab w:val="num" w:pos="1590"/>
        </w:tabs>
        <w:ind w:left="159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9" w15:restartNumberingAfterBreak="0">
    <w:nsid w:val="36964DDA"/>
    <w:multiLevelType w:val="hybridMultilevel"/>
    <w:tmpl w:val="19DC5462"/>
    <w:lvl w:ilvl="0" w:tplc="D9AC1A3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243053"/>
    <w:multiLevelType w:val="multilevel"/>
    <w:tmpl w:val="F10E43E6"/>
    <w:lvl w:ilvl="0">
      <w:start w:val="1"/>
      <w:numFmt w:val="decimal"/>
      <w:lvlText w:val="%1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96"/>
        </w:tabs>
        <w:ind w:left="129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84"/>
        </w:tabs>
        <w:ind w:left="158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28"/>
        </w:tabs>
        <w:ind w:left="172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16"/>
        </w:tabs>
        <w:ind w:left="2016" w:hanging="1584"/>
      </w:pPr>
      <w:rPr>
        <w:rFonts w:hint="default"/>
      </w:rPr>
    </w:lvl>
  </w:abstractNum>
  <w:abstractNum w:abstractNumId="21" w15:restartNumberingAfterBreak="0">
    <w:nsid w:val="49CD084B"/>
    <w:multiLevelType w:val="hybridMultilevel"/>
    <w:tmpl w:val="BC7451A4"/>
    <w:lvl w:ilvl="0" w:tplc="B8B21C6A">
      <w:start w:val="1"/>
      <w:numFmt w:val="bullet"/>
      <w:lvlText w:val=""/>
      <w:lvlJc w:val="left"/>
      <w:pPr>
        <w:ind w:left="360" w:hanging="3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E83C8B"/>
    <w:multiLevelType w:val="hybridMultilevel"/>
    <w:tmpl w:val="C49E86D6"/>
    <w:lvl w:ilvl="0" w:tplc="FB26933E">
      <w:start w:val="1"/>
      <w:numFmt w:val="bullet"/>
      <w:pStyle w:val="Aufzhlungszeichen"/>
      <w:lvlText w:val=""/>
      <w:lvlJc w:val="left"/>
      <w:pPr>
        <w:ind w:left="714" w:hanging="357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3F24D3"/>
    <w:multiLevelType w:val="hybridMultilevel"/>
    <w:tmpl w:val="1C66DDFE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D7C56CD"/>
    <w:multiLevelType w:val="hybridMultilevel"/>
    <w:tmpl w:val="7FA41D48"/>
    <w:lvl w:ilvl="0" w:tplc="7FD21B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124773"/>
    <w:multiLevelType w:val="hybridMultilevel"/>
    <w:tmpl w:val="613E0234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181D0F"/>
    <w:multiLevelType w:val="multilevel"/>
    <w:tmpl w:val="04070023"/>
    <w:styleLink w:val="ArtikelAbschnitt"/>
    <w:lvl w:ilvl="0">
      <w:start w:val="1"/>
      <w:numFmt w:val="upperRoman"/>
      <w:lvlText w:val="Artikel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Abschnitt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7" w15:restartNumberingAfterBreak="0">
    <w:nsid w:val="52E85E75"/>
    <w:multiLevelType w:val="hybridMultilevel"/>
    <w:tmpl w:val="3CA4F1F8"/>
    <w:lvl w:ilvl="0" w:tplc="266C526A">
      <w:start w:val="200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54623E"/>
    <w:multiLevelType w:val="hybridMultilevel"/>
    <w:tmpl w:val="540823C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FF408E"/>
    <w:multiLevelType w:val="hybridMultilevel"/>
    <w:tmpl w:val="75DC0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CB0AB1"/>
    <w:multiLevelType w:val="multilevel"/>
    <w:tmpl w:val="F10E43E6"/>
    <w:lvl w:ilvl="0">
      <w:start w:val="1"/>
      <w:numFmt w:val="decimal"/>
      <w:lvlText w:val="%1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96"/>
        </w:tabs>
        <w:ind w:left="129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84"/>
        </w:tabs>
        <w:ind w:left="158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28"/>
        </w:tabs>
        <w:ind w:left="172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16"/>
        </w:tabs>
        <w:ind w:left="2016" w:hanging="1584"/>
      </w:pPr>
      <w:rPr>
        <w:rFonts w:hint="default"/>
      </w:rPr>
    </w:lvl>
  </w:abstractNum>
  <w:abstractNum w:abstractNumId="31" w15:restartNumberingAfterBreak="0">
    <w:nsid w:val="645C67F8"/>
    <w:multiLevelType w:val="hybridMultilevel"/>
    <w:tmpl w:val="4926BA48"/>
    <w:lvl w:ilvl="0" w:tplc="955EAFBC">
      <w:start w:val="200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DE1E19"/>
    <w:multiLevelType w:val="hybridMultilevel"/>
    <w:tmpl w:val="5B702D0A"/>
    <w:lvl w:ilvl="0" w:tplc="5E4E60BE">
      <w:start w:val="1"/>
      <w:numFmt w:val="bullet"/>
      <w:lvlText w:val=""/>
      <w:lvlJc w:val="left"/>
      <w:pPr>
        <w:ind w:left="360" w:hanging="3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0516C9"/>
    <w:multiLevelType w:val="hybridMultilevel"/>
    <w:tmpl w:val="8AB82DAA"/>
    <w:lvl w:ilvl="0" w:tplc="0407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727E2461"/>
    <w:multiLevelType w:val="multilevel"/>
    <w:tmpl w:val="0407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BDF78D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FB8153A"/>
    <w:multiLevelType w:val="hybridMultilevel"/>
    <w:tmpl w:val="D25A6A6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1716031">
    <w:abstractNumId w:val="9"/>
  </w:num>
  <w:num w:numId="2" w16cid:durableId="1448543804">
    <w:abstractNumId w:val="7"/>
  </w:num>
  <w:num w:numId="3" w16cid:durableId="649677307">
    <w:abstractNumId w:val="6"/>
  </w:num>
  <w:num w:numId="4" w16cid:durableId="2044478581">
    <w:abstractNumId w:val="5"/>
  </w:num>
  <w:num w:numId="5" w16cid:durableId="1298416589">
    <w:abstractNumId w:val="4"/>
  </w:num>
  <w:num w:numId="6" w16cid:durableId="395713356">
    <w:abstractNumId w:val="34"/>
  </w:num>
  <w:num w:numId="7" w16cid:durableId="576675979">
    <w:abstractNumId w:val="26"/>
  </w:num>
  <w:num w:numId="8" w16cid:durableId="34278879">
    <w:abstractNumId w:val="8"/>
  </w:num>
  <w:num w:numId="9" w16cid:durableId="1942519381">
    <w:abstractNumId w:val="3"/>
  </w:num>
  <w:num w:numId="10" w16cid:durableId="2004233306">
    <w:abstractNumId w:val="2"/>
  </w:num>
  <w:num w:numId="11" w16cid:durableId="1067337234">
    <w:abstractNumId w:val="1"/>
  </w:num>
  <w:num w:numId="12" w16cid:durableId="507133249">
    <w:abstractNumId w:val="0"/>
  </w:num>
  <w:num w:numId="13" w16cid:durableId="1053843793">
    <w:abstractNumId w:val="11"/>
  </w:num>
  <w:num w:numId="14" w16cid:durableId="1239559879">
    <w:abstractNumId w:val="13"/>
  </w:num>
  <w:num w:numId="15" w16cid:durableId="28067931">
    <w:abstractNumId w:val="18"/>
  </w:num>
  <w:num w:numId="16" w16cid:durableId="1654993486">
    <w:abstractNumId w:val="30"/>
  </w:num>
  <w:num w:numId="17" w16cid:durableId="701127096">
    <w:abstractNumId w:val="20"/>
  </w:num>
  <w:num w:numId="18" w16cid:durableId="274486864">
    <w:abstractNumId w:val="35"/>
  </w:num>
  <w:num w:numId="19" w16cid:durableId="295844222">
    <w:abstractNumId w:val="29"/>
  </w:num>
  <w:num w:numId="20" w16cid:durableId="611859841">
    <w:abstractNumId w:val="19"/>
  </w:num>
  <w:num w:numId="21" w16cid:durableId="1119647782">
    <w:abstractNumId w:val="32"/>
  </w:num>
  <w:num w:numId="22" w16cid:durableId="189035589">
    <w:abstractNumId w:val="32"/>
    <w:lvlOverride w:ilvl="0">
      <w:startOverride w:val="1"/>
    </w:lvlOverride>
  </w:num>
  <w:num w:numId="23" w16cid:durableId="1245384090">
    <w:abstractNumId w:val="32"/>
    <w:lvlOverride w:ilvl="0">
      <w:startOverride w:val="1"/>
    </w:lvlOverride>
  </w:num>
  <w:num w:numId="24" w16cid:durableId="1214343550">
    <w:abstractNumId w:val="32"/>
    <w:lvlOverride w:ilvl="0">
      <w:startOverride w:val="1"/>
    </w:lvlOverride>
  </w:num>
  <w:num w:numId="25" w16cid:durableId="407729062">
    <w:abstractNumId w:val="24"/>
  </w:num>
  <w:num w:numId="26" w16cid:durableId="1891768396">
    <w:abstractNumId w:val="21"/>
  </w:num>
  <w:num w:numId="27" w16cid:durableId="347565208">
    <w:abstractNumId w:val="14"/>
  </w:num>
  <w:num w:numId="28" w16cid:durableId="996572055">
    <w:abstractNumId w:val="22"/>
  </w:num>
  <w:num w:numId="29" w16cid:durableId="1230845660">
    <w:abstractNumId w:val="22"/>
    <w:lvlOverride w:ilvl="0">
      <w:startOverride w:val="1"/>
    </w:lvlOverride>
  </w:num>
  <w:num w:numId="30" w16cid:durableId="1060981135">
    <w:abstractNumId w:val="10"/>
  </w:num>
  <w:num w:numId="31" w16cid:durableId="1369179071">
    <w:abstractNumId w:val="17"/>
  </w:num>
  <w:num w:numId="32" w16cid:durableId="1928422024">
    <w:abstractNumId w:val="16"/>
  </w:num>
  <w:num w:numId="33" w16cid:durableId="1415779486">
    <w:abstractNumId w:val="33"/>
  </w:num>
  <w:num w:numId="34" w16cid:durableId="1184510758">
    <w:abstractNumId w:val="23"/>
  </w:num>
  <w:num w:numId="35" w16cid:durableId="1887982606">
    <w:abstractNumId w:val="12"/>
  </w:num>
  <w:num w:numId="36" w16cid:durableId="1319309508">
    <w:abstractNumId w:val="36"/>
  </w:num>
  <w:num w:numId="37" w16cid:durableId="1397238337">
    <w:abstractNumId w:val="25"/>
  </w:num>
  <w:num w:numId="38" w16cid:durableId="1718699887">
    <w:abstractNumId w:val="28"/>
  </w:num>
  <w:num w:numId="39" w16cid:durableId="1594316839">
    <w:abstractNumId w:val="27"/>
  </w:num>
  <w:num w:numId="40" w16cid:durableId="454256261">
    <w:abstractNumId w:val="31"/>
  </w:num>
  <w:num w:numId="41" w16cid:durableId="4385240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attachedTemplate r:id="rId1"/>
  <w:stylePaneSortMethod w:val="00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A2F"/>
    <w:rsid w:val="000005A9"/>
    <w:rsid w:val="00001D7D"/>
    <w:rsid w:val="00002CCF"/>
    <w:rsid w:val="00002E32"/>
    <w:rsid w:val="00003696"/>
    <w:rsid w:val="00003A6C"/>
    <w:rsid w:val="00003ED4"/>
    <w:rsid w:val="0000531E"/>
    <w:rsid w:val="0000623D"/>
    <w:rsid w:val="000106D7"/>
    <w:rsid w:val="00010EB5"/>
    <w:rsid w:val="00011893"/>
    <w:rsid w:val="00011CC3"/>
    <w:rsid w:val="000138C3"/>
    <w:rsid w:val="000154FF"/>
    <w:rsid w:val="000167CA"/>
    <w:rsid w:val="00017C10"/>
    <w:rsid w:val="00020295"/>
    <w:rsid w:val="0002098A"/>
    <w:rsid w:val="00022A1C"/>
    <w:rsid w:val="00023E93"/>
    <w:rsid w:val="00024766"/>
    <w:rsid w:val="0002657F"/>
    <w:rsid w:val="00027683"/>
    <w:rsid w:val="00027B69"/>
    <w:rsid w:val="00032FD0"/>
    <w:rsid w:val="000332A5"/>
    <w:rsid w:val="000335A1"/>
    <w:rsid w:val="00033D9F"/>
    <w:rsid w:val="00033EDE"/>
    <w:rsid w:val="00034CB4"/>
    <w:rsid w:val="00037DD3"/>
    <w:rsid w:val="000413C4"/>
    <w:rsid w:val="00041C51"/>
    <w:rsid w:val="00042E89"/>
    <w:rsid w:val="00043337"/>
    <w:rsid w:val="00043D7B"/>
    <w:rsid w:val="00044310"/>
    <w:rsid w:val="0004455E"/>
    <w:rsid w:val="0004478D"/>
    <w:rsid w:val="00047684"/>
    <w:rsid w:val="00047ECD"/>
    <w:rsid w:val="00047F71"/>
    <w:rsid w:val="00051DAA"/>
    <w:rsid w:val="00053B6C"/>
    <w:rsid w:val="000542C4"/>
    <w:rsid w:val="00054B0C"/>
    <w:rsid w:val="0005558E"/>
    <w:rsid w:val="00055A9D"/>
    <w:rsid w:val="00060389"/>
    <w:rsid w:val="0006054E"/>
    <w:rsid w:val="000605BC"/>
    <w:rsid w:val="0006190A"/>
    <w:rsid w:val="00063516"/>
    <w:rsid w:val="00063753"/>
    <w:rsid w:val="00064F14"/>
    <w:rsid w:val="0006658F"/>
    <w:rsid w:val="00066A44"/>
    <w:rsid w:val="000675CD"/>
    <w:rsid w:val="0006768D"/>
    <w:rsid w:val="0007128E"/>
    <w:rsid w:val="00071768"/>
    <w:rsid w:val="000717D7"/>
    <w:rsid w:val="00072D81"/>
    <w:rsid w:val="0007381A"/>
    <w:rsid w:val="00075AB7"/>
    <w:rsid w:val="00075E8B"/>
    <w:rsid w:val="00080055"/>
    <w:rsid w:val="000807FE"/>
    <w:rsid w:val="000815E7"/>
    <w:rsid w:val="00083653"/>
    <w:rsid w:val="000846BA"/>
    <w:rsid w:val="00085F0A"/>
    <w:rsid w:val="000873B5"/>
    <w:rsid w:val="00093A55"/>
    <w:rsid w:val="00093E38"/>
    <w:rsid w:val="00094725"/>
    <w:rsid w:val="00094C1E"/>
    <w:rsid w:val="00094D1D"/>
    <w:rsid w:val="0009610B"/>
    <w:rsid w:val="00096D21"/>
    <w:rsid w:val="000976C5"/>
    <w:rsid w:val="000A18A8"/>
    <w:rsid w:val="000A23CE"/>
    <w:rsid w:val="000A4319"/>
    <w:rsid w:val="000A440B"/>
    <w:rsid w:val="000A6577"/>
    <w:rsid w:val="000A790F"/>
    <w:rsid w:val="000A7E6A"/>
    <w:rsid w:val="000B0D01"/>
    <w:rsid w:val="000B10EC"/>
    <w:rsid w:val="000B11C0"/>
    <w:rsid w:val="000B1730"/>
    <w:rsid w:val="000B3050"/>
    <w:rsid w:val="000B3BCF"/>
    <w:rsid w:val="000B52CE"/>
    <w:rsid w:val="000B5A55"/>
    <w:rsid w:val="000B6DBF"/>
    <w:rsid w:val="000B6EBB"/>
    <w:rsid w:val="000B70FE"/>
    <w:rsid w:val="000C0D21"/>
    <w:rsid w:val="000C2332"/>
    <w:rsid w:val="000C47F4"/>
    <w:rsid w:val="000C4DE8"/>
    <w:rsid w:val="000C5A95"/>
    <w:rsid w:val="000C704C"/>
    <w:rsid w:val="000C7678"/>
    <w:rsid w:val="000C7931"/>
    <w:rsid w:val="000D0195"/>
    <w:rsid w:val="000D1C4C"/>
    <w:rsid w:val="000D2301"/>
    <w:rsid w:val="000D3E7C"/>
    <w:rsid w:val="000D60E9"/>
    <w:rsid w:val="000D65C1"/>
    <w:rsid w:val="000D7037"/>
    <w:rsid w:val="000E021E"/>
    <w:rsid w:val="000E022B"/>
    <w:rsid w:val="000E12D2"/>
    <w:rsid w:val="000E1CF2"/>
    <w:rsid w:val="000E3984"/>
    <w:rsid w:val="000E401A"/>
    <w:rsid w:val="000E4AFD"/>
    <w:rsid w:val="000E5E6C"/>
    <w:rsid w:val="000F0F27"/>
    <w:rsid w:val="000F357B"/>
    <w:rsid w:val="000F45BC"/>
    <w:rsid w:val="000F4A5F"/>
    <w:rsid w:val="000F581E"/>
    <w:rsid w:val="000F6414"/>
    <w:rsid w:val="000F73D9"/>
    <w:rsid w:val="000F7B3B"/>
    <w:rsid w:val="00101093"/>
    <w:rsid w:val="001015F3"/>
    <w:rsid w:val="0010266B"/>
    <w:rsid w:val="00103EBE"/>
    <w:rsid w:val="00103ED7"/>
    <w:rsid w:val="001047B9"/>
    <w:rsid w:val="00106364"/>
    <w:rsid w:val="001067CC"/>
    <w:rsid w:val="0011F0A7"/>
    <w:rsid w:val="00120B1C"/>
    <w:rsid w:val="001230B4"/>
    <w:rsid w:val="001234C2"/>
    <w:rsid w:val="00124C0B"/>
    <w:rsid w:val="00126417"/>
    <w:rsid w:val="00127A5D"/>
    <w:rsid w:val="00130364"/>
    <w:rsid w:val="001314F9"/>
    <w:rsid w:val="0013375F"/>
    <w:rsid w:val="00133C75"/>
    <w:rsid w:val="0013485A"/>
    <w:rsid w:val="00134AB7"/>
    <w:rsid w:val="00135DCF"/>
    <w:rsid w:val="00136544"/>
    <w:rsid w:val="00137219"/>
    <w:rsid w:val="00140732"/>
    <w:rsid w:val="0014085F"/>
    <w:rsid w:val="00140EAF"/>
    <w:rsid w:val="00142F35"/>
    <w:rsid w:val="00145D62"/>
    <w:rsid w:val="00146B91"/>
    <w:rsid w:val="00146D88"/>
    <w:rsid w:val="00147EF9"/>
    <w:rsid w:val="001508EF"/>
    <w:rsid w:val="00151C9F"/>
    <w:rsid w:val="00151F48"/>
    <w:rsid w:val="00155269"/>
    <w:rsid w:val="00157991"/>
    <w:rsid w:val="00157AA9"/>
    <w:rsid w:val="00162449"/>
    <w:rsid w:val="00163A49"/>
    <w:rsid w:val="0016462D"/>
    <w:rsid w:val="00165525"/>
    <w:rsid w:val="0016656D"/>
    <w:rsid w:val="001679A4"/>
    <w:rsid w:val="00167AE1"/>
    <w:rsid w:val="0017105B"/>
    <w:rsid w:val="001719FF"/>
    <w:rsid w:val="00172A16"/>
    <w:rsid w:val="00173E60"/>
    <w:rsid w:val="0017416D"/>
    <w:rsid w:val="00176D83"/>
    <w:rsid w:val="0017760A"/>
    <w:rsid w:val="0018122D"/>
    <w:rsid w:val="00181C07"/>
    <w:rsid w:val="00181E11"/>
    <w:rsid w:val="00182D18"/>
    <w:rsid w:val="00187340"/>
    <w:rsid w:val="00190D7A"/>
    <w:rsid w:val="001914D3"/>
    <w:rsid w:val="00191767"/>
    <w:rsid w:val="00192AE4"/>
    <w:rsid w:val="00193511"/>
    <w:rsid w:val="0019390F"/>
    <w:rsid w:val="00193B65"/>
    <w:rsid w:val="00193DC6"/>
    <w:rsid w:val="00196136"/>
    <w:rsid w:val="00197537"/>
    <w:rsid w:val="001A1FD0"/>
    <w:rsid w:val="001A3E44"/>
    <w:rsid w:val="001A4FAF"/>
    <w:rsid w:val="001A5F09"/>
    <w:rsid w:val="001A6B26"/>
    <w:rsid w:val="001A79CA"/>
    <w:rsid w:val="001A7F0A"/>
    <w:rsid w:val="001B0CA1"/>
    <w:rsid w:val="001B2325"/>
    <w:rsid w:val="001B2A2D"/>
    <w:rsid w:val="001B37D7"/>
    <w:rsid w:val="001B3EDD"/>
    <w:rsid w:val="001B3FA8"/>
    <w:rsid w:val="001B46FB"/>
    <w:rsid w:val="001B5600"/>
    <w:rsid w:val="001B5901"/>
    <w:rsid w:val="001B6BDF"/>
    <w:rsid w:val="001B76B1"/>
    <w:rsid w:val="001B7F6C"/>
    <w:rsid w:val="001B7FA5"/>
    <w:rsid w:val="001C0781"/>
    <w:rsid w:val="001C3F4C"/>
    <w:rsid w:val="001C61F8"/>
    <w:rsid w:val="001C62E9"/>
    <w:rsid w:val="001C763E"/>
    <w:rsid w:val="001D06F2"/>
    <w:rsid w:val="001D15B3"/>
    <w:rsid w:val="001D174E"/>
    <w:rsid w:val="001D2BF6"/>
    <w:rsid w:val="001D30FC"/>
    <w:rsid w:val="001D3EE0"/>
    <w:rsid w:val="001D5B8E"/>
    <w:rsid w:val="001D6248"/>
    <w:rsid w:val="001D66FF"/>
    <w:rsid w:val="001E105B"/>
    <w:rsid w:val="001E1D5F"/>
    <w:rsid w:val="001E2BC9"/>
    <w:rsid w:val="001E454E"/>
    <w:rsid w:val="001E47CC"/>
    <w:rsid w:val="001E5237"/>
    <w:rsid w:val="001E6577"/>
    <w:rsid w:val="001E6908"/>
    <w:rsid w:val="001E730B"/>
    <w:rsid w:val="001F01D5"/>
    <w:rsid w:val="001F04DD"/>
    <w:rsid w:val="001F0C42"/>
    <w:rsid w:val="001F0FF8"/>
    <w:rsid w:val="001F1B41"/>
    <w:rsid w:val="001F1C7E"/>
    <w:rsid w:val="001F202B"/>
    <w:rsid w:val="001F2246"/>
    <w:rsid w:val="001F418C"/>
    <w:rsid w:val="001F52F8"/>
    <w:rsid w:val="001F5DE8"/>
    <w:rsid w:val="001F788D"/>
    <w:rsid w:val="0020100C"/>
    <w:rsid w:val="00201356"/>
    <w:rsid w:val="00202599"/>
    <w:rsid w:val="002025E6"/>
    <w:rsid w:val="0020297E"/>
    <w:rsid w:val="00202D1F"/>
    <w:rsid w:val="0020401F"/>
    <w:rsid w:val="00204980"/>
    <w:rsid w:val="0020690D"/>
    <w:rsid w:val="00206B20"/>
    <w:rsid w:val="0020707E"/>
    <w:rsid w:val="00210C4D"/>
    <w:rsid w:val="00211763"/>
    <w:rsid w:val="00211F5E"/>
    <w:rsid w:val="0021438F"/>
    <w:rsid w:val="00214612"/>
    <w:rsid w:val="00214CC6"/>
    <w:rsid w:val="002151D9"/>
    <w:rsid w:val="00216F45"/>
    <w:rsid w:val="00216F9D"/>
    <w:rsid w:val="002173DD"/>
    <w:rsid w:val="0022078C"/>
    <w:rsid w:val="00220DFE"/>
    <w:rsid w:val="00220EE9"/>
    <w:rsid w:val="0022206A"/>
    <w:rsid w:val="00223286"/>
    <w:rsid w:val="00223539"/>
    <w:rsid w:val="002237DE"/>
    <w:rsid w:val="0022450F"/>
    <w:rsid w:val="00226077"/>
    <w:rsid w:val="0022712A"/>
    <w:rsid w:val="00232E30"/>
    <w:rsid w:val="00232EC0"/>
    <w:rsid w:val="00234175"/>
    <w:rsid w:val="00235016"/>
    <w:rsid w:val="00235451"/>
    <w:rsid w:val="00236851"/>
    <w:rsid w:val="0024002F"/>
    <w:rsid w:val="002403FD"/>
    <w:rsid w:val="00240B58"/>
    <w:rsid w:val="002436A8"/>
    <w:rsid w:val="002437D9"/>
    <w:rsid w:val="00243883"/>
    <w:rsid w:val="00245BEF"/>
    <w:rsid w:val="00245DCC"/>
    <w:rsid w:val="00246221"/>
    <w:rsid w:val="00247972"/>
    <w:rsid w:val="00247EE9"/>
    <w:rsid w:val="00252228"/>
    <w:rsid w:val="00252F6F"/>
    <w:rsid w:val="00253355"/>
    <w:rsid w:val="00253507"/>
    <w:rsid w:val="002554AB"/>
    <w:rsid w:val="0025674A"/>
    <w:rsid w:val="0025794F"/>
    <w:rsid w:val="0026021E"/>
    <w:rsid w:val="00262655"/>
    <w:rsid w:val="0026381B"/>
    <w:rsid w:val="00264B10"/>
    <w:rsid w:val="0026573B"/>
    <w:rsid w:val="00265758"/>
    <w:rsid w:val="002677F9"/>
    <w:rsid w:val="002708A5"/>
    <w:rsid w:val="00271A32"/>
    <w:rsid w:val="00271F65"/>
    <w:rsid w:val="002753D8"/>
    <w:rsid w:val="0027571C"/>
    <w:rsid w:val="00276B46"/>
    <w:rsid w:val="00276B5E"/>
    <w:rsid w:val="00276FBB"/>
    <w:rsid w:val="002779EE"/>
    <w:rsid w:val="00277AFF"/>
    <w:rsid w:val="00281A53"/>
    <w:rsid w:val="00281FFF"/>
    <w:rsid w:val="00282755"/>
    <w:rsid w:val="00284B52"/>
    <w:rsid w:val="0028560B"/>
    <w:rsid w:val="00291129"/>
    <w:rsid w:val="0029133E"/>
    <w:rsid w:val="00291723"/>
    <w:rsid w:val="00292A82"/>
    <w:rsid w:val="002932E4"/>
    <w:rsid w:val="002935B6"/>
    <w:rsid w:val="00293653"/>
    <w:rsid w:val="00294E39"/>
    <w:rsid w:val="00296EF5"/>
    <w:rsid w:val="00297C12"/>
    <w:rsid w:val="002A09A0"/>
    <w:rsid w:val="002A1E0F"/>
    <w:rsid w:val="002A41AD"/>
    <w:rsid w:val="002A486D"/>
    <w:rsid w:val="002A5D48"/>
    <w:rsid w:val="002B0B5E"/>
    <w:rsid w:val="002B0D94"/>
    <w:rsid w:val="002B196B"/>
    <w:rsid w:val="002B1E60"/>
    <w:rsid w:val="002B2778"/>
    <w:rsid w:val="002B41AF"/>
    <w:rsid w:val="002B5547"/>
    <w:rsid w:val="002B586C"/>
    <w:rsid w:val="002B6EA1"/>
    <w:rsid w:val="002B72CF"/>
    <w:rsid w:val="002C12D0"/>
    <w:rsid w:val="002C2004"/>
    <w:rsid w:val="002C26E8"/>
    <w:rsid w:val="002C42A2"/>
    <w:rsid w:val="002C4843"/>
    <w:rsid w:val="002C6F50"/>
    <w:rsid w:val="002C758C"/>
    <w:rsid w:val="002C7972"/>
    <w:rsid w:val="002C7C0A"/>
    <w:rsid w:val="002D0B9D"/>
    <w:rsid w:val="002D2244"/>
    <w:rsid w:val="002D2AC7"/>
    <w:rsid w:val="002D60F6"/>
    <w:rsid w:val="002D6971"/>
    <w:rsid w:val="002D7712"/>
    <w:rsid w:val="002E1E8E"/>
    <w:rsid w:val="002E2201"/>
    <w:rsid w:val="002E4F5A"/>
    <w:rsid w:val="002E5599"/>
    <w:rsid w:val="002E6120"/>
    <w:rsid w:val="002E7503"/>
    <w:rsid w:val="002E7ACF"/>
    <w:rsid w:val="002F148C"/>
    <w:rsid w:val="002F1F4D"/>
    <w:rsid w:val="002F4FEA"/>
    <w:rsid w:val="002F637C"/>
    <w:rsid w:val="002F6C99"/>
    <w:rsid w:val="002F706C"/>
    <w:rsid w:val="002F7CE6"/>
    <w:rsid w:val="00300E48"/>
    <w:rsid w:val="003019F3"/>
    <w:rsid w:val="00303831"/>
    <w:rsid w:val="003042DA"/>
    <w:rsid w:val="00305729"/>
    <w:rsid w:val="003062F8"/>
    <w:rsid w:val="00306674"/>
    <w:rsid w:val="00307108"/>
    <w:rsid w:val="003108AF"/>
    <w:rsid w:val="003118B6"/>
    <w:rsid w:val="00316057"/>
    <w:rsid w:val="00316AD1"/>
    <w:rsid w:val="0031710D"/>
    <w:rsid w:val="00317320"/>
    <w:rsid w:val="00317FB6"/>
    <w:rsid w:val="00322DDB"/>
    <w:rsid w:val="00323AAC"/>
    <w:rsid w:val="003248D9"/>
    <w:rsid w:val="00324B7F"/>
    <w:rsid w:val="00325D0B"/>
    <w:rsid w:val="00326216"/>
    <w:rsid w:val="00326A4C"/>
    <w:rsid w:val="00326D1E"/>
    <w:rsid w:val="003277AD"/>
    <w:rsid w:val="00327BF2"/>
    <w:rsid w:val="0033207D"/>
    <w:rsid w:val="00332B9E"/>
    <w:rsid w:val="003339C6"/>
    <w:rsid w:val="003352E0"/>
    <w:rsid w:val="00340C0D"/>
    <w:rsid w:val="00341728"/>
    <w:rsid w:val="003433F3"/>
    <w:rsid w:val="00343EE5"/>
    <w:rsid w:val="003451EA"/>
    <w:rsid w:val="00345889"/>
    <w:rsid w:val="003468B5"/>
    <w:rsid w:val="00346FE4"/>
    <w:rsid w:val="00347242"/>
    <w:rsid w:val="00350FDC"/>
    <w:rsid w:val="003510F1"/>
    <w:rsid w:val="0035230F"/>
    <w:rsid w:val="00352C75"/>
    <w:rsid w:val="0035474F"/>
    <w:rsid w:val="0035545B"/>
    <w:rsid w:val="00356067"/>
    <w:rsid w:val="003562B4"/>
    <w:rsid w:val="0035685A"/>
    <w:rsid w:val="003649DB"/>
    <w:rsid w:val="00365777"/>
    <w:rsid w:val="0036731F"/>
    <w:rsid w:val="00367872"/>
    <w:rsid w:val="00367B04"/>
    <w:rsid w:val="00370F38"/>
    <w:rsid w:val="0037191C"/>
    <w:rsid w:val="003734BC"/>
    <w:rsid w:val="00374980"/>
    <w:rsid w:val="00375C0A"/>
    <w:rsid w:val="003769B1"/>
    <w:rsid w:val="00377F09"/>
    <w:rsid w:val="00380585"/>
    <w:rsid w:val="003838F0"/>
    <w:rsid w:val="00383C6B"/>
    <w:rsid w:val="003846BD"/>
    <w:rsid w:val="00384F14"/>
    <w:rsid w:val="003851D7"/>
    <w:rsid w:val="00386836"/>
    <w:rsid w:val="00386B3C"/>
    <w:rsid w:val="003902CE"/>
    <w:rsid w:val="00391C9A"/>
    <w:rsid w:val="0039493D"/>
    <w:rsid w:val="00395FFC"/>
    <w:rsid w:val="00396C26"/>
    <w:rsid w:val="003A12E4"/>
    <w:rsid w:val="003A4125"/>
    <w:rsid w:val="003A4CAF"/>
    <w:rsid w:val="003A611D"/>
    <w:rsid w:val="003A6A7E"/>
    <w:rsid w:val="003A7DC3"/>
    <w:rsid w:val="003B0416"/>
    <w:rsid w:val="003B17C0"/>
    <w:rsid w:val="003B1F3F"/>
    <w:rsid w:val="003B4FDF"/>
    <w:rsid w:val="003B5685"/>
    <w:rsid w:val="003B58BA"/>
    <w:rsid w:val="003B6540"/>
    <w:rsid w:val="003B77C4"/>
    <w:rsid w:val="003B7FB8"/>
    <w:rsid w:val="003C1D3E"/>
    <w:rsid w:val="003C328C"/>
    <w:rsid w:val="003C4017"/>
    <w:rsid w:val="003C4121"/>
    <w:rsid w:val="003C5042"/>
    <w:rsid w:val="003C583C"/>
    <w:rsid w:val="003C61D6"/>
    <w:rsid w:val="003D0E02"/>
    <w:rsid w:val="003D1485"/>
    <w:rsid w:val="003D2D22"/>
    <w:rsid w:val="003D3A91"/>
    <w:rsid w:val="003D3F16"/>
    <w:rsid w:val="003D40FD"/>
    <w:rsid w:val="003D4F39"/>
    <w:rsid w:val="003D4F63"/>
    <w:rsid w:val="003E0330"/>
    <w:rsid w:val="003E0517"/>
    <w:rsid w:val="003E412D"/>
    <w:rsid w:val="003E43F3"/>
    <w:rsid w:val="003E4C40"/>
    <w:rsid w:val="003E59C7"/>
    <w:rsid w:val="003E6887"/>
    <w:rsid w:val="003E7472"/>
    <w:rsid w:val="003F0072"/>
    <w:rsid w:val="003F0853"/>
    <w:rsid w:val="003F0D31"/>
    <w:rsid w:val="003F0EBA"/>
    <w:rsid w:val="003F2BE4"/>
    <w:rsid w:val="003F37E5"/>
    <w:rsid w:val="003F3A95"/>
    <w:rsid w:val="003F6FE1"/>
    <w:rsid w:val="003F7528"/>
    <w:rsid w:val="00401B71"/>
    <w:rsid w:val="00401C8F"/>
    <w:rsid w:val="004064A8"/>
    <w:rsid w:val="004071E5"/>
    <w:rsid w:val="0041300C"/>
    <w:rsid w:val="0041416D"/>
    <w:rsid w:val="0041430D"/>
    <w:rsid w:val="00414AAE"/>
    <w:rsid w:val="00414F1B"/>
    <w:rsid w:val="00415981"/>
    <w:rsid w:val="004209E5"/>
    <w:rsid w:val="00420E15"/>
    <w:rsid w:val="0042181A"/>
    <w:rsid w:val="00423431"/>
    <w:rsid w:val="004249C4"/>
    <w:rsid w:val="004258EC"/>
    <w:rsid w:val="00425BC7"/>
    <w:rsid w:val="0042786E"/>
    <w:rsid w:val="00427C74"/>
    <w:rsid w:val="0043065B"/>
    <w:rsid w:val="00430911"/>
    <w:rsid w:val="00431BBB"/>
    <w:rsid w:val="00432429"/>
    <w:rsid w:val="0043357F"/>
    <w:rsid w:val="00434BA4"/>
    <w:rsid w:val="00435F41"/>
    <w:rsid w:val="004365F9"/>
    <w:rsid w:val="0043688F"/>
    <w:rsid w:val="00437CC9"/>
    <w:rsid w:val="0044174F"/>
    <w:rsid w:val="00442D4F"/>
    <w:rsid w:val="004434D7"/>
    <w:rsid w:val="00443DA1"/>
    <w:rsid w:val="00444F83"/>
    <w:rsid w:val="004463F3"/>
    <w:rsid w:val="00446C0E"/>
    <w:rsid w:val="00446ECF"/>
    <w:rsid w:val="00447E83"/>
    <w:rsid w:val="00450B26"/>
    <w:rsid w:val="004541D0"/>
    <w:rsid w:val="00455ABB"/>
    <w:rsid w:val="004564E6"/>
    <w:rsid w:val="00457FB6"/>
    <w:rsid w:val="004605B2"/>
    <w:rsid w:val="00460ADA"/>
    <w:rsid w:val="00461725"/>
    <w:rsid w:val="00470715"/>
    <w:rsid w:val="0047087B"/>
    <w:rsid w:val="00470E78"/>
    <w:rsid w:val="00471676"/>
    <w:rsid w:val="00471AC4"/>
    <w:rsid w:val="00472381"/>
    <w:rsid w:val="00472FF4"/>
    <w:rsid w:val="004763DC"/>
    <w:rsid w:val="00476625"/>
    <w:rsid w:val="00476676"/>
    <w:rsid w:val="004801EF"/>
    <w:rsid w:val="004827E3"/>
    <w:rsid w:val="00484C97"/>
    <w:rsid w:val="00484EEB"/>
    <w:rsid w:val="004851EC"/>
    <w:rsid w:val="0048523A"/>
    <w:rsid w:val="0049000E"/>
    <w:rsid w:val="00491E88"/>
    <w:rsid w:val="00494F8C"/>
    <w:rsid w:val="004950CA"/>
    <w:rsid w:val="00496EA4"/>
    <w:rsid w:val="00497AE5"/>
    <w:rsid w:val="004A037B"/>
    <w:rsid w:val="004A0746"/>
    <w:rsid w:val="004A2665"/>
    <w:rsid w:val="004A2862"/>
    <w:rsid w:val="004A2D7C"/>
    <w:rsid w:val="004A2F97"/>
    <w:rsid w:val="004A48B8"/>
    <w:rsid w:val="004B0603"/>
    <w:rsid w:val="004B136F"/>
    <w:rsid w:val="004B25BA"/>
    <w:rsid w:val="004B3481"/>
    <w:rsid w:val="004B3972"/>
    <w:rsid w:val="004B5F9D"/>
    <w:rsid w:val="004B6E3C"/>
    <w:rsid w:val="004B7B42"/>
    <w:rsid w:val="004C0D48"/>
    <w:rsid w:val="004C1BD8"/>
    <w:rsid w:val="004C3D44"/>
    <w:rsid w:val="004C442A"/>
    <w:rsid w:val="004C5ABE"/>
    <w:rsid w:val="004C6C93"/>
    <w:rsid w:val="004C70B3"/>
    <w:rsid w:val="004D04B3"/>
    <w:rsid w:val="004D070A"/>
    <w:rsid w:val="004D0962"/>
    <w:rsid w:val="004D0A26"/>
    <w:rsid w:val="004D158A"/>
    <w:rsid w:val="004D360C"/>
    <w:rsid w:val="004D3DBC"/>
    <w:rsid w:val="004D4BC1"/>
    <w:rsid w:val="004D4E8D"/>
    <w:rsid w:val="004D5FF9"/>
    <w:rsid w:val="004D6CEE"/>
    <w:rsid w:val="004D7F86"/>
    <w:rsid w:val="004E26D0"/>
    <w:rsid w:val="004E322D"/>
    <w:rsid w:val="004E457F"/>
    <w:rsid w:val="004E67D8"/>
    <w:rsid w:val="004E74D5"/>
    <w:rsid w:val="004F0A41"/>
    <w:rsid w:val="004F1725"/>
    <w:rsid w:val="004F2357"/>
    <w:rsid w:val="004F2570"/>
    <w:rsid w:val="004F2EB7"/>
    <w:rsid w:val="004F4316"/>
    <w:rsid w:val="004F4B2D"/>
    <w:rsid w:val="004F4B61"/>
    <w:rsid w:val="004F58C3"/>
    <w:rsid w:val="005013E4"/>
    <w:rsid w:val="00501EA2"/>
    <w:rsid w:val="0050228E"/>
    <w:rsid w:val="00502316"/>
    <w:rsid w:val="00502936"/>
    <w:rsid w:val="005042A1"/>
    <w:rsid w:val="00504464"/>
    <w:rsid w:val="00505333"/>
    <w:rsid w:val="00507078"/>
    <w:rsid w:val="0050759F"/>
    <w:rsid w:val="00511E3A"/>
    <w:rsid w:val="005160C0"/>
    <w:rsid w:val="00520A4E"/>
    <w:rsid w:val="0052185B"/>
    <w:rsid w:val="00523D74"/>
    <w:rsid w:val="0052459C"/>
    <w:rsid w:val="005251AB"/>
    <w:rsid w:val="00531784"/>
    <w:rsid w:val="005319D7"/>
    <w:rsid w:val="00533773"/>
    <w:rsid w:val="00534B5A"/>
    <w:rsid w:val="00535F2F"/>
    <w:rsid w:val="00536AC3"/>
    <w:rsid w:val="00536C8B"/>
    <w:rsid w:val="0053749D"/>
    <w:rsid w:val="00541D0D"/>
    <w:rsid w:val="00543969"/>
    <w:rsid w:val="0054590F"/>
    <w:rsid w:val="005468E9"/>
    <w:rsid w:val="00547CF6"/>
    <w:rsid w:val="005502D8"/>
    <w:rsid w:val="005526CA"/>
    <w:rsid w:val="00552833"/>
    <w:rsid w:val="005531EE"/>
    <w:rsid w:val="005533F7"/>
    <w:rsid w:val="0055357C"/>
    <w:rsid w:val="00555973"/>
    <w:rsid w:val="00555A47"/>
    <w:rsid w:val="005561B1"/>
    <w:rsid w:val="005603AB"/>
    <w:rsid w:val="0056066E"/>
    <w:rsid w:val="00560E5A"/>
    <w:rsid w:val="005624F5"/>
    <w:rsid w:val="00563884"/>
    <w:rsid w:val="00564C92"/>
    <w:rsid w:val="00566944"/>
    <w:rsid w:val="00566DCF"/>
    <w:rsid w:val="00567507"/>
    <w:rsid w:val="00567CDB"/>
    <w:rsid w:val="00570431"/>
    <w:rsid w:val="005708D5"/>
    <w:rsid w:val="00572966"/>
    <w:rsid w:val="00572F00"/>
    <w:rsid w:val="00576CE9"/>
    <w:rsid w:val="005814A5"/>
    <w:rsid w:val="0058289B"/>
    <w:rsid w:val="005838A2"/>
    <w:rsid w:val="00587BE1"/>
    <w:rsid w:val="00587C2E"/>
    <w:rsid w:val="00587F79"/>
    <w:rsid w:val="00587FE3"/>
    <w:rsid w:val="0059040C"/>
    <w:rsid w:val="005907E6"/>
    <w:rsid w:val="00590976"/>
    <w:rsid w:val="00590C2A"/>
    <w:rsid w:val="005924C1"/>
    <w:rsid w:val="0059273E"/>
    <w:rsid w:val="00593001"/>
    <w:rsid w:val="00593071"/>
    <w:rsid w:val="00594392"/>
    <w:rsid w:val="005946F2"/>
    <w:rsid w:val="005947DB"/>
    <w:rsid w:val="00594988"/>
    <w:rsid w:val="00595EE7"/>
    <w:rsid w:val="005961E2"/>
    <w:rsid w:val="00596AE7"/>
    <w:rsid w:val="00597771"/>
    <w:rsid w:val="005A1462"/>
    <w:rsid w:val="005A1933"/>
    <w:rsid w:val="005A19F7"/>
    <w:rsid w:val="005A2230"/>
    <w:rsid w:val="005A236B"/>
    <w:rsid w:val="005A30B8"/>
    <w:rsid w:val="005A364D"/>
    <w:rsid w:val="005A7A86"/>
    <w:rsid w:val="005A7DDB"/>
    <w:rsid w:val="005B6072"/>
    <w:rsid w:val="005B6BF0"/>
    <w:rsid w:val="005B79B6"/>
    <w:rsid w:val="005B7DD9"/>
    <w:rsid w:val="005B7E78"/>
    <w:rsid w:val="005C05F3"/>
    <w:rsid w:val="005C19F8"/>
    <w:rsid w:val="005C31B5"/>
    <w:rsid w:val="005C33BF"/>
    <w:rsid w:val="005C4F1B"/>
    <w:rsid w:val="005C5E9A"/>
    <w:rsid w:val="005C64E6"/>
    <w:rsid w:val="005D1782"/>
    <w:rsid w:val="005D234C"/>
    <w:rsid w:val="005D2F90"/>
    <w:rsid w:val="005D3BCF"/>
    <w:rsid w:val="005D5FF2"/>
    <w:rsid w:val="005D6079"/>
    <w:rsid w:val="005D733A"/>
    <w:rsid w:val="005E07A0"/>
    <w:rsid w:val="005E0D48"/>
    <w:rsid w:val="005E104B"/>
    <w:rsid w:val="005E227D"/>
    <w:rsid w:val="005E39F9"/>
    <w:rsid w:val="005E3D88"/>
    <w:rsid w:val="005E4548"/>
    <w:rsid w:val="005E671D"/>
    <w:rsid w:val="005E686D"/>
    <w:rsid w:val="005E748E"/>
    <w:rsid w:val="005F0856"/>
    <w:rsid w:val="005F123B"/>
    <w:rsid w:val="005F2D3F"/>
    <w:rsid w:val="005F31F1"/>
    <w:rsid w:val="005F44AB"/>
    <w:rsid w:val="005F543F"/>
    <w:rsid w:val="005F581E"/>
    <w:rsid w:val="005F7AB8"/>
    <w:rsid w:val="00600176"/>
    <w:rsid w:val="006003DC"/>
    <w:rsid w:val="0060046A"/>
    <w:rsid w:val="006008B4"/>
    <w:rsid w:val="006023CE"/>
    <w:rsid w:val="00604296"/>
    <w:rsid w:val="00607290"/>
    <w:rsid w:val="00610683"/>
    <w:rsid w:val="00615F1B"/>
    <w:rsid w:val="006175CF"/>
    <w:rsid w:val="006212A5"/>
    <w:rsid w:val="0062465C"/>
    <w:rsid w:val="0062589B"/>
    <w:rsid w:val="0062667E"/>
    <w:rsid w:val="00626D9C"/>
    <w:rsid w:val="006317ED"/>
    <w:rsid w:val="00633510"/>
    <w:rsid w:val="00634D13"/>
    <w:rsid w:val="00635B02"/>
    <w:rsid w:val="00640904"/>
    <w:rsid w:val="00642D80"/>
    <w:rsid w:val="006456FA"/>
    <w:rsid w:val="00646F3B"/>
    <w:rsid w:val="00651560"/>
    <w:rsid w:val="006535FD"/>
    <w:rsid w:val="006566C6"/>
    <w:rsid w:val="00656E3B"/>
    <w:rsid w:val="00657E78"/>
    <w:rsid w:val="00662892"/>
    <w:rsid w:val="00662A64"/>
    <w:rsid w:val="00663660"/>
    <w:rsid w:val="00663A79"/>
    <w:rsid w:val="00664E11"/>
    <w:rsid w:val="00666705"/>
    <w:rsid w:val="00672772"/>
    <w:rsid w:val="006769D8"/>
    <w:rsid w:val="0068240B"/>
    <w:rsid w:val="006828CC"/>
    <w:rsid w:val="00682B83"/>
    <w:rsid w:val="006854F7"/>
    <w:rsid w:val="00686FD0"/>
    <w:rsid w:val="00687C59"/>
    <w:rsid w:val="00687D8B"/>
    <w:rsid w:val="006911A6"/>
    <w:rsid w:val="00693958"/>
    <w:rsid w:val="00695091"/>
    <w:rsid w:val="00695337"/>
    <w:rsid w:val="0069591D"/>
    <w:rsid w:val="006A078A"/>
    <w:rsid w:val="006A07C3"/>
    <w:rsid w:val="006A083F"/>
    <w:rsid w:val="006A1336"/>
    <w:rsid w:val="006A1EDE"/>
    <w:rsid w:val="006A3010"/>
    <w:rsid w:val="006A5A23"/>
    <w:rsid w:val="006A5BA3"/>
    <w:rsid w:val="006A7109"/>
    <w:rsid w:val="006B27ED"/>
    <w:rsid w:val="006B425B"/>
    <w:rsid w:val="006B5E29"/>
    <w:rsid w:val="006B7DB5"/>
    <w:rsid w:val="006C0183"/>
    <w:rsid w:val="006C0982"/>
    <w:rsid w:val="006C1A67"/>
    <w:rsid w:val="006C240A"/>
    <w:rsid w:val="006C2F92"/>
    <w:rsid w:val="006C38A6"/>
    <w:rsid w:val="006C4F13"/>
    <w:rsid w:val="006C58CE"/>
    <w:rsid w:val="006C628F"/>
    <w:rsid w:val="006C7175"/>
    <w:rsid w:val="006C7A72"/>
    <w:rsid w:val="006D0ACE"/>
    <w:rsid w:val="006D0E99"/>
    <w:rsid w:val="006D156C"/>
    <w:rsid w:val="006D2F90"/>
    <w:rsid w:val="006D46BE"/>
    <w:rsid w:val="006D4D36"/>
    <w:rsid w:val="006D50A0"/>
    <w:rsid w:val="006D69E6"/>
    <w:rsid w:val="006D6E81"/>
    <w:rsid w:val="006D6F89"/>
    <w:rsid w:val="006E0317"/>
    <w:rsid w:val="006E1B43"/>
    <w:rsid w:val="006E3C13"/>
    <w:rsid w:val="006E3E5A"/>
    <w:rsid w:val="006E45ED"/>
    <w:rsid w:val="006E4C8B"/>
    <w:rsid w:val="006E5122"/>
    <w:rsid w:val="006E7278"/>
    <w:rsid w:val="006E775C"/>
    <w:rsid w:val="006E7E04"/>
    <w:rsid w:val="006F01A6"/>
    <w:rsid w:val="006F2756"/>
    <w:rsid w:val="006F2AAD"/>
    <w:rsid w:val="006F3FC5"/>
    <w:rsid w:val="006F441F"/>
    <w:rsid w:val="006F6799"/>
    <w:rsid w:val="00700ADB"/>
    <w:rsid w:val="00700BFE"/>
    <w:rsid w:val="007014D1"/>
    <w:rsid w:val="00702398"/>
    <w:rsid w:val="0070290A"/>
    <w:rsid w:val="007029D9"/>
    <w:rsid w:val="007040EF"/>
    <w:rsid w:val="00704A4D"/>
    <w:rsid w:val="00704D93"/>
    <w:rsid w:val="007050B8"/>
    <w:rsid w:val="00705EB7"/>
    <w:rsid w:val="00710B2D"/>
    <w:rsid w:val="00711D01"/>
    <w:rsid w:val="007126F7"/>
    <w:rsid w:val="00712B57"/>
    <w:rsid w:val="00714D01"/>
    <w:rsid w:val="00715792"/>
    <w:rsid w:val="00717550"/>
    <w:rsid w:val="00720B9A"/>
    <w:rsid w:val="00721A44"/>
    <w:rsid w:val="00723C0A"/>
    <w:rsid w:val="00725E3F"/>
    <w:rsid w:val="0072761D"/>
    <w:rsid w:val="0073101F"/>
    <w:rsid w:val="007331F1"/>
    <w:rsid w:val="00734213"/>
    <w:rsid w:val="0073625E"/>
    <w:rsid w:val="007378B1"/>
    <w:rsid w:val="00740078"/>
    <w:rsid w:val="00740926"/>
    <w:rsid w:val="00740B95"/>
    <w:rsid w:val="00743501"/>
    <w:rsid w:val="00743BF7"/>
    <w:rsid w:val="00743DF0"/>
    <w:rsid w:val="007455CA"/>
    <w:rsid w:val="00745FE1"/>
    <w:rsid w:val="007463DE"/>
    <w:rsid w:val="00746433"/>
    <w:rsid w:val="00746536"/>
    <w:rsid w:val="007507DE"/>
    <w:rsid w:val="0075134C"/>
    <w:rsid w:val="007515EC"/>
    <w:rsid w:val="00753112"/>
    <w:rsid w:val="00755EF1"/>
    <w:rsid w:val="00756E6E"/>
    <w:rsid w:val="00757CDA"/>
    <w:rsid w:val="007616CD"/>
    <w:rsid w:val="00761D65"/>
    <w:rsid w:val="007620D8"/>
    <w:rsid w:val="0076296B"/>
    <w:rsid w:val="00762998"/>
    <w:rsid w:val="007633AA"/>
    <w:rsid w:val="00763552"/>
    <w:rsid w:val="00766273"/>
    <w:rsid w:val="007673FC"/>
    <w:rsid w:val="00771339"/>
    <w:rsid w:val="00771824"/>
    <w:rsid w:val="00773424"/>
    <w:rsid w:val="00773D4E"/>
    <w:rsid w:val="00774C1B"/>
    <w:rsid w:val="00775C92"/>
    <w:rsid w:val="007764CD"/>
    <w:rsid w:val="00776FEB"/>
    <w:rsid w:val="00777E27"/>
    <w:rsid w:val="00781C18"/>
    <w:rsid w:val="00781C91"/>
    <w:rsid w:val="00782126"/>
    <w:rsid w:val="007825A3"/>
    <w:rsid w:val="00782BF9"/>
    <w:rsid w:val="007842A7"/>
    <w:rsid w:val="007849B0"/>
    <w:rsid w:val="00785562"/>
    <w:rsid w:val="00785B79"/>
    <w:rsid w:val="00785EC5"/>
    <w:rsid w:val="007911D3"/>
    <w:rsid w:val="00791D98"/>
    <w:rsid w:val="00792D1A"/>
    <w:rsid w:val="00792ED7"/>
    <w:rsid w:val="007946AF"/>
    <w:rsid w:val="007957B3"/>
    <w:rsid w:val="007963C9"/>
    <w:rsid w:val="007A0E3F"/>
    <w:rsid w:val="007A28D8"/>
    <w:rsid w:val="007A48FC"/>
    <w:rsid w:val="007A6656"/>
    <w:rsid w:val="007A7ABA"/>
    <w:rsid w:val="007B0703"/>
    <w:rsid w:val="007B1068"/>
    <w:rsid w:val="007B15F5"/>
    <w:rsid w:val="007B1E1D"/>
    <w:rsid w:val="007B2C19"/>
    <w:rsid w:val="007B4418"/>
    <w:rsid w:val="007B48CB"/>
    <w:rsid w:val="007B6C55"/>
    <w:rsid w:val="007B6EEE"/>
    <w:rsid w:val="007C0354"/>
    <w:rsid w:val="007C2C9C"/>
    <w:rsid w:val="007C32C5"/>
    <w:rsid w:val="007C404C"/>
    <w:rsid w:val="007C4A50"/>
    <w:rsid w:val="007C4DEF"/>
    <w:rsid w:val="007C4E09"/>
    <w:rsid w:val="007C66BD"/>
    <w:rsid w:val="007D13B0"/>
    <w:rsid w:val="007D180C"/>
    <w:rsid w:val="007D196F"/>
    <w:rsid w:val="007D247A"/>
    <w:rsid w:val="007D3147"/>
    <w:rsid w:val="007D33BE"/>
    <w:rsid w:val="007D4E0D"/>
    <w:rsid w:val="007D52EB"/>
    <w:rsid w:val="007D5A98"/>
    <w:rsid w:val="007D64C4"/>
    <w:rsid w:val="007D6874"/>
    <w:rsid w:val="007E1938"/>
    <w:rsid w:val="007E2A10"/>
    <w:rsid w:val="007E430B"/>
    <w:rsid w:val="007E4A8A"/>
    <w:rsid w:val="007E4B95"/>
    <w:rsid w:val="007E4CC9"/>
    <w:rsid w:val="007E4D00"/>
    <w:rsid w:val="007E5186"/>
    <w:rsid w:val="007E5196"/>
    <w:rsid w:val="007E7EE4"/>
    <w:rsid w:val="007F370F"/>
    <w:rsid w:val="007F3854"/>
    <w:rsid w:val="007F5355"/>
    <w:rsid w:val="007F66A6"/>
    <w:rsid w:val="007F7649"/>
    <w:rsid w:val="00800556"/>
    <w:rsid w:val="00800D31"/>
    <w:rsid w:val="008027A5"/>
    <w:rsid w:val="00804238"/>
    <w:rsid w:val="00805629"/>
    <w:rsid w:val="00805E95"/>
    <w:rsid w:val="0081310E"/>
    <w:rsid w:val="00813237"/>
    <w:rsid w:val="00816B1E"/>
    <w:rsid w:val="00816D88"/>
    <w:rsid w:val="008176C3"/>
    <w:rsid w:val="008215DC"/>
    <w:rsid w:val="00823601"/>
    <w:rsid w:val="00825C55"/>
    <w:rsid w:val="00826D8C"/>
    <w:rsid w:val="0083087C"/>
    <w:rsid w:val="00830F9F"/>
    <w:rsid w:val="008319A1"/>
    <w:rsid w:val="0083263D"/>
    <w:rsid w:val="00832828"/>
    <w:rsid w:val="008332DC"/>
    <w:rsid w:val="00834D11"/>
    <w:rsid w:val="00835352"/>
    <w:rsid w:val="008364B0"/>
    <w:rsid w:val="0083694E"/>
    <w:rsid w:val="00836986"/>
    <w:rsid w:val="00836A27"/>
    <w:rsid w:val="00841155"/>
    <w:rsid w:val="00842F7F"/>
    <w:rsid w:val="0084300A"/>
    <w:rsid w:val="00844294"/>
    <w:rsid w:val="00844CB5"/>
    <w:rsid w:val="00845221"/>
    <w:rsid w:val="00845D26"/>
    <w:rsid w:val="008504CE"/>
    <w:rsid w:val="00850D66"/>
    <w:rsid w:val="00851371"/>
    <w:rsid w:val="00851DF9"/>
    <w:rsid w:val="008523B8"/>
    <w:rsid w:val="00853B55"/>
    <w:rsid w:val="00853E0C"/>
    <w:rsid w:val="00854489"/>
    <w:rsid w:val="00854A62"/>
    <w:rsid w:val="008569A1"/>
    <w:rsid w:val="008577B1"/>
    <w:rsid w:val="008623E9"/>
    <w:rsid w:val="008636E4"/>
    <w:rsid w:val="008646A0"/>
    <w:rsid w:val="008647C7"/>
    <w:rsid w:val="00866EEC"/>
    <w:rsid w:val="00867E6A"/>
    <w:rsid w:val="008715B1"/>
    <w:rsid w:val="008733EE"/>
    <w:rsid w:val="00873629"/>
    <w:rsid w:val="00873825"/>
    <w:rsid w:val="00873839"/>
    <w:rsid w:val="00873D97"/>
    <w:rsid w:val="00874996"/>
    <w:rsid w:val="00874F06"/>
    <w:rsid w:val="00875D06"/>
    <w:rsid w:val="00876500"/>
    <w:rsid w:val="00880499"/>
    <w:rsid w:val="008809F4"/>
    <w:rsid w:val="00880F41"/>
    <w:rsid w:val="00880F45"/>
    <w:rsid w:val="00881D99"/>
    <w:rsid w:val="00882932"/>
    <w:rsid w:val="008834F8"/>
    <w:rsid w:val="0088512B"/>
    <w:rsid w:val="00892CE8"/>
    <w:rsid w:val="0089359F"/>
    <w:rsid w:val="00894AEC"/>
    <w:rsid w:val="00895473"/>
    <w:rsid w:val="00895EBE"/>
    <w:rsid w:val="0089741B"/>
    <w:rsid w:val="008974FF"/>
    <w:rsid w:val="008A01A3"/>
    <w:rsid w:val="008A5EF6"/>
    <w:rsid w:val="008A5FEB"/>
    <w:rsid w:val="008B14D2"/>
    <w:rsid w:val="008B28C9"/>
    <w:rsid w:val="008B3159"/>
    <w:rsid w:val="008B498F"/>
    <w:rsid w:val="008B4B0B"/>
    <w:rsid w:val="008B555B"/>
    <w:rsid w:val="008B5CFF"/>
    <w:rsid w:val="008B61CF"/>
    <w:rsid w:val="008B68DF"/>
    <w:rsid w:val="008B7924"/>
    <w:rsid w:val="008B79CD"/>
    <w:rsid w:val="008C019A"/>
    <w:rsid w:val="008C1AC9"/>
    <w:rsid w:val="008C1B8A"/>
    <w:rsid w:val="008C2E68"/>
    <w:rsid w:val="008C3038"/>
    <w:rsid w:val="008C620A"/>
    <w:rsid w:val="008C6ABB"/>
    <w:rsid w:val="008C6C6D"/>
    <w:rsid w:val="008C7068"/>
    <w:rsid w:val="008C7446"/>
    <w:rsid w:val="008C772A"/>
    <w:rsid w:val="008D1B39"/>
    <w:rsid w:val="008D24C5"/>
    <w:rsid w:val="008D421D"/>
    <w:rsid w:val="008D4E8A"/>
    <w:rsid w:val="008D6DEA"/>
    <w:rsid w:val="008D733C"/>
    <w:rsid w:val="008E32C4"/>
    <w:rsid w:val="008E39F7"/>
    <w:rsid w:val="008E542E"/>
    <w:rsid w:val="008E7AB7"/>
    <w:rsid w:val="008F0890"/>
    <w:rsid w:val="008F0AFB"/>
    <w:rsid w:val="008F0DA3"/>
    <w:rsid w:val="008F3377"/>
    <w:rsid w:val="008F5999"/>
    <w:rsid w:val="008F67F4"/>
    <w:rsid w:val="00901634"/>
    <w:rsid w:val="00903C37"/>
    <w:rsid w:val="0090483E"/>
    <w:rsid w:val="00904BC4"/>
    <w:rsid w:val="00904EC2"/>
    <w:rsid w:val="0090606D"/>
    <w:rsid w:val="00906168"/>
    <w:rsid w:val="00906760"/>
    <w:rsid w:val="00906C26"/>
    <w:rsid w:val="00906EAA"/>
    <w:rsid w:val="00907ACF"/>
    <w:rsid w:val="00912361"/>
    <w:rsid w:val="0091428B"/>
    <w:rsid w:val="00920712"/>
    <w:rsid w:val="009210FC"/>
    <w:rsid w:val="00921B87"/>
    <w:rsid w:val="0092309E"/>
    <w:rsid w:val="00923F16"/>
    <w:rsid w:val="00926E41"/>
    <w:rsid w:val="0093341E"/>
    <w:rsid w:val="00934966"/>
    <w:rsid w:val="0093519F"/>
    <w:rsid w:val="00935415"/>
    <w:rsid w:val="009358C5"/>
    <w:rsid w:val="00936DBF"/>
    <w:rsid w:val="00937837"/>
    <w:rsid w:val="00940957"/>
    <w:rsid w:val="00941342"/>
    <w:rsid w:val="00943D01"/>
    <w:rsid w:val="009443BC"/>
    <w:rsid w:val="00945D3A"/>
    <w:rsid w:val="00946566"/>
    <w:rsid w:val="009469A3"/>
    <w:rsid w:val="00947074"/>
    <w:rsid w:val="009476C5"/>
    <w:rsid w:val="00947D88"/>
    <w:rsid w:val="00950494"/>
    <w:rsid w:val="00950F92"/>
    <w:rsid w:val="00952D02"/>
    <w:rsid w:val="009544D4"/>
    <w:rsid w:val="00954FBC"/>
    <w:rsid w:val="00955C24"/>
    <w:rsid w:val="00955D2B"/>
    <w:rsid w:val="00955DBB"/>
    <w:rsid w:val="009561C8"/>
    <w:rsid w:val="009561F3"/>
    <w:rsid w:val="009568B1"/>
    <w:rsid w:val="00957E4A"/>
    <w:rsid w:val="009600AD"/>
    <w:rsid w:val="009609DD"/>
    <w:rsid w:val="009617D9"/>
    <w:rsid w:val="009620E1"/>
    <w:rsid w:val="00962DEB"/>
    <w:rsid w:val="00963F87"/>
    <w:rsid w:val="00964F00"/>
    <w:rsid w:val="00965890"/>
    <w:rsid w:val="00967811"/>
    <w:rsid w:val="009718EE"/>
    <w:rsid w:val="009738FA"/>
    <w:rsid w:val="00974583"/>
    <w:rsid w:val="009776CE"/>
    <w:rsid w:val="00977BEA"/>
    <w:rsid w:val="00980612"/>
    <w:rsid w:val="00981189"/>
    <w:rsid w:val="00982502"/>
    <w:rsid w:val="00982AD2"/>
    <w:rsid w:val="00985544"/>
    <w:rsid w:val="00985EC5"/>
    <w:rsid w:val="00991384"/>
    <w:rsid w:val="00993F52"/>
    <w:rsid w:val="009940AF"/>
    <w:rsid w:val="00994155"/>
    <w:rsid w:val="00994451"/>
    <w:rsid w:val="00994795"/>
    <w:rsid w:val="009A13D0"/>
    <w:rsid w:val="009A2006"/>
    <w:rsid w:val="009A6B7E"/>
    <w:rsid w:val="009A6E2E"/>
    <w:rsid w:val="009A79F7"/>
    <w:rsid w:val="009B0DFD"/>
    <w:rsid w:val="009B26BA"/>
    <w:rsid w:val="009B27F0"/>
    <w:rsid w:val="009B3E57"/>
    <w:rsid w:val="009B4E8A"/>
    <w:rsid w:val="009B5051"/>
    <w:rsid w:val="009B5ADD"/>
    <w:rsid w:val="009B5E3A"/>
    <w:rsid w:val="009B61C7"/>
    <w:rsid w:val="009B79EB"/>
    <w:rsid w:val="009C04F9"/>
    <w:rsid w:val="009C1138"/>
    <w:rsid w:val="009C4764"/>
    <w:rsid w:val="009C50C2"/>
    <w:rsid w:val="009C54A1"/>
    <w:rsid w:val="009C6C8C"/>
    <w:rsid w:val="009C7798"/>
    <w:rsid w:val="009C7DFC"/>
    <w:rsid w:val="009D1822"/>
    <w:rsid w:val="009D4230"/>
    <w:rsid w:val="009D4CB7"/>
    <w:rsid w:val="009D525B"/>
    <w:rsid w:val="009E0DD7"/>
    <w:rsid w:val="009E14A1"/>
    <w:rsid w:val="009E35DF"/>
    <w:rsid w:val="009E3DE3"/>
    <w:rsid w:val="009E451E"/>
    <w:rsid w:val="009E4ABD"/>
    <w:rsid w:val="009E4ED0"/>
    <w:rsid w:val="009E5808"/>
    <w:rsid w:val="009E6077"/>
    <w:rsid w:val="009F126C"/>
    <w:rsid w:val="009F1FD2"/>
    <w:rsid w:val="009F200D"/>
    <w:rsid w:val="009F2C6B"/>
    <w:rsid w:val="009F3CCB"/>
    <w:rsid w:val="009F4525"/>
    <w:rsid w:val="009F7327"/>
    <w:rsid w:val="00A020B0"/>
    <w:rsid w:val="00A024BC"/>
    <w:rsid w:val="00A02B08"/>
    <w:rsid w:val="00A045B5"/>
    <w:rsid w:val="00A04E49"/>
    <w:rsid w:val="00A10B8D"/>
    <w:rsid w:val="00A10BA2"/>
    <w:rsid w:val="00A10BE9"/>
    <w:rsid w:val="00A12CBB"/>
    <w:rsid w:val="00A133EA"/>
    <w:rsid w:val="00A138F6"/>
    <w:rsid w:val="00A169F9"/>
    <w:rsid w:val="00A16C09"/>
    <w:rsid w:val="00A179DD"/>
    <w:rsid w:val="00A25C43"/>
    <w:rsid w:val="00A3067F"/>
    <w:rsid w:val="00A30FB3"/>
    <w:rsid w:val="00A31846"/>
    <w:rsid w:val="00A31C69"/>
    <w:rsid w:val="00A330A6"/>
    <w:rsid w:val="00A3716B"/>
    <w:rsid w:val="00A40291"/>
    <w:rsid w:val="00A40E29"/>
    <w:rsid w:val="00A4113A"/>
    <w:rsid w:val="00A425B5"/>
    <w:rsid w:val="00A43137"/>
    <w:rsid w:val="00A44413"/>
    <w:rsid w:val="00A44B49"/>
    <w:rsid w:val="00A45180"/>
    <w:rsid w:val="00A456C0"/>
    <w:rsid w:val="00A463AA"/>
    <w:rsid w:val="00A46938"/>
    <w:rsid w:val="00A46ABF"/>
    <w:rsid w:val="00A50734"/>
    <w:rsid w:val="00A508B9"/>
    <w:rsid w:val="00A513E0"/>
    <w:rsid w:val="00A51A58"/>
    <w:rsid w:val="00A53FDF"/>
    <w:rsid w:val="00A601F0"/>
    <w:rsid w:val="00A6355F"/>
    <w:rsid w:val="00A6572E"/>
    <w:rsid w:val="00A65803"/>
    <w:rsid w:val="00A6683F"/>
    <w:rsid w:val="00A6749D"/>
    <w:rsid w:val="00A67BBD"/>
    <w:rsid w:val="00A700D1"/>
    <w:rsid w:val="00A71413"/>
    <w:rsid w:val="00A72248"/>
    <w:rsid w:val="00A7230B"/>
    <w:rsid w:val="00A7278F"/>
    <w:rsid w:val="00A7408F"/>
    <w:rsid w:val="00A74455"/>
    <w:rsid w:val="00A77A64"/>
    <w:rsid w:val="00A829A4"/>
    <w:rsid w:val="00A8427A"/>
    <w:rsid w:val="00A85B29"/>
    <w:rsid w:val="00A85D31"/>
    <w:rsid w:val="00A86A51"/>
    <w:rsid w:val="00A90E12"/>
    <w:rsid w:val="00A9302F"/>
    <w:rsid w:val="00A9308C"/>
    <w:rsid w:val="00A9399B"/>
    <w:rsid w:val="00A944EB"/>
    <w:rsid w:val="00A94667"/>
    <w:rsid w:val="00A948AB"/>
    <w:rsid w:val="00A956B4"/>
    <w:rsid w:val="00A97727"/>
    <w:rsid w:val="00AA0D6C"/>
    <w:rsid w:val="00AA1E09"/>
    <w:rsid w:val="00AA349E"/>
    <w:rsid w:val="00AA3CE5"/>
    <w:rsid w:val="00AA3E31"/>
    <w:rsid w:val="00AA6086"/>
    <w:rsid w:val="00AA720B"/>
    <w:rsid w:val="00AB0FB7"/>
    <w:rsid w:val="00AB1DB2"/>
    <w:rsid w:val="00AB1E46"/>
    <w:rsid w:val="00AB54E8"/>
    <w:rsid w:val="00AB59B8"/>
    <w:rsid w:val="00AB6D29"/>
    <w:rsid w:val="00AC0E9D"/>
    <w:rsid w:val="00AC10B5"/>
    <w:rsid w:val="00AC153D"/>
    <w:rsid w:val="00AC1EA8"/>
    <w:rsid w:val="00AC2374"/>
    <w:rsid w:val="00AC50CA"/>
    <w:rsid w:val="00AC5C3B"/>
    <w:rsid w:val="00AC72B6"/>
    <w:rsid w:val="00AD0034"/>
    <w:rsid w:val="00AD01E9"/>
    <w:rsid w:val="00AD04E0"/>
    <w:rsid w:val="00AD0BF6"/>
    <w:rsid w:val="00AD104A"/>
    <w:rsid w:val="00AD3D15"/>
    <w:rsid w:val="00AD3E5D"/>
    <w:rsid w:val="00AD4DD8"/>
    <w:rsid w:val="00AD510F"/>
    <w:rsid w:val="00AD598A"/>
    <w:rsid w:val="00AD7086"/>
    <w:rsid w:val="00AE022C"/>
    <w:rsid w:val="00AE3A3A"/>
    <w:rsid w:val="00AE5226"/>
    <w:rsid w:val="00AE5318"/>
    <w:rsid w:val="00AE657C"/>
    <w:rsid w:val="00AE7C14"/>
    <w:rsid w:val="00AF17E4"/>
    <w:rsid w:val="00AF27C3"/>
    <w:rsid w:val="00AF2A32"/>
    <w:rsid w:val="00AF2AE3"/>
    <w:rsid w:val="00AF3DA4"/>
    <w:rsid w:val="00AF40D5"/>
    <w:rsid w:val="00B05DF8"/>
    <w:rsid w:val="00B06319"/>
    <w:rsid w:val="00B065E8"/>
    <w:rsid w:val="00B06C7A"/>
    <w:rsid w:val="00B07859"/>
    <w:rsid w:val="00B11245"/>
    <w:rsid w:val="00B11548"/>
    <w:rsid w:val="00B11ED1"/>
    <w:rsid w:val="00B125F5"/>
    <w:rsid w:val="00B126B3"/>
    <w:rsid w:val="00B13B5D"/>
    <w:rsid w:val="00B165B7"/>
    <w:rsid w:val="00B17806"/>
    <w:rsid w:val="00B17FFD"/>
    <w:rsid w:val="00B1BDC4"/>
    <w:rsid w:val="00B20E95"/>
    <w:rsid w:val="00B30BCA"/>
    <w:rsid w:val="00B3134C"/>
    <w:rsid w:val="00B31557"/>
    <w:rsid w:val="00B315F8"/>
    <w:rsid w:val="00B31F07"/>
    <w:rsid w:val="00B33264"/>
    <w:rsid w:val="00B344DC"/>
    <w:rsid w:val="00B37BE0"/>
    <w:rsid w:val="00B41165"/>
    <w:rsid w:val="00B412F1"/>
    <w:rsid w:val="00B41EDE"/>
    <w:rsid w:val="00B43145"/>
    <w:rsid w:val="00B45291"/>
    <w:rsid w:val="00B46B09"/>
    <w:rsid w:val="00B47FAF"/>
    <w:rsid w:val="00B5090B"/>
    <w:rsid w:val="00B50AF0"/>
    <w:rsid w:val="00B50F87"/>
    <w:rsid w:val="00B515A4"/>
    <w:rsid w:val="00B52298"/>
    <w:rsid w:val="00B5371E"/>
    <w:rsid w:val="00B53C79"/>
    <w:rsid w:val="00B542C8"/>
    <w:rsid w:val="00B57FD1"/>
    <w:rsid w:val="00B603D1"/>
    <w:rsid w:val="00B619E8"/>
    <w:rsid w:val="00B62C7E"/>
    <w:rsid w:val="00B639F4"/>
    <w:rsid w:val="00B64F23"/>
    <w:rsid w:val="00B64FB0"/>
    <w:rsid w:val="00B65038"/>
    <w:rsid w:val="00B673A1"/>
    <w:rsid w:val="00B67635"/>
    <w:rsid w:val="00B67C81"/>
    <w:rsid w:val="00B700B1"/>
    <w:rsid w:val="00B71261"/>
    <w:rsid w:val="00B7369D"/>
    <w:rsid w:val="00B7408A"/>
    <w:rsid w:val="00B74474"/>
    <w:rsid w:val="00B75758"/>
    <w:rsid w:val="00B77B16"/>
    <w:rsid w:val="00B80B22"/>
    <w:rsid w:val="00B81250"/>
    <w:rsid w:val="00B81513"/>
    <w:rsid w:val="00B85418"/>
    <w:rsid w:val="00B854D2"/>
    <w:rsid w:val="00B87830"/>
    <w:rsid w:val="00B878FF"/>
    <w:rsid w:val="00B91D02"/>
    <w:rsid w:val="00B92205"/>
    <w:rsid w:val="00B92F4B"/>
    <w:rsid w:val="00B93EA1"/>
    <w:rsid w:val="00B94C73"/>
    <w:rsid w:val="00B975B4"/>
    <w:rsid w:val="00B9799F"/>
    <w:rsid w:val="00BA092B"/>
    <w:rsid w:val="00BA197A"/>
    <w:rsid w:val="00BA20A6"/>
    <w:rsid w:val="00BA2BBC"/>
    <w:rsid w:val="00BA79B4"/>
    <w:rsid w:val="00BB07DF"/>
    <w:rsid w:val="00BB2156"/>
    <w:rsid w:val="00BB2A84"/>
    <w:rsid w:val="00BB44F6"/>
    <w:rsid w:val="00BC02DA"/>
    <w:rsid w:val="00BC0439"/>
    <w:rsid w:val="00BC0467"/>
    <w:rsid w:val="00BC2A08"/>
    <w:rsid w:val="00BD122A"/>
    <w:rsid w:val="00BD4491"/>
    <w:rsid w:val="00BD4FC7"/>
    <w:rsid w:val="00BD600A"/>
    <w:rsid w:val="00BE035C"/>
    <w:rsid w:val="00BE0A27"/>
    <w:rsid w:val="00BE0B72"/>
    <w:rsid w:val="00BE1F57"/>
    <w:rsid w:val="00BE2E5D"/>
    <w:rsid w:val="00BE2E89"/>
    <w:rsid w:val="00BE369E"/>
    <w:rsid w:val="00BE3921"/>
    <w:rsid w:val="00BE4432"/>
    <w:rsid w:val="00BE4911"/>
    <w:rsid w:val="00BE4C21"/>
    <w:rsid w:val="00BE4EBD"/>
    <w:rsid w:val="00BE4F33"/>
    <w:rsid w:val="00BE6E6E"/>
    <w:rsid w:val="00BE7478"/>
    <w:rsid w:val="00BE77FC"/>
    <w:rsid w:val="00BF100F"/>
    <w:rsid w:val="00BF1C4A"/>
    <w:rsid w:val="00BF1D4D"/>
    <w:rsid w:val="00BF2E3C"/>
    <w:rsid w:val="00BF3112"/>
    <w:rsid w:val="00BF3152"/>
    <w:rsid w:val="00BF6314"/>
    <w:rsid w:val="00BF71CB"/>
    <w:rsid w:val="00C01E4F"/>
    <w:rsid w:val="00C04B90"/>
    <w:rsid w:val="00C060F9"/>
    <w:rsid w:val="00C07543"/>
    <w:rsid w:val="00C075D6"/>
    <w:rsid w:val="00C076F6"/>
    <w:rsid w:val="00C10BAD"/>
    <w:rsid w:val="00C14045"/>
    <w:rsid w:val="00C16D75"/>
    <w:rsid w:val="00C1724F"/>
    <w:rsid w:val="00C21255"/>
    <w:rsid w:val="00C21C08"/>
    <w:rsid w:val="00C21C1B"/>
    <w:rsid w:val="00C21F01"/>
    <w:rsid w:val="00C225AA"/>
    <w:rsid w:val="00C23FDD"/>
    <w:rsid w:val="00C24F0A"/>
    <w:rsid w:val="00C27255"/>
    <w:rsid w:val="00C27736"/>
    <w:rsid w:val="00C30F95"/>
    <w:rsid w:val="00C32DB2"/>
    <w:rsid w:val="00C35607"/>
    <w:rsid w:val="00C36AFD"/>
    <w:rsid w:val="00C37549"/>
    <w:rsid w:val="00C408CA"/>
    <w:rsid w:val="00C41D13"/>
    <w:rsid w:val="00C44822"/>
    <w:rsid w:val="00C44CB3"/>
    <w:rsid w:val="00C4515A"/>
    <w:rsid w:val="00C47C46"/>
    <w:rsid w:val="00C50D26"/>
    <w:rsid w:val="00C520C5"/>
    <w:rsid w:val="00C52D28"/>
    <w:rsid w:val="00C538BE"/>
    <w:rsid w:val="00C54F72"/>
    <w:rsid w:val="00C556B6"/>
    <w:rsid w:val="00C56B57"/>
    <w:rsid w:val="00C579C4"/>
    <w:rsid w:val="00C57B98"/>
    <w:rsid w:val="00C60318"/>
    <w:rsid w:val="00C60376"/>
    <w:rsid w:val="00C62F18"/>
    <w:rsid w:val="00C6331F"/>
    <w:rsid w:val="00C64C18"/>
    <w:rsid w:val="00C65658"/>
    <w:rsid w:val="00C65EAC"/>
    <w:rsid w:val="00C66F81"/>
    <w:rsid w:val="00C6784F"/>
    <w:rsid w:val="00C678E8"/>
    <w:rsid w:val="00C73AE7"/>
    <w:rsid w:val="00C74754"/>
    <w:rsid w:val="00C75B88"/>
    <w:rsid w:val="00C76112"/>
    <w:rsid w:val="00C80E09"/>
    <w:rsid w:val="00C811E0"/>
    <w:rsid w:val="00C81370"/>
    <w:rsid w:val="00C813F0"/>
    <w:rsid w:val="00C81780"/>
    <w:rsid w:val="00C83699"/>
    <w:rsid w:val="00C8437B"/>
    <w:rsid w:val="00C86ADA"/>
    <w:rsid w:val="00C87B24"/>
    <w:rsid w:val="00C90807"/>
    <w:rsid w:val="00C9107E"/>
    <w:rsid w:val="00C914B5"/>
    <w:rsid w:val="00C9248B"/>
    <w:rsid w:val="00C93567"/>
    <w:rsid w:val="00C935EA"/>
    <w:rsid w:val="00C936B9"/>
    <w:rsid w:val="00C9418E"/>
    <w:rsid w:val="00C9446E"/>
    <w:rsid w:val="00C9463D"/>
    <w:rsid w:val="00C94C34"/>
    <w:rsid w:val="00C97222"/>
    <w:rsid w:val="00C97ADF"/>
    <w:rsid w:val="00CA064A"/>
    <w:rsid w:val="00CA27F1"/>
    <w:rsid w:val="00CA2AA5"/>
    <w:rsid w:val="00CA2E24"/>
    <w:rsid w:val="00CA7971"/>
    <w:rsid w:val="00CA7F78"/>
    <w:rsid w:val="00CB1144"/>
    <w:rsid w:val="00CB2C34"/>
    <w:rsid w:val="00CB2D33"/>
    <w:rsid w:val="00CB3669"/>
    <w:rsid w:val="00CB46DE"/>
    <w:rsid w:val="00CB4D8C"/>
    <w:rsid w:val="00CB5309"/>
    <w:rsid w:val="00CB5A35"/>
    <w:rsid w:val="00CC3B91"/>
    <w:rsid w:val="00CC3D6C"/>
    <w:rsid w:val="00CC54F5"/>
    <w:rsid w:val="00CC642C"/>
    <w:rsid w:val="00CD0242"/>
    <w:rsid w:val="00CD042E"/>
    <w:rsid w:val="00CD0891"/>
    <w:rsid w:val="00CD0D02"/>
    <w:rsid w:val="00CD4655"/>
    <w:rsid w:val="00CD4C0C"/>
    <w:rsid w:val="00CE01AA"/>
    <w:rsid w:val="00CE1A56"/>
    <w:rsid w:val="00CE2276"/>
    <w:rsid w:val="00CE2957"/>
    <w:rsid w:val="00CE3CD3"/>
    <w:rsid w:val="00CE43EC"/>
    <w:rsid w:val="00CE599B"/>
    <w:rsid w:val="00CE69A0"/>
    <w:rsid w:val="00CE73EC"/>
    <w:rsid w:val="00CE74D5"/>
    <w:rsid w:val="00CF076D"/>
    <w:rsid w:val="00CF1635"/>
    <w:rsid w:val="00CF4A2D"/>
    <w:rsid w:val="00CF4E1D"/>
    <w:rsid w:val="00CF53E2"/>
    <w:rsid w:val="00CF7D45"/>
    <w:rsid w:val="00D00A1E"/>
    <w:rsid w:val="00D0215E"/>
    <w:rsid w:val="00D037A6"/>
    <w:rsid w:val="00D043FA"/>
    <w:rsid w:val="00D05C1C"/>
    <w:rsid w:val="00D0650F"/>
    <w:rsid w:val="00D06F48"/>
    <w:rsid w:val="00D07364"/>
    <w:rsid w:val="00D07501"/>
    <w:rsid w:val="00D11AEA"/>
    <w:rsid w:val="00D12C4A"/>
    <w:rsid w:val="00D1441E"/>
    <w:rsid w:val="00D146E9"/>
    <w:rsid w:val="00D16EA9"/>
    <w:rsid w:val="00D212B7"/>
    <w:rsid w:val="00D22FD7"/>
    <w:rsid w:val="00D23485"/>
    <w:rsid w:val="00D23954"/>
    <w:rsid w:val="00D246B4"/>
    <w:rsid w:val="00D24EEC"/>
    <w:rsid w:val="00D2511D"/>
    <w:rsid w:val="00D2538F"/>
    <w:rsid w:val="00D265AF"/>
    <w:rsid w:val="00D30091"/>
    <w:rsid w:val="00D31192"/>
    <w:rsid w:val="00D316FF"/>
    <w:rsid w:val="00D336A9"/>
    <w:rsid w:val="00D3410E"/>
    <w:rsid w:val="00D359F4"/>
    <w:rsid w:val="00D37D76"/>
    <w:rsid w:val="00D41E03"/>
    <w:rsid w:val="00D422E9"/>
    <w:rsid w:val="00D42C27"/>
    <w:rsid w:val="00D43B16"/>
    <w:rsid w:val="00D45960"/>
    <w:rsid w:val="00D465D6"/>
    <w:rsid w:val="00D47A29"/>
    <w:rsid w:val="00D5247C"/>
    <w:rsid w:val="00D55E2D"/>
    <w:rsid w:val="00D565BC"/>
    <w:rsid w:val="00D57125"/>
    <w:rsid w:val="00D60F82"/>
    <w:rsid w:val="00D61A97"/>
    <w:rsid w:val="00D6605A"/>
    <w:rsid w:val="00D67498"/>
    <w:rsid w:val="00D67619"/>
    <w:rsid w:val="00D67A04"/>
    <w:rsid w:val="00D67C18"/>
    <w:rsid w:val="00D70531"/>
    <w:rsid w:val="00D71D82"/>
    <w:rsid w:val="00D72252"/>
    <w:rsid w:val="00D722A3"/>
    <w:rsid w:val="00D73D22"/>
    <w:rsid w:val="00D75DD4"/>
    <w:rsid w:val="00D773EA"/>
    <w:rsid w:val="00D77EE7"/>
    <w:rsid w:val="00D80513"/>
    <w:rsid w:val="00D8103D"/>
    <w:rsid w:val="00D842FE"/>
    <w:rsid w:val="00D86CE1"/>
    <w:rsid w:val="00D90520"/>
    <w:rsid w:val="00D90E89"/>
    <w:rsid w:val="00D91834"/>
    <w:rsid w:val="00D93118"/>
    <w:rsid w:val="00D95AE9"/>
    <w:rsid w:val="00D9600A"/>
    <w:rsid w:val="00D96EF8"/>
    <w:rsid w:val="00D9721D"/>
    <w:rsid w:val="00D975BE"/>
    <w:rsid w:val="00DA4482"/>
    <w:rsid w:val="00DA6B7E"/>
    <w:rsid w:val="00DB0234"/>
    <w:rsid w:val="00DB1011"/>
    <w:rsid w:val="00DB141A"/>
    <w:rsid w:val="00DB27AF"/>
    <w:rsid w:val="00DB2F25"/>
    <w:rsid w:val="00DB4431"/>
    <w:rsid w:val="00DB46D2"/>
    <w:rsid w:val="00DB6769"/>
    <w:rsid w:val="00DC0055"/>
    <w:rsid w:val="00DC1296"/>
    <w:rsid w:val="00DC289C"/>
    <w:rsid w:val="00DC61EA"/>
    <w:rsid w:val="00DC6E28"/>
    <w:rsid w:val="00DD0170"/>
    <w:rsid w:val="00DD0D67"/>
    <w:rsid w:val="00DD0E7B"/>
    <w:rsid w:val="00DD13AB"/>
    <w:rsid w:val="00DD14C8"/>
    <w:rsid w:val="00DD1FC3"/>
    <w:rsid w:val="00DD247E"/>
    <w:rsid w:val="00DD54FE"/>
    <w:rsid w:val="00DD6238"/>
    <w:rsid w:val="00DD6567"/>
    <w:rsid w:val="00DE04A4"/>
    <w:rsid w:val="00DE13AA"/>
    <w:rsid w:val="00DE1703"/>
    <w:rsid w:val="00DE19D4"/>
    <w:rsid w:val="00DE1D2D"/>
    <w:rsid w:val="00DE1D32"/>
    <w:rsid w:val="00DE23CD"/>
    <w:rsid w:val="00DE27AA"/>
    <w:rsid w:val="00DE2AEF"/>
    <w:rsid w:val="00DE2B85"/>
    <w:rsid w:val="00DE2D00"/>
    <w:rsid w:val="00DE4284"/>
    <w:rsid w:val="00DE5947"/>
    <w:rsid w:val="00DF1909"/>
    <w:rsid w:val="00DF66BE"/>
    <w:rsid w:val="00DF673C"/>
    <w:rsid w:val="00DF6F59"/>
    <w:rsid w:val="00DF73F5"/>
    <w:rsid w:val="00DF7F15"/>
    <w:rsid w:val="00E024EF"/>
    <w:rsid w:val="00E02945"/>
    <w:rsid w:val="00E04CDE"/>
    <w:rsid w:val="00E06561"/>
    <w:rsid w:val="00E066BE"/>
    <w:rsid w:val="00E10F79"/>
    <w:rsid w:val="00E11069"/>
    <w:rsid w:val="00E1150B"/>
    <w:rsid w:val="00E123A5"/>
    <w:rsid w:val="00E12842"/>
    <w:rsid w:val="00E12E01"/>
    <w:rsid w:val="00E146CF"/>
    <w:rsid w:val="00E14D51"/>
    <w:rsid w:val="00E150AF"/>
    <w:rsid w:val="00E173CE"/>
    <w:rsid w:val="00E1752D"/>
    <w:rsid w:val="00E17C83"/>
    <w:rsid w:val="00E23A68"/>
    <w:rsid w:val="00E244E1"/>
    <w:rsid w:val="00E267B3"/>
    <w:rsid w:val="00E275FC"/>
    <w:rsid w:val="00E3018D"/>
    <w:rsid w:val="00E30C95"/>
    <w:rsid w:val="00E317BE"/>
    <w:rsid w:val="00E32975"/>
    <w:rsid w:val="00E33132"/>
    <w:rsid w:val="00E3422A"/>
    <w:rsid w:val="00E414D7"/>
    <w:rsid w:val="00E41826"/>
    <w:rsid w:val="00E422FB"/>
    <w:rsid w:val="00E42CEC"/>
    <w:rsid w:val="00E43DA6"/>
    <w:rsid w:val="00E44A07"/>
    <w:rsid w:val="00E45099"/>
    <w:rsid w:val="00E452F2"/>
    <w:rsid w:val="00E45E1F"/>
    <w:rsid w:val="00E45E7D"/>
    <w:rsid w:val="00E47DA8"/>
    <w:rsid w:val="00E51082"/>
    <w:rsid w:val="00E523CB"/>
    <w:rsid w:val="00E54518"/>
    <w:rsid w:val="00E54CA7"/>
    <w:rsid w:val="00E56B7E"/>
    <w:rsid w:val="00E6230F"/>
    <w:rsid w:val="00E63132"/>
    <w:rsid w:val="00E6510D"/>
    <w:rsid w:val="00E65325"/>
    <w:rsid w:val="00E6731D"/>
    <w:rsid w:val="00E673D8"/>
    <w:rsid w:val="00E7047A"/>
    <w:rsid w:val="00E70620"/>
    <w:rsid w:val="00E70B70"/>
    <w:rsid w:val="00E715B8"/>
    <w:rsid w:val="00E716E3"/>
    <w:rsid w:val="00E72D34"/>
    <w:rsid w:val="00E733AB"/>
    <w:rsid w:val="00E74539"/>
    <w:rsid w:val="00E757CF"/>
    <w:rsid w:val="00E801E4"/>
    <w:rsid w:val="00E8064A"/>
    <w:rsid w:val="00E806CA"/>
    <w:rsid w:val="00E8271E"/>
    <w:rsid w:val="00E83215"/>
    <w:rsid w:val="00E83F5C"/>
    <w:rsid w:val="00E854DF"/>
    <w:rsid w:val="00E86488"/>
    <w:rsid w:val="00E90036"/>
    <w:rsid w:val="00E902A5"/>
    <w:rsid w:val="00E9100B"/>
    <w:rsid w:val="00E91055"/>
    <w:rsid w:val="00E91F45"/>
    <w:rsid w:val="00E9279D"/>
    <w:rsid w:val="00E929F0"/>
    <w:rsid w:val="00E959B8"/>
    <w:rsid w:val="00E97A57"/>
    <w:rsid w:val="00EA0690"/>
    <w:rsid w:val="00EA2547"/>
    <w:rsid w:val="00EA323C"/>
    <w:rsid w:val="00EA3AF4"/>
    <w:rsid w:val="00EA3E4A"/>
    <w:rsid w:val="00EA4F16"/>
    <w:rsid w:val="00EA576A"/>
    <w:rsid w:val="00EA662F"/>
    <w:rsid w:val="00EB0199"/>
    <w:rsid w:val="00EB034D"/>
    <w:rsid w:val="00EB0669"/>
    <w:rsid w:val="00EB101B"/>
    <w:rsid w:val="00EB30B5"/>
    <w:rsid w:val="00EB3296"/>
    <w:rsid w:val="00EB4B3F"/>
    <w:rsid w:val="00EB5191"/>
    <w:rsid w:val="00EB6572"/>
    <w:rsid w:val="00EB78DC"/>
    <w:rsid w:val="00EC1859"/>
    <w:rsid w:val="00EC51A9"/>
    <w:rsid w:val="00EC6D66"/>
    <w:rsid w:val="00EC7A70"/>
    <w:rsid w:val="00EC7B1A"/>
    <w:rsid w:val="00ED2016"/>
    <w:rsid w:val="00ED241F"/>
    <w:rsid w:val="00ED24E6"/>
    <w:rsid w:val="00ED547A"/>
    <w:rsid w:val="00EE0CD1"/>
    <w:rsid w:val="00EE10A0"/>
    <w:rsid w:val="00EE10B7"/>
    <w:rsid w:val="00EE20FC"/>
    <w:rsid w:val="00EE4655"/>
    <w:rsid w:val="00EE4FC5"/>
    <w:rsid w:val="00EE5A12"/>
    <w:rsid w:val="00EE7954"/>
    <w:rsid w:val="00EF094E"/>
    <w:rsid w:val="00EF1E8D"/>
    <w:rsid w:val="00EF4533"/>
    <w:rsid w:val="00EF4C3A"/>
    <w:rsid w:val="00EF5E1D"/>
    <w:rsid w:val="00EF6B92"/>
    <w:rsid w:val="00EF7BD5"/>
    <w:rsid w:val="00F02E87"/>
    <w:rsid w:val="00F04670"/>
    <w:rsid w:val="00F04B6B"/>
    <w:rsid w:val="00F068FE"/>
    <w:rsid w:val="00F07AE2"/>
    <w:rsid w:val="00F13559"/>
    <w:rsid w:val="00F13AAB"/>
    <w:rsid w:val="00F14A12"/>
    <w:rsid w:val="00F14C86"/>
    <w:rsid w:val="00F1BD25"/>
    <w:rsid w:val="00F20E21"/>
    <w:rsid w:val="00F2134C"/>
    <w:rsid w:val="00F218B7"/>
    <w:rsid w:val="00F21A03"/>
    <w:rsid w:val="00F22386"/>
    <w:rsid w:val="00F2324D"/>
    <w:rsid w:val="00F23A2F"/>
    <w:rsid w:val="00F25031"/>
    <w:rsid w:val="00F255ED"/>
    <w:rsid w:val="00F25B9A"/>
    <w:rsid w:val="00F26652"/>
    <w:rsid w:val="00F30505"/>
    <w:rsid w:val="00F31A6D"/>
    <w:rsid w:val="00F3258C"/>
    <w:rsid w:val="00F36595"/>
    <w:rsid w:val="00F36CDE"/>
    <w:rsid w:val="00F37CD6"/>
    <w:rsid w:val="00F41F62"/>
    <w:rsid w:val="00F43C4A"/>
    <w:rsid w:val="00F43DA0"/>
    <w:rsid w:val="00F43DEC"/>
    <w:rsid w:val="00F44D6F"/>
    <w:rsid w:val="00F46046"/>
    <w:rsid w:val="00F47522"/>
    <w:rsid w:val="00F5008D"/>
    <w:rsid w:val="00F50825"/>
    <w:rsid w:val="00F50F5C"/>
    <w:rsid w:val="00F519C8"/>
    <w:rsid w:val="00F52E6D"/>
    <w:rsid w:val="00F54485"/>
    <w:rsid w:val="00F54B76"/>
    <w:rsid w:val="00F566B2"/>
    <w:rsid w:val="00F57C79"/>
    <w:rsid w:val="00F61D0E"/>
    <w:rsid w:val="00F65897"/>
    <w:rsid w:val="00F66321"/>
    <w:rsid w:val="00F664B0"/>
    <w:rsid w:val="00F665C2"/>
    <w:rsid w:val="00F72E1B"/>
    <w:rsid w:val="00F7532D"/>
    <w:rsid w:val="00F75538"/>
    <w:rsid w:val="00F75C02"/>
    <w:rsid w:val="00F760FC"/>
    <w:rsid w:val="00F769D8"/>
    <w:rsid w:val="00F80B15"/>
    <w:rsid w:val="00F817CE"/>
    <w:rsid w:val="00F82485"/>
    <w:rsid w:val="00F8287A"/>
    <w:rsid w:val="00F82C1D"/>
    <w:rsid w:val="00F82C7A"/>
    <w:rsid w:val="00F84F7A"/>
    <w:rsid w:val="00F858BC"/>
    <w:rsid w:val="00F85A92"/>
    <w:rsid w:val="00F92DF9"/>
    <w:rsid w:val="00F92EA9"/>
    <w:rsid w:val="00F94267"/>
    <w:rsid w:val="00F95E61"/>
    <w:rsid w:val="00FA1858"/>
    <w:rsid w:val="00FA3E27"/>
    <w:rsid w:val="00FA47A4"/>
    <w:rsid w:val="00FA5A17"/>
    <w:rsid w:val="00FA7095"/>
    <w:rsid w:val="00FB511A"/>
    <w:rsid w:val="00FB51BB"/>
    <w:rsid w:val="00FB5702"/>
    <w:rsid w:val="00FB64B4"/>
    <w:rsid w:val="00FC0159"/>
    <w:rsid w:val="00FC10E3"/>
    <w:rsid w:val="00FC142F"/>
    <w:rsid w:val="00FC692B"/>
    <w:rsid w:val="00FC7998"/>
    <w:rsid w:val="00FC7F39"/>
    <w:rsid w:val="00FD032A"/>
    <w:rsid w:val="00FD0D61"/>
    <w:rsid w:val="00FD15C6"/>
    <w:rsid w:val="00FD15F1"/>
    <w:rsid w:val="00FD22C0"/>
    <w:rsid w:val="00FD3351"/>
    <w:rsid w:val="00FD6184"/>
    <w:rsid w:val="00FD70C4"/>
    <w:rsid w:val="00FE0602"/>
    <w:rsid w:val="00FE077E"/>
    <w:rsid w:val="00FE091D"/>
    <w:rsid w:val="00FE1C2C"/>
    <w:rsid w:val="00FE2F55"/>
    <w:rsid w:val="00FE611D"/>
    <w:rsid w:val="00FE62E6"/>
    <w:rsid w:val="00FE7BC6"/>
    <w:rsid w:val="00FF3123"/>
    <w:rsid w:val="00FF5094"/>
    <w:rsid w:val="00FF7042"/>
    <w:rsid w:val="00FF76CE"/>
    <w:rsid w:val="00FF7941"/>
    <w:rsid w:val="01017947"/>
    <w:rsid w:val="011DBBB4"/>
    <w:rsid w:val="014FB8C8"/>
    <w:rsid w:val="014FDA84"/>
    <w:rsid w:val="0162E89A"/>
    <w:rsid w:val="018255ED"/>
    <w:rsid w:val="01ACDA16"/>
    <w:rsid w:val="025F256B"/>
    <w:rsid w:val="027B4334"/>
    <w:rsid w:val="02BB801D"/>
    <w:rsid w:val="02C36F12"/>
    <w:rsid w:val="02DB955A"/>
    <w:rsid w:val="038124FC"/>
    <w:rsid w:val="03A936DC"/>
    <w:rsid w:val="03AC7C52"/>
    <w:rsid w:val="03B31D13"/>
    <w:rsid w:val="03CAED42"/>
    <w:rsid w:val="03D72007"/>
    <w:rsid w:val="043C49A9"/>
    <w:rsid w:val="045D3590"/>
    <w:rsid w:val="049E20FC"/>
    <w:rsid w:val="054ACE29"/>
    <w:rsid w:val="05624005"/>
    <w:rsid w:val="056CFA26"/>
    <w:rsid w:val="057C4470"/>
    <w:rsid w:val="058AAF75"/>
    <w:rsid w:val="05E2F5DC"/>
    <w:rsid w:val="065E033E"/>
    <w:rsid w:val="068910C6"/>
    <w:rsid w:val="06A63614"/>
    <w:rsid w:val="06FC4466"/>
    <w:rsid w:val="073B658A"/>
    <w:rsid w:val="076CB13B"/>
    <w:rsid w:val="078A13DE"/>
    <w:rsid w:val="07BC7D84"/>
    <w:rsid w:val="07D3A731"/>
    <w:rsid w:val="0853168D"/>
    <w:rsid w:val="08B691D4"/>
    <w:rsid w:val="08B88678"/>
    <w:rsid w:val="095A34B6"/>
    <w:rsid w:val="09883708"/>
    <w:rsid w:val="09A021ED"/>
    <w:rsid w:val="09A78BE7"/>
    <w:rsid w:val="09D6882A"/>
    <w:rsid w:val="0A450FFA"/>
    <w:rsid w:val="0A65DE6F"/>
    <w:rsid w:val="0A85CCF5"/>
    <w:rsid w:val="0AB843B7"/>
    <w:rsid w:val="0ACB5115"/>
    <w:rsid w:val="0B51B188"/>
    <w:rsid w:val="0B51CE12"/>
    <w:rsid w:val="0B6938A1"/>
    <w:rsid w:val="0B70CBF6"/>
    <w:rsid w:val="0B74DEBB"/>
    <w:rsid w:val="0C1B4B4A"/>
    <w:rsid w:val="0C2236CD"/>
    <w:rsid w:val="0C576290"/>
    <w:rsid w:val="0C9D19F7"/>
    <w:rsid w:val="0CD39849"/>
    <w:rsid w:val="0CFE93F1"/>
    <w:rsid w:val="0D07193D"/>
    <w:rsid w:val="0D102A64"/>
    <w:rsid w:val="0D9680D4"/>
    <w:rsid w:val="0E18927B"/>
    <w:rsid w:val="0E24F6BF"/>
    <w:rsid w:val="0E3AED36"/>
    <w:rsid w:val="0EFFF9BB"/>
    <w:rsid w:val="0F870880"/>
    <w:rsid w:val="0FAB2462"/>
    <w:rsid w:val="0FB535F3"/>
    <w:rsid w:val="0FCEAAE5"/>
    <w:rsid w:val="0FF9672E"/>
    <w:rsid w:val="10089865"/>
    <w:rsid w:val="10BFA70F"/>
    <w:rsid w:val="10E65994"/>
    <w:rsid w:val="10E819CB"/>
    <w:rsid w:val="112F7D62"/>
    <w:rsid w:val="11609DB2"/>
    <w:rsid w:val="11F57BB0"/>
    <w:rsid w:val="1237499C"/>
    <w:rsid w:val="1251833A"/>
    <w:rsid w:val="130F5D3D"/>
    <w:rsid w:val="1336775D"/>
    <w:rsid w:val="13AE04D4"/>
    <w:rsid w:val="13AE6272"/>
    <w:rsid w:val="14352AAE"/>
    <w:rsid w:val="146AC320"/>
    <w:rsid w:val="15354B12"/>
    <w:rsid w:val="154176B6"/>
    <w:rsid w:val="154953C2"/>
    <w:rsid w:val="15D06514"/>
    <w:rsid w:val="15E21733"/>
    <w:rsid w:val="1690B6F5"/>
    <w:rsid w:val="16D469C0"/>
    <w:rsid w:val="16D5313B"/>
    <w:rsid w:val="16F0FFB6"/>
    <w:rsid w:val="16F1D0E6"/>
    <w:rsid w:val="1704C3DE"/>
    <w:rsid w:val="17298F99"/>
    <w:rsid w:val="174F2A13"/>
    <w:rsid w:val="17FA7443"/>
    <w:rsid w:val="1822F80F"/>
    <w:rsid w:val="182448E3"/>
    <w:rsid w:val="18571A75"/>
    <w:rsid w:val="18905B94"/>
    <w:rsid w:val="18F93C25"/>
    <w:rsid w:val="19239A29"/>
    <w:rsid w:val="1924C617"/>
    <w:rsid w:val="195434E2"/>
    <w:rsid w:val="195507C5"/>
    <w:rsid w:val="19981210"/>
    <w:rsid w:val="1A6D8DB0"/>
    <w:rsid w:val="1A92F48D"/>
    <w:rsid w:val="1ABB35FC"/>
    <w:rsid w:val="1B21763F"/>
    <w:rsid w:val="1B4844F5"/>
    <w:rsid w:val="1B6045EF"/>
    <w:rsid w:val="1C308F9A"/>
    <w:rsid w:val="1C9F9F65"/>
    <w:rsid w:val="1CAE8242"/>
    <w:rsid w:val="1CCA19AF"/>
    <w:rsid w:val="1CD44589"/>
    <w:rsid w:val="1CDBF453"/>
    <w:rsid w:val="1D0D627E"/>
    <w:rsid w:val="1D9F7DA9"/>
    <w:rsid w:val="1E246F2C"/>
    <w:rsid w:val="1E498CF3"/>
    <w:rsid w:val="1E8231D2"/>
    <w:rsid w:val="1E908AE2"/>
    <w:rsid w:val="1EEFE4EB"/>
    <w:rsid w:val="1F45679C"/>
    <w:rsid w:val="1F610EBB"/>
    <w:rsid w:val="1F849980"/>
    <w:rsid w:val="1FFE7794"/>
    <w:rsid w:val="200BA26B"/>
    <w:rsid w:val="20320F0E"/>
    <w:rsid w:val="2067F769"/>
    <w:rsid w:val="20E87AAF"/>
    <w:rsid w:val="212ACA78"/>
    <w:rsid w:val="2146B256"/>
    <w:rsid w:val="2160628D"/>
    <w:rsid w:val="218551C1"/>
    <w:rsid w:val="21881F3F"/>
    <w:rsid w:val="2191AF79"/>
    <w:rsid w:val="22161CFC"/>
    <w:rsid w:val="2384951A"/>
    <w:rsid w:val="246367A0"/>
    <w:rsid w:val="24803C20"/>
    <w:rsid w:val="249398E9"/>
    <w:rsid w:val="256D5C71"/>
    <w:rsid w:val="25D67C9D"/>
    <w:rsid w:val="2664BEFA"/>
    <w:rsid w:val="2804BDCE"/>
    <w:rsid w:val="283D6B0D"/>
    <w:rsid w:val="289B4F36"/>
    <w:rsid w:val="28B0E901"/>
    <w:rsid w:val="28ECC3D4"/>
    <w:rsid w:val="28F69F4E"/>
    <w:rsid w:val="290D926E"/>
    <w:rsid w:val="29B4C1F4"/>
    <w:rsid w:val="29C3DE7D"/>
    <w:rsid w:val="29F86D9D"/>
    <w:rsid w:val="2A0BEE72"/>
    <w:rsid w:val="2A88C2A8"/>
    <w:rsid w:val="2ACEFE26"/>
    <w:rsid w:val="2AFB1E24"/>
    <w:rsid w:val="2B8AA293"/>
    <w:rsid w:val="2BAC8A14"/>
    <w:rsid w:val="2BC085CE"/>
    <w:rsid w:val="2C2EE8FE"/>
    <w:rsid w:val="2C317AD0"/>
    <w:rsid w:val="2C4CB4D4"/>
    <w:rsid w:val="2C835355"/>
    <w:rsid w:val="2CA97067"/>
    <w:rsid w:val="2DF0F5AD"/>
    <w:rsid w:val="2E1485E1"/>
    <w:rsid w:val="2E3ACFB4"/>
    <w:rsid w:val="2E4A8F53"/>
    <w:rsid w:val="2E582A26"/>
    <w:rsid w:val="2E879102"/>
    <w:rsid w:val="2EA041C7"/>
    <w:rsid w:val="2EBC4765"/>
    <w:rsid w:val="2FCBCB31"/>
    <w:rsid w:val="301E3884"/>
    <w:rsid w:val="302535DB"/>
    <w:rsid w:val="304ECD62"/>
    <w:rsid w:val="30605E2D"/>
    <w:rsid w:val="306D10B7"/>
    <w:rsid w:val="30AEBF77"/>
    <w:rsid w:val="3111457E"/>
    <w:rsid w:val="313FDE1B"/>
    <w:rsid w:val="316E0C19"/>
    <w:rsid w:val="31F778D5"/>
    <w:rsid w:val="320B9350"/>
    <w:rsid w:val="321948E1"/>
    <w:rsid w:val="32328A9C"/>
    <w:rsid w:val="324E100B"/>
    <w:rsid w:val="32AE18E4"/>
    <w:rsid w:val="32D71673"/>
    <w:rsid w:val="33CB0FBD"/>
    <w:rsid w:val="33D3E170"/>
    <w:rsid w:val="34B8A1B2"/>
    <w:rsid w:val="34D1E1BA"/>
    <w:rsid w:val="3692FC13"/>
    <w:rsid w:val="3713DF6B"/>
    <w:rsid w:val="3740D059"/>
    <w:rsid w:val="377108B0"/>
    <w:rsid w:val="378985EB"/>
    <w:rsid w:val="37B19AD8"/>
    <w:rsid w:val="37C05088"/>
    <w:rsid w:val="385C8F35"/>
    <w:rsid w:val="38855410"/>
    <w:rsid w:val="38E08470"/>
    <w:rsid w:val="392D94A0"/>
    <w:rsid w:val="39533B96"/>
    <w:rsid w:val="396D2DA7"/>
    <w:rsid w:val="3993FB68"/>
    <w:rsid w:val="39C9524A"/>
    <w:rsid w:val="3A0005CB"/>
    <w:rsid w:val="3AAE4CC0"/>
    <w:rsid w:val="3B3D6271"/>
    <w:rsid w:val="3B4C4534"/>
    <w:rsid w:val="3BBA411A"/>
    <w:rsid w:val="3BD8E50F"/>
    <w:rsid w:val="3CA08F10"/>
    <w:rsid w:val="3CAE863B"/>
    <w:rsid w:val="3CC854B4"/>
    <w:rsid w:val="3CD477AA"/>
    <w:rsid w:val="3D0429DD"/>
    <w:rsid w:val="3D11EF4E"/>
    <w:rsid w:val="3DA2523A"/>
    <w:rsid w:val="3DC9F288"/>
    <w:rsid w:val="3DE63A8E"/>
    <w:rsid w:val="3E45DF00"/>
    <w:rsid w:val="3E7D182F"/>
    <w:rsid w:val="3E87D08C"/>
    <w:rsid w:val="400CE8FC"/>
    <w:rsid w:val="40919637"/>
    <w:rsid w:val="40C3D0C6"/>
    <w:rsid w:val="412A7328"/>
    <w:rsid w:val="41A06F4E"/>
    <w:rsid w:val="41BD9FFA"/>
    <w:rsid w:val="41D8C0A6"/>
    <w:rsid w:val="41DAE5AA"/>
    <w:rsid w:val="42382D39"/>
    <w:rsid w:val="42429A7D"/>
    <w:rsid w:val="424AD49F"/>
    <w:rsid w:val="42789B55"/>
    <w:rsid w:val="42BBFE54"/>
    <w:rsid w:val="431950CA"/>
    <w:rsid w:val="4378093B"/>
    <w:rsid w:val="437F7354"/>
    <w:rsid w:val="43BC76DF"/>
    <w:rsid w:val="43D6C954"/>
    <w:rsid w:val="443D03E8"/>
    <w:rsid w:val="44802947"/>
    <w:rsid w:val="44F3B728"/>
    <w:rsid w:val="45BA6158"/>
    <w:rsid w:val="45DCA7D5"/>
    <w:rsid w:val="45F072A9"/>
    <w:rsid w:val="45FBA1C3"/>
    <w:rsid w:val="460E15CD"/>
    <w:rsid w:val="467B2D62"/>
    <w:rsid w:val="46CA2702"/>
    <w:rsid w:val="4794A9CE"/>
    <w:rsid w:val="47B8FDB8"/>
    <w:rsid w:val="47FF0EE2"/>
    <w:rsid w:val="480B1DEA"/>
    <w:rsid w:val="483768B9"/>
    <w:rsid w:val="486D5B37"/>
    <w:rsid w:val="4950D575"/>
    <w:rsid w:val="4A0B3992"/>
    <w:rsid w:val="4A83FA9B"/>
    <w:rsid w:val="4B2D91CA"/>
    <w:rsid w:val="4C9F7C4B"/>
    <w:rsid w:val="4CC8EB30"/>
    <w:rsid w:val="4D5CD728"/>
    <w:rsid w:val="4DF2CB79"/>
    <w:rsid w:val="4EA3D7B1"/>
    <w:rsid w:val="4EC3FA8E"/>
    <w:rsid w:val="4FC967B5"/>
    <w:rsid w:val="4FD740E7"/>
    <w:rsid w:val="4FDCC91C"/>
    <w:rsid w:val="4FECD3C6"/>
    <w:rsid w:val="501845F2"/>
    <w:rsid w:val="50A18E04"/>
    <w:rsid w:val="512E2E9C"/>
    <w:rsid w:val="515D3245"/>
    <w:rsid w:val="51756CE8"/>
    <w:rsid w:val="51C3019E"/>
    <w:rsid w:val="51D66C05"/>
    <w:rsid w:val="51EEF560"/>
    <w:rsid w:val="52071D05"/>
    <w:rsid w:val="52138465"/>
    <w:rsid w:val="5269F744"/>
    <w:rsid w:val="527E03A1"/>
    <w:rsid w:val="528A8107"/>
    <w:rsid w:val="52A4F613"/>
    <w:rsid w:val="52DDF366"/>
    <w:rsid w:val="5372BB00"/>
    <w:rsid w:val="538508ED"/>
    <w:rsid w:val="53F3FAA4"/>
    <w:rsid w:val="5427979E"/>
    <w:rsid w:val="54838EBF"/>
    <w:rsid w:val="54B78409"/>
    <w:rsid w:val="54C1549A"/>
    <w:rsid w:val="5514D090"/>
    <w:rsid w:val="5546A7CD"/>
    <w:rsid w:val="55952C87"/>
    <w:rsid w:val="55CCCED7"/>
    <w:rsid w:val="560FE70A"/>
    <w:rsid w:val="56446EFB"/>
    <w:rsid w:val="56541949"/>
    <w:rsid w:val="56934056"/>
    <w:rsid w:val="56D060A2"/>
    <w:rsid w:val="56EDDDAE"/>
    <w:rsid w:val="572C0C90"/>
    <w:rsid w:val="576C951E"/>
    <w:rsid w:val="579CEFB8"/>
    <w:rsid w:val="5941549D"/>
    <w:rsid w:val="59B0A7F0"/>
    <w:rsid w:val="59B386A7"/>
    <w:rsid w:val="59C6FD8A"/>
    <w:rsid w:val="59E5E4FA"/>
    <w:rsid w:val="5AD0425F"/>
    <w:rsid w:val="5AF371F5"/>
    <w:rsid w:val="5B3C4C5A"/>
    <w:rsid w:val="5B7B1C90"/>
    <w:rsid w:val="5BA147CB"/>
    <w:rsid w:val="5BE35FDB"/>
    <w:rsid w:val="5C2DAEED"/>
    <w:rsid w:val="5C675F87"/>
    <w:rsid w:val="5C980EE1"/>
    <w:rsid w:val="5CEEE501"/>
    <w:rsid w:val="5CFA01A6"/>
    <w:rsid w:val="5DC221B5"/>
    <w:rsid w:val="5DDB18BA"/>
    <w:rsid w:val="5E9C33A6"/>
    <w:rsid w:val="5F089649"/>
    <w:rsid w:val="5F2CA4BD"/>
    <w:rsid w:val="5F98AEAB"/>
    <w:rsid w:val="5FFDDE0D"/>
    <w:rsid w:val="601FBDD1"/>
    <w:rsid w:val="6030C311"/>
    <w:rsid w:val="60F82F96"/>
    <w:rsid w:val="61469339"/>
    <w:rsid w:val="615F5F7D"/>
    <w:rsid w:val="617EF105"/>
    <w:rsid w:val="619AAA8E"/>
    <w:rsid w:val="620A4C2F"/>
    <w:rsid w:val="62158EEF"/>
    <w:rsid w:val="62575AB1"/>
    <w:rsid w:val="62890891"/>
    <w:rsid w:val="62B744BF"/>
    <w:rsid w:val="63C1E077"/>
    <w:rsid w:val="64093D57"/>
    <w:rsid w:val="64701EC1"/>
    <w:rsid w:val="64BD0B42"/>
    <w:rsid w:val="650E9D76"/>
    <w:rsid w:val="6523044C"/>
    <w:rsid w:val="656C90F1"/>
    <w:rsid w:val="6571AA79"/>
    <w:rsid w:val="65799844"/>
    <w:rsid w:val="657A120E"/>
    <w:rsid w:val="65893565"/>
    <w:rsid w:val="658CDD36"/>
    <w:rsid w:val="65916E26"/>
    <w:rsid w:val="65A3CAB4"/>
    <w:rsid w:val="66087C8B"/>
    <w:rsid w:val="66547538"/>
    <w:rsid w:val="667CECBA"/>
    <w:rsid w:val="668ED6B8"/>
    <w:rsid w:val="66D2E969"/>
    <w:rsid w:val="6703C21A"/>
    <w:rsid w:val="67D57E9A"/>
    <w:rsid w:val="67E6399E"/>
    <w:rsid w:val="683C8630"/>
    <w:rsid w:val="68F16E18"/>
    <w:rsid w:val="693F1B4D"/>
    <w:rsid w:val="69759FE6"/>
    <w:rsid w:val="69A19E0B"/>
    <w:rsid w:val="69CBA4DD"/>
    <w:rsid w:val="6A444762"/>
    <w:rsid w:val="6A59C571"/>
    <w:rsid w:val="6AD4E378"/>
    <w:rsid w:val="6AF97670"/>
    <w:rsid w:val="6B503D30"/>
    <w:rsid w:val="6BAB2ACB"/>
    <w:rsid w:val="6C031E66"/>
    <w:rsid w:val="6C3E61E5"/>
    <w:rsid w:val="6C4D43AA"/>
    <w:rsid w:val="6C574E6E"/>
    <w:rsid w:val="6D4FF31D"/>
    <w:rsid w:val="6DA8B4A8"/>
    <w:rsid w:val="6EF7C956"/>
    <w:rsid w:val="6F681DCA"/>
    <w:rsid w:val="6F73C212"/>
    <w:rsid w:val="6FA8FD8C"/>
    <w:rsid w:val="7045A3C3"/>
    <w:rsid w:val="70C0C6F7"/>
    <w:rsid w:val="714B764C"/>
    <w:rsid w:val="71526C4E"/>
    <w:rsid w:val="715F855B"/>
    <w:rsid w:val="7174AAE8"/>
    <w:rsid w:val="725274B1"/>
    <w:rsid w:val="72836A2A"/>
    <w:rsid w:val="72D8F8DF"/>
    <w:rsid w:val="733478EA"/>
    <w:rsid w:val="733EE28A"/>
    <w:rsid w:val="737AEF2D"/>
    <w:rsid w:val="73B5780D"/>
    <w:rsid w:val="73D5F356"/>
    <w:rsid w:val="7464CA2F"/>
    <w:rsid w:val="74B7F3D2"/>
    <w:rsid w:val="74E5E823"/>
    <w:rsid w:val="75312D79"/>
    <w:rsid w:val="75332D98"/>
    <w:rsid w:val="75CFE726"/>
    <w:rsid w:val="763C357C"/>
    <w:rsid w:val="765358F6"/>
    <w:rsid w:val="7686F35D"/>
    <w:rsid w:val="768CCD2C"/>
    <w:rsid w:val="76A71077"/>
    <w:rsid w:val="771A34C1"/>
    <w:rsid w:val="77E0A6ED"/>
    <w:rsid w:val="77EAC874"/>
    <w:rsid w:val="780111A7"/>
    <w:rsid w:val="784114F1"/>
    <w:rsid w:val="787D1F22"/>
    <w:rsid w:val="788F0209"/>
    <w:rsid w:val="791E9197"/>
    <w:rsid w:val="79595055"/>
    <w:rsid w:val="79732A3D"/>
    <w:rsid w:val="79F4FFB6"/>
    <w:rsid w:val="79F563C4"/>
    <w:rsid w:val="7A43DE61"/>
    <w:rsid w:val="7A7F33C4"/>
    <w:rsid w:val="7A9EE050"/>
    <w:rsid w:val="7AE03DFE"/>
    <w:rsid w:val="7AFFF272"/>
    <w:rsid w:val="7BEEB65A"/>
    <w:rsid w:val="7C7EC691"/>
    <w:rsid w:val="7CC88DD4"/>
    <w:rsid w:val="7D2779B0"/>
    <w:rsid w:val="7D37ED47"/>
    <w:rsid w:val="7DA7F498"/>
    <w:rsid w:val="7DB16C1C"/>
    <w:rsid w:val="7DB36A84"/>
    <w:rsid w:val="7EF31741"/>
    <w:rsid w:val="7F5FDA61"/>
    <w:rsid w:val="7F780802"/>
    <w:rsid w:val="7FC62E3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de-A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17B4F8"/>
  <w15:docId w15:val="{71E659BC-B69B-4637-B7A5-9916B16BF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23E93"/>
    <w:pPr>
      <w:spacing w:line="280" w:lineRule="exact"/>
    </w:pPr>
    <w:rPr>
      <w:rFonts w:ascii="Trebuchet MS" w:hAnsi="Trebuchet MS"/>
      <w:lang w:eastAsia="de-DE"/>
    </w:rPr>
  </w:style>
  <w:style w:type="paragraph" w:styleId="berschrift1">
    <w:name w:val="heading 1"/>
    <w:basedOn w:val="Standard"/>
    <w:next w:val="Standard"/>
    <w:link w:val="berschrift1Zchn"/>
    <w:qFormat/>
    <w:rsid w:val="00CB46DE"/>
    <w:pPr>
      <w:keepNext/>
      <w:numPr>
        <w:numId w:val="30"/>
      </w:numPr>
      <w:tabs>
        <w:tab w:val="left" w:pos="340"/>
      </w:tabs>
      <w:spacing w:before="240" w:after="120"/>
      <w:ind w:left="431" w:hanging="431"/>
      <w:outlineLvl w:val="0"/>
    </w:pPr>
    <w:rPr>
      <w:rFonts w:cs="Arial"/>
      <w:kern w:val="32"/>
      <w:sz w:val="28"/>
      <w:szCs w:val="28"/>
    </w:rPr>
  </w:style>
  <w:style w:type="paragraph" w:styleId="berschrift2">
    <w:name w:val="heading 2"/>
    <w:basedOn w:val="Standard"/>
    <w:next w:val="Standard"/>
    <w:link w:val="berschrift2Zchn"/>
    <w:qFormat/>
    <w:rsid w:val="00957E4A"/>
    <w:pPr>
      <w:keepNext/>
      <w:numPr>
        <w:ilvl w:val="1"/>
        <w:numId w:val="30"/>
      </w:numPr>
      <w:tabs>
        <w:tab w:val="left" w:pos="510"/>
      </w:tabs>
      <w:spacing w:before="360" w:after="120"/>
      <w:outlineLvl w:val="1"/>
    </w:pPr>
    <w:rPr>
      <w:rFonts w:cs="Arial"/>
      <w:bCs/>
      <w:iCs/>
      <w:sz w:val="24"/>
      <w:szCs w:val="28"/>
    </w:rPr>
  </w:style>
  <w:style w:type="paragraph" w:styleId="berschrift3">
    <w:name w:val="heading 3"/>
    <w:basedOn w:val="Standard"/>
    <w:next w:val="Standard"/>
    <w:qFormat/>
    <w:rsid w:val="00957E4A"/>
    <w:pPr>
      <w:keepNext/>
      <w:numPr>
        <w:ilvl w:val="2"/>
        <w:numId w:val="30"/>
      </w:numPr>
      <w:tabs>
        <w:tab w:val="left" w:pos="680"/>
      </w:tabs>
      <w:spacing w:before="240" w:after="120"/>
      <w:outlineLvl w:val="2"/>
    </w:pPr>
    <w:rPr>
      <w:rFonts w:cs="Arial"/>
      <w:bCs/>
      <w:color w:val="333333"/>
      <w:sz w:val="22"/>
      <w:szCs w:val="26"/>
    </w:rPr>
  </w:style>
  <w:style w:type="paragraph" w:styleId="berschrift4">
    <w:name w:val="heading 4"/>
    <w:basedOn w:val="Standard"/>
    <w:next w:val="Standard"/>
    <w:rsid w:val="00B91D02"/>
    <w:pPr>
      <w:keepNext/>
      <w:numPr>
        <w:ilvl w:val="3"/>
        <w:numId w:val="30"/>
      </w:numPr>
      <w:tabs>
        <w:tab w:val="left" w:pos="907"/>
      </w:tabs>
      <w:spacing w:before="240" w:after="60"/>
      <w:outlineLvl w:val="3"/>
    </w:pPr>
    <w:rPr>
      <w:b/>
      <w:bCs/>
      <w:color w:val="003366"/>
      <w:szCs w:val="28"/>
    </w:rPr>
  </w:style>
  <w:style w:type="paragraph" w:styleId="berschrift5">
    <w:name w:val="heading 5"/>
    <w:basedOn w:val="Standard"/>
    <w:next w:val="Standard"/>
    <w:rsid w:val="00B91D02"/>
    <w:pPr>
      <w:numPr>
        <w:ilvl w:val="4"/>
        <w:numId w:val="30"/>
      </w:numPr>
      <w:tabs>
        <w:tab w:val="left" w:pos="432"/>
      </w:tabs>
      <w:spacing w:before="240" w:after="60"/>
      <w:outlineLvl w:val="4"/>
    </w:pPr>
    <w:rPr>
      <w:b/>
      <w:bCs/>
      <w:iCs/>
      <w:color w:val="080808"/>
      <w:szCs w:val="26"/>
    </w:rPr>
  </w:style>
  <w:style w:type="paragraph" w:styleId="berschrift6">
    <w:name w:val="heading 6"/>
    <w:basedOn w:val="Standard"/>
    <w:next w:val="Standard"/>
    <w:rsid w:val="00B91D02"/>
    <w:pPr>
      <w:numPr>
        <w:ilvl w:val="5"/>
        <w:numId w:val="30"/>
      </w:numPr>
      <w:tabs>
        <w:tab w:val="left" w:pos="432"/>
      </w:tabs>
      <w:spacing w:before="240" w:after="60"/>
      <w:outlineLvl w:val="5"/>
    </w:pPr>
    <w:rPr>
      <w:bCs/>
      <w:i/>
      <w:color w:val="333333"/>
      <w:szCs w:val="22"/>
    </w:rPr>
  </w:style>
  <w:style w:type="paragraph" w:styleId="berschrift7">
    <w:name w:val="heading 7"/>
    <w:basedOn w:val="Standard"/>
    <w:next w:val="Standard"/>
    <w:rsid w:val="00B91D02"/>
    <w:pPr>
      <w:numPr>
        <w:ilvl w:val="6"/>
        <w:numId w:val="30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berschrift8">
    <w:name w:val="heading 8"/>
    <w:basedOn w:val="Standard"/>
    <w:next w:val="Standard"/>
    <w:rsid w:val="00B91D02"/>
    <w:pPr>
      <w:numPr>
        <w:ilvl w:val="7"/>
        <w:numId w:val="30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berschrift9">
    <w:name w:val="heading 9"/>
    <w:basedOn w:val="Standard"/>
    <w:next w:val="Standard"/>
    <w:rsid w:val="00B91D02"/>
    <w:pPr>
      <w:numPr>
        <w:ilvl w:val="8"/>
        <w:numId w:val="30"/>
      </w:numPr>
      <w:spacing w:before="240" w:after="60"/>
      <w:outlineLvl w:val="8"/>
    </w:pPr>
    <w:rPr>
      <w:rFonts w:cs="Arial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qFormat/>
    <w:rsid w:val="001D3EE0"/>
    <w:rPr>
      <w:color w:val="365F91" w:themeColor="accent1" w:themeShade="BF"/>
      <w:sz w:val="32"/>
      <w:szCs w:val="32"/>
    </w:rPr>
  </w:style>
  <w:style w:type="numbering" w:styleId="1ai">
    <w:name w:val="Outline List 1"/>
    <w:basedOn w:val="KeineListe"/>
    <w:semiHidden/>
    <w:rsid w:val="007A33A6"/>
    <w:pPr>
      <w:numPr>
        <w:numId w:val="6"/>
      </w:numPr>
    </w:pPr>
  </w:style>
  <w:style w:type="paragraph" w:styleId="Anrede">
    <w:name w:val="Salutation"/>
    <w:basedOn w:val="Standard"/>
    <w:next w:val="Standard"/>
    <w:semiHidden/>
    <w:rsid w:val="007A33A6"/>
  </w:style>
  <w:style w:type="numbering" w:styleId="ArtikelAbschnitt">
    <w:name w:val="Outline List 3"/>
    <w:basedOn w:val="KeineListe"/>
    <w:semiHidden/>
    <w:rsid w:val="007A33A6"/>
    <w:pPr>
      <w:numPr>
        <w:numId w:val="7"/>
      </w:numPr>
    </w:pPr>
  </w:style>
  <w:style w:type="paragraph" w:styleId="Aufzhlungszeichen">
    <w:name w:val="List Bullet"/>
    <w:basedOn w:val="Standard"/>
    <w:autoRedefine/>
    <w:unhideWhenUsed/>
    <w:rsid w:val="009E3DE3"/>
    <w:pPr>
      <w:numPr>
        <w:numId w:val="28"/>
      </w:numPr>
      <w:spacing w:before="240" w:after="240" w:line="240" w:lineRule="auto"/>
      <w:contextualSpacing/>
    </w:pPr>
    <w:rPr>
      <w:rFonts w:eastAsiaTheme="minorEastAsia" w:cstheme="minorBidi"/>
      <w:szCs w:val="24"/>
      <w:lang w:eastAsia="en-US"/>
    </w:rPr>
  </w:style>
  <w:style w:type="paragraph" w:styleId="Aufzhlungszeichen2">
    <w:name w:val="List Bullet 2"/>
    <w:basedOn w:val="Standard"/>
    <w:semiHidden/>
    <w:rsid w:val="007A33A6"/>
    <w:pPr>
      <w:numPr>
        <w:numId w:val="2"/>
      </w:numPr>
    </w:pPr>
  </w:style>
  <w:style w:type="paragraph" w:styleId="Aufzhlungszeichen3">
    <w:name w:val="List Bullet 3"/>
    <w:basedOn w:val="Standard"/>
    <w:semiHidden/>
    <w:rsid w:val="007A33A6"/>
    <w:pPr>
      <w:numPr>
        <w:numId w:val="3"/>
      </w:numPr>
    </w:pPr>
  </w:style>
  <w:style w:type="paragraph" w:styleId="Aufzhlungszeichen4">
    <w:name w:val="List Bullet 4"/>
    <w:basedOn w:val="Standard"/>
    <w:semiHidden/>
    <w:rsid w:val="007A33A6"/>
    <w:pPr>
      <w:numPr>
        <w:numId w:val="4"/>
      </w:numPr>
    </w:pPr>
  </w:style>
  <w:style w:type="paragraph" w:styleId="Aufzhlungszeichen5">
    <w:name w:val="List Bullet 5"/>
    <w:basedOn w:val="Standard"/>
    <w:semiHidden/>
    <w:rsid w:val="007A33A6"/>
    <w:pPr>
      <w:numPr>
        <w:numId w:val="5"/>
      </w:numPr>
    </w:pPr>
  </w:style>
  <w:style w:type="character" w:styleId="Fett">
    <w:name w:val="Strong"/>
    <w:rsid w:val="00BC1BA6"/>
    <w:rPr>
      <w:rFonts w:ascii="Arial" w:hAnsi="Arial"/>
      <w:b/>
      <w:bCs/>
    </w:rPr>
  </w:style>
  <w:style w:type="paragraph" w:styleId="E-Mail-Signatur">
    <w:name w:val="E-mail Signature"/>
    <w:basedOn w:val="Standard"/>
    <w:semiHidden/>
    <w:rsid w:val="007A33A6"/>
  </w:style>
  <w:style w:type="paragraph" w:styleId="Gruformel">
    <w:name w:val="Closing"/>
    <w:basedOn w:val="Standard"/>
    <w:semiHidden/>
    <w:rsid w:val="007A33A6"/>
    <w:pPr>
      <w:ind w:left="4252"/>
    </w:pPr>
  </w:style>
  <w:style w:type="character" w:styleId="Hervorhebung">
    <w:name w:val="Emphasis"/>
    <w:rsid w:val="007A33A6"/>
    <w:rPr>
      <w:i/>
      <w:iCs/>
    </w:rPr>
  </w:style>
  <w:style w:type="paragraph" w:styleId="HTMLAdresse">
    <w:name w:val="HTML Address"/>
    <w:basedOn w:val="Standard"/>
    <w:semiHidden/>
    <w:rsid w:val="007A33A6"/>
    <w:rPr>
      <w:i/>
      <w:iCs/>
    </w:rPr>
  </w:style>
  <w:style w:type="character" w:styleId="HTMLAkronym">
    <w:name w:val="HTML Acronym"/>
    <w:basedOn w:val="Absatz-Standardschriftart"/>
    <w:semiHidden/>
    <w:rsid w:val="007A33A6"/>
  </w:style>
  <w:style w:type="character" w:styleId="HTMLBeispiel">
    <w:name w:val="HTML Sample"/>
    <w:semiHidden/>
    <w:rsid w:val="007A33A6"/>
    <w:rPr>
      <w:rFonts w:ascii="Courier New" w:hAnsi="Courier New" w:cs="Courier New"/>
    </w:rPr>
  </w:style>
  <w:style w:type="character" w:styleId="HTMLDefinition">
    <w:name w:val="HTML Definition"/>
    <w:semiHidden/>
    <w:rsid w:val="007A33A6"/>
    <w:rPr>
      <w:i/>
      <w:iCs/>
    </w:rPr>
  </w:style>
  <w:style w:type="character" w:styleId="HTMLSchreibmaschine">
    <w:name w:val="HTML Typewriter"/>
    <w:semiHidden/>
    <w:rsid w:val="007A33A6"/>
    <w:rPr>
      <w:rFonts w:ascii="Courier New" w:hAnsi="Courier New" w:cs="Courier New"/>
      <w:sz w:val="20"/>
      <w:szCs w:val="20"/>
    </w:rPr>
  </w:style>
  <w:style w:type="character" w:styleId="HTMLTastatur">
    <w:name w:val="HTML Keyboard"/>
    <w:semiHidden/>
    <w:rsid w:val="007A33A6"/>
    <w:rPr>
      <w:rFonts w:ascii="Courier New" w:hAnsi="Courier New" w:cs="Courier New"/>
      <w:sz w:val="20"/>
      <w:szCs w:val="20"/>
    </w:rPr>
  </w:style>
  <w:style w:type="character" w:styleId="HTMLVariable">
    <w:name w:val="HTML Variable"/>
    <w:semiHidden/>
    <w:rsid w:val="007A33A6"/>
    <w:rPr>
      <w:i/>
      <w:iCs/>
    </w:rPr>
  </w:style>
  <w:style w:type="paragraph" w:styleId="HTMLVorformatiert">
    <w:name w:val="HTML Preformatted"/>
    <w:basedOn w:val="Standard"/>
    <w:semiHidden/>
    <w:rsid w:val="007A33A6"/>
    <w:rPr>
      <w:rFonts w:ascii="Courier New" w:hAnsi="Courier New" w:cs="Courier New"/>
    </w:rPr>
  </w:style>
  <w:style w:type="character" w:styleId="HTMLZitat">
    <w:name w:val="HTML Cite"/>
    <w:semiHidden/>
    <w:rsid w:val="007A33A6"/>
    <w:rPr>
      <w:i/>
      <w:iCs/>
    </w:rPr>
  </w:style>
  <w:style w:type="paragraph" w:styleId="Index1">
    <w:name w:val="index 1"/>
    <w:basedOn w:val="Standard"/>
    <w:next w:val="Standard"/>
    <w:autoRedefine/>
    <w:semiHidden/>
    <w:rsid w:val="007A33A6"/>
    <w:pPr>
      <w:ind w:left="220" w:hanging="220"/>
    </w:pPr>
  </w:style>
  <w:style w:type="paragraph" w:styleId="Index2">
    <w:name w:val="index 2"/>
    <w:basedOn w:val="Standard"/>
    <w:next w:val="Standard"/>
    <w:autoRedefine/>
    <w:semiHidden/>
    <w:rsid w:val="007A33A6"/>
    <w:pPr>
      <w:ind w:left="440" w:hanging="220"/>
    </w:pPr>
  </w:style>
  <w:style w:type="paragraph" w:styleId="Index3">
    <w:name w:val="index 3"/>
    <w:basedOn w:val="Standard"/>
    <w:next w:val="Standard"/>
    <w:autoRedefine/>
    <w:semiHidden/>
    <w:rsid w:val="007A33A6"/>
    <w:pPr>
      <w:ind w:left="660" w:hanging="220"/>
    </w:pPr>
  </w:style>
  <w:style w:type="paragraph" w:styleId="Index4">
    <w:name w:val="index 4"/>
    <w:basedOn w:val="Standard"/>
    <w:next w:val="Standard"/>
    <w:autoRedefine/>
    <w:semiHidden/>
    <w:rsid w:val="007A33A6"/>
    <w:pPr>
      <w:ind w:left="880" w:hanging="220"/>
    </w:pPr>
  </w:style>
  <w:style w:type="paragraph" w:styleId="Index5">
    <w:name w:val="index 5"/>
    <w:basedOn w:val="Standard"/>
    <w:next w:val="Standard"/>
    <w:autoRedefine/>
    <w:semiHidden/>
    <w:rsid w:val="007A33A6"/>
    <w:pPr>
      <w:ind w:left="1100" w:hanging="220"/>
    </w:pPr>
  </w:style>
  <w:style w:type="paragraph" w:styleId="Index6">
    <w:name w:val="index 6"/>
    <w:basedOn w:val="Standard"/>
    <w:next w:val="Standard"/>
    <w:autoRedefine/>
    <w:semiHidden/>
    <w:rsid w:val="007A33A6"/>
    <w:pPr>
      <w:ind w:left="1320" w:hanging="220"/>
    </w:pPr>
  </w:style>
  <w:style w:type="paragraph" w:styleId="Index7">
    <w:name w:val="index 7"/>
    <w:basedOn w:val="Standard"/>
    <w:next w:val="Standard"/>
    <w:autoRedefine/>
    <w:semiHidden/>
    <w:rsid w:val="007A33A6"/>
    <w:pPr>
      <w:ind w:left="1540" w:hanging="220"/>
    </w:pPr>
  </w:style>
  <w:style w:type="paragraph" w:styleId="Index8">
    <w:name w:val="index 8"/>
    <w:basedOn w:val="Standard"/>
    <w:next w:val="Standard"/>
    <w:autoRedefine/>
    <w:semiHidden/>
    <w:rsid w:val="007A33A6"/>
    <w:pPr>
      <w:ind w:left="1760" w:hanging="220"/>
    </w:pPr>
  </w:style>
  <w:style w:type="paragraph" w:styleId="Index9">
    <w:name w:val="index 9"/>
    <w:basedOn w:val="Standard"/>
    <w:next w:val="Standard"/>
    <w:autoRedefine/>
    <w:semiHidden/>
    <w:rsid w:val="007A33A6"/>
    <w:pPr>
      <w:ind w:left="1980" w:hanging="220"/>
    </w:pPr>
  </w:style>
  <w:style w:type="paragraph" w:styleId="Indexberschrift">
    <w:name w:val="index heading"/>
    <w:basedOn w:val="Standard"/>
    <w:next w:val="Index1"/>
    <w:semiHidden/>
    <w:rsid w:val="007A33A6"/>
    <w:rPr>
      <w:rFonts w:cs="Arial"/>
      <w:b/>
      <w:bCs/>
    </w:rPr>
  </w:style>
  <w:style w:type="paragraph" w:styleId="Kommentartext">
    <w:name w:val="annotation text"/>
    <w:basedOn w:val="Standard"/>
    <w:link w:val="KommentartextZchn"/>
    <w:rsid w:val="002A1EC4"/>
    <w:rPr>
      <w:i/>
    </w:rPr>
  </w:style>
  <w:style w:type="paragraph" w:styleId="Liste">
    <w:name w:val="List"/>
    <w:basedOn w:val="Standard"/>
    <w:link w:val="ListeZchn"/>
    <w:semiHidden/>
    <w:rsid w:val="007A33A6"/>
    <w:pPr>
      <w:ind w:left="283" w:hanging="283"/>
    </w:pPr>
  </w:style>
  <w:style w:type="paragraph" w:styleId="Liste2">
    <w:name w:val="List 2"/>
    <w:basedOn w:val="Standard"/>
    <w:link w:val="Liste2Zchn"/>
    <w:semiHidden/>
    <w:rsid w:val="007A33A6"/>
    <w:pPr>
      <w:ind w:left="566" w:hanging="283"/>
    </w:pPr>
  </w:style>
  <w:style w:type="paragraph" w:styleId="Liste3">
    <w:name w:val="List 3"/>
    <w:basedOn w:val="Standard"/>
    <w:link w:val="Liste3Zchn"/>
    <w:semiHidden/>
    <w:rsid w:val="007A33A6"/>
    <w:pPr>
      <w:ind w:left="849" w:hanging="283"/>
    </w:pPr>
  </w:style>
  <w:style w:type="paragraph" w:styleId="Liste4">
    <w:name w:val="List 4"/>
    <w:basedOn w:val="Standard"/>
    <w:semiHidden/>
    <w:rsid w:val="007A33A6"/>
    <w:pPr>
      <w:ind w:left="1132" w:hanging="283"/>
    </w:pPr>
  </w:style>
  <w:style w:type="paragraph" w:styleId="Liste5">
    <w:name w:val="List 5"/>
    <w:basedOn w:val="Standard"/>
    <w:semiHidden/>
    <w:rsid w:val="007A33A6"/>
    <w:pPr>
      <w:ind w:left="1415" w:hanging="283"/>
    </w:pPr>
  </w:style>
  <w:style w:type="paragraph" w:styleId="Listenfortsetzung">
    <w:name w:val="List Continue"/>
    <w:basedOn w:val="Standard"/>
    <w:semiHidden/>
    <w:rsid w:val="007A33A6"/>
    <w:pPr>
      <w:spacing w:after="120"/>
      <w:ind w:left="283"/>
    </w:pPr>
  </w:style>
  <w:style w:type="paragraph" w:styleId="Listenfortsetzung2">
    <w:name w:val="List Continue 2"/>
    <w:basedOn w:val="Standard"/>
    <w:semiHidden/>
    <w:rsid w:val="007A33A6"/>
    <w:pPr>
      <w:spacing w:after="120"/>
      <w:ind w:left="566"/>
    </w:pPr>
  </w:style>
  <w:style w:type="paragraph" w:styleId="Listenfortsetzung3">
    <w:name w:val="List Continue 3"/>
    <w:basedOn w:val="Standard"/>
    <w:semiHidden/>
    <w:rsid w:val="007A33A6"/>
    <w:pPr>
      <w:spacing w:after="120"/>
      <w:ind w:left="849"/>
    </w:pPr>
  </w:style>
  <w:style w:type="paragraph" w:styleId="Listenfortsetzung4">
    <w:name w:val="List Continue 4"/>
    <w:basedOn w:val="Standard"/>
    <w:semiHidden/>
    <w:rsid w:val="007A33A6"/>
    <w:pPr>
      <w:spacing w:after="120"/>
      <w:ind w:left="1132"/>
    </w:pPr>
  </w:style>
  <w:style w:type="paragraph" w:styleId="Listenfortsetzung5">
    <w:name w:val="List Continue 5"/>
    <w:basedOn w:val="Standard"/>
    <w:semiHidden/>
    <w:rsid w:val="007A33A6"/>
    <w:pPr>
      <w:spacing w:after="120"/>
      <w:ind w:left="1415"/>
    </w:pPr>
  </w:style>
  <w:style w:type="paragraph" w:styleId="Listennummer">
    <w:name w:val="List Number"/>
    <w:basedOn w:val="Standard"/>
    <w:semiHidden/>
    <w:rsid w:val="007A33A6"/>
    <w:pPr>
      <w:numPr>
        <w:numId w:val="8"/>
      </w:numPr>
    </w:pPr>
  </w:style>
  <w:style w:type="paragraph" w:styleId="Listennummer2">
    <w:name w:val="List Number 2"/>
    <w:basedOn w:val="Standard"/>
    <w:semiHidden/>
    <w:rsid w:val="007A33A6"/>
    <w:pPr>
      <w:numPr>
        <w:numId w:val="9"/>
      </w:numPr>
    </w:pPr>
  </w:style>
  <w:style w:type="paragraph" w:styleId="Listennummer3">
    <w:name w:val="List Number 3"/>
    <w:basedOn w:val="Standard"/>
    <w:semiHidden/>
    <w:rsid w:val="007A33A6"/>
    <w:pPr>
      <w:numPr>
        <w:numId w:val="10"/>
      </w:numPr>
    </w:pPr>
  </w:style>
  <w:style w:type="paragraph" w:styleId="Listennummer4">
    <w:name w:val="List Number 4"/>
    <w:basedOn w:val="Standard"/>
    <w:semiHidden/>
    <w:rsid w:val="007A33A6"/>
    <w:pPr>
      <w:numPr>
        <w:numId w:val="11"/>
      </w:numPr>
    </w:pPr>
  </w:style>
  <w:style w:type="paragraph" w:styleId="Listennummer5">
    <w:name w:val="List Number 5"/>
    <w:basedOn w:val="Standard"/>
    <w:semiHidden/>
    <w:rsid w:val="007A33A6"/>
    <w:pPr>
      <w:numPr>
        <w:numId w:val="12"/>
      </w:numPr>
    </w:pPr>
  </w:style>
  <w:style w:type="paragraph" w:styleId="StandardWeb">
    <w:name w:val="Normal (Web)"/>
    <w:basedOn w:val="Standard"/>
    <w:semiHidden/>
    <w:rsid w:val="007A33A6"/>
    <w:rPr>
      <w:rFonts w:ascii="Times New Roman" w:hAnsi="Times New Roman"/>
      <w:sz w:val="24"/>
    </w:rPr>
  </w:style>
  <w:style w:type="table" w:styleId="Tabelle3D-Effekt1">
    <w:name w:val="Table 3D effects 1"/>
    <w:basedOn w:val="NormaleTabelle"/>
    <w:semiHidden/>
    <w:rsid w:val="007A33A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3D-Effekt2">
    <w:name w:val="Table 3D effects 2"/>
    <w:basedOn w:val="NormaleTabelle"/>
    <w:semiHidden/>
    <w:rsid w:val="007A33A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3D-Effekt3">
    <w:name w:val="Table 3D effects 3"/>
    <w:basedOn w:val="NormaleTabelle"/>
    <w:semiHidden/>
    <w:rsid w:val="007A33A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Aktuell">
    <w:name w:val="Table Contemporary"/>
    <w:basedOn w:val="NormaleTabelle"/>
    <w:semiHidden/>
    <w:rsid w:val="007A33A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eEinfach1">
    <w:name w:val="Table Simple 1"/>
    <w:basedOn w:val="NormaleTabelle"/>
    <w:semiHidden/>
    <w:rsid w:val="007A33A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eEinfach2">
    <w:name w:val="Table Simple 2"/>
    <w:basedOn w:val="NormaleTabelle"/>
    <w:semiHidden/>
    <w:rsid w:val="007A33A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Einfach3">
    <w:name w:val="Table Simple 3"/>
    <w:basedOn w:val="NormaleTabelle"/>
    <w:semiHidden/>
    <w:rsid w:val="007A33A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Elegant">
    <w:name w:val="Table Elegant"/>
    <w:basedOn w:val="NormaleTabelle"/>
    <w:semiHidden/>
    <w:rsid w:val="007A33A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1">
    <w:name w:val="Table List 1"/>
    <w:basedOn w:val="NormaleTabelle"/>
    <w:semiHidden/>
    <w:rsid w:val="007A33A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2">
    <w:name w:val="Table List 2"/>
    <w:basedOn w:val="NormaleTabelle"/>
    <w:semiHidden/>
    <w:rsid w:val="007A33A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3">
    <w:name w:val="Table List 3"/>
    <w:basedOn w:val="NormaleTabelle"/>
    <w:semiHidden/>
    <w:rsid w:val="007A33A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4">
    <w:name w:val="Table List 4"/>
    <w:basedOn w:val="NormaleTabelle"/>
    <w:semiHidden/>
    <w:rsid w:val="007A33A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eListe5">
    <w:name w:val="Table List 5"/>
    <w:basedOn w:val="NormaleTabelle"/>
    <w:semiHidden/>
    <w:rsid w:val="007A33A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6">
    <w:name w:val="Table List 6"/>
    <w:basedOn w:val="NormaleTabelle"/>
    <w:semiHidden/>
    <w:rsid w:val="007A33A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eListe7">
    <w:name w:val="Table List 7"/>
    <w:basedOn w:val="NormaleTabelle"/>
    <w:semiHidden/>
    <w:rsid w:val="007A33A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eListe8">
    <w:name w:val="Table List 8"/>
    <w:basedOn w:val="NormaleTabelle"/>
    <w:semiHidden/>
    <w:rsid w:val="007A33A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eRaster1">
    <w:name w:val="Table Grid 1"/>
    <w:basedOn w:val="NormaleTabelle"/>
    <w:semiHidden/>
    <w:rsid w:val="007A33A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2">
    <w:name w:val="Table Grid 2"/>
    <w:basedOn w:val="NormaleTabelle"/>
    <w:semiHidden/>
    <w:rsid w:val="007A33A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3">
    <w:name w:val="Table Grid 3"/>
    <w:basedOn w:val="NormaleTabelle"/>
    <w:semiHidden/>
    <w:rsid w:val="007A33A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4">
    <w:name w:val="Table Grid 4"/>
    <w:basedOn w:val="NormaleTabelle"/>
    <w:semiHidden/>
    <w:rsid w:val="007A33A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5">
    <w:name w:val="Table Grid 5"/>
    <w:basedOn w:val="NormaleTabelle"/>
    <w:semiHidden/>
    <w:rsid w:val="007A33A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6">
    <w:name w:val="Table Grid 6"/>
    <w:basedOn w:val="NormaleTabelle"/>
    <w:semiHidden/>
    <w:rsid w:val="007A33A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7">
    <w:name w:val="Table Grid 7"/>
    <w:basedOn w:val="NormaleTabelle"/>
    <w:semiHidden/>
    <w:rsid w:val="007A33A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8">
    <w:name w:val="Table Grid 8"/>
    <w:basedOn w:val="NormaleTabelle"/>
    <w:semiHidden/>
    <w:rsid w:val="007A33A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1">
    <w:name w:val="Table Columns 1"/>
    <w:basedOn w:val="NormaleTabelle"/>
    <w:semiHidden/>
    <w:rsid w:val="007A33A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2">
    <w:name w:val="Table Columns 2"/>
    <w:basedOn w:val="NormaleTabelle"/>
    <w:semiHidden/>
    <w:rsid w:val="007A33A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3">
    <w:name w:val="Table Columns 3"/>
    <w:basedOn w:val="NormaleTabelle"/>
    <w:semiHidden/>
    <w:rsid w:val="007A33A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4">
    <w:name w:val="Table Columns 4"/>
    <w:basedOn w:val="NormaleTabelle"/>
    <w:semiHidden/>
    <w:rsid w:val="007A33A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eSpalten5">
    <w:name w:val="Table Columns 5"/>
    <w:basedOn w:val="NormaleTabelle"/>
    <w:semiHidden/>
    <w:rsid w:val="007A33A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eSpezial1">
    <w:name w:val="Table Subtle 1"/>
    <w:basedOn w:val="NormaleTabelle"/>
    <w:semiHidden/>
    <w:rsid w:val="007A33A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ezial2">
    <w:name w:val="Table Subtle 2"/>
    <w:basedOn w:val="NormaleTabelle"/>
    <w:semiHidden/>
    <w:rsid w:val="007A33A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1">
    <w:name w:val="Table Web 1"/>
    <w:basedOn w:val="NormaleTabelle"/>
    <w:semiHidden/>
    <w:rsid w:val="007A33A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2">
    <w:name w:val="Table Web 2"/>
    <w:basedOn w:val="NormaleTabelle"/>
    <w:semiHidden/>
    <w:rsid w:val="007A33A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3">
    <w:name w:val="Table Web 3"/>
    <w:basedOn w:val="NormaleTabelle"/>
    <w:semiHidden/>
    <w:rsid w:val="007A33A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raster">
    <w:name w:val="Table Grid"/>
    <w:basedOn w:val="NormaleTabelle"/>
    <w:uiPriority w:val="59"/>
    <w:rsid w:val="00B302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krper">
    <w:name w:val="Body Text"/>
    <w:basedOn w:val="Standard"/>
    <w:semiHidden/>
    <w:rsid w:val="007A33A6"/>
    <w:pPr>
      <w:spacing w:after="120"/>
    </w:pPr>
  </w:style>
  <w:style w:type="paragraph" w:styleId="Textkrper2">
    <w:name w:val="Body Text 2"/>
    <w:basedOn w:val="Standard"/>
    <w:semiHidden/>
    <w:rsid w:val="007A33A6"/>
    <w:pPr>
      <w:spacing w:after="120" w:line="480" w:lineRule="auto"/>
    </w:pPr>
  </w:style>
  <w:style w:type="paragraph" w:styleId="Textkrper3">
    <w:name w:val="Body Text 3"/>
    <w:basedOn w:val="Standard"/>
    <w:semiHidden/>
    <w:rsid w:val="007A33A6"/>
    <w:pPr>
      <w:spacing w:after="120"/>
    </w:pPr>
    <w:rPr>
      <w:sz w:val="16"/>
      <w:szCs w:val="16"/>
    </w:rPr>
  </w:style>
  <w:style w:type="paragraph" w:styleId="Textkrper-Einzug2">
    <w:name w:val="Body Text Indent 2"/>
    <w:basedOn w:val="Standard"/>
    <w:semiHidden/>
    <w:rsid w:val="007A33A6"/>
    <w:pPr>
      <w:spacing w:after="120" w:line="480" w:lineRule="auto"/>
      <w:ind w:left="283"/>
    </w:pPr>
  </w:style>
  <w:style w:type="paragraph" w:styleId="Textkrper-Einzug3">
    <w:name w:val="Body Text Indent 3"/>
    <w:basedOn w:val="Standard"/>
    <w:semiHidden/>
    <w:rsid w:val="007A33A6"/>
    <w:pPr>
      <w:spacing w:after="120"/>
      <w:ind w:left="283"/>
    </w:pPr>
    <w:rPr>
      <w:sz w:val="16"/>
      <w:szCs w:val="16"/>
    </w:rPr>
  </w:style>
  <w:style w:type="paragraph" w:styleId="Textkrper-Erstzeileneinzug">
    <w:name w:val="Body Text First Indent"/>
    <w:basedOn w:val="Textkrper"/>
    <w:semiHidden/>
    <w:rsid w:val="007A33A6"/>
    <w:pPr>
      <w:ind w:firstLine="210"/>
    </w:pPr>
  </w:style>
  <w:style w:type="paragraph" w:styleId="Textkrper-Zeileneinzug">
    <w:name w:val="Body Text Indent"/>
    <w:basedOn w:val="Standard"/>
    <w:semiHidden/>
    <w:rsid w:val="007A33A6"/>
    <w:pPr>
      <w:spacing w:after="120"/>
      <w:ind w:left="283"/>
    </w:pPr>
  </w:style>
  <w:style w:type="paragraph" w:styleId="Textkrper-Erstzeileneinzug2">
    <w:name w:val="Body Text First Indent 2"/>
    <w:basedOn w:val="Textkrper-Zeileneinzug"/>
    <w:semiHidden/>
    <w:rsid w:val="007A33A6"/>
    <w:pPr>
      <w:ind w:firstLine="210"/>
    </w:pPr>
  </w:style>
  <w:style w:type="paragraph" w:styleId="Umschlagabsenderadresse">
    <w:name w:val="envelope return"/>
    <w:basedOn w:val="Standard"/>
    <w:semiHidden/>
    <w:rsid w:val="007A33A6"/>
    <w:rPr>
      <w:rFonts w:cs="Arial"/>
    </w:rPr>
  </w:style>
  <w:style w:type="paragraph" w:styleId="Umschlagadresse">
    <w:name w:val="envelope address"/>
    <w:basedOn w:val="Standard"/>
    <w:semiHidden/>
    <w:rsid w:val="007A33A6"/>
    <w:pPr>
      <w:framePr w:w="4320" w:h="2160" w:hRule="exact" w:hSpace="141" w:wrap="auto" w:hAnchor="page" w:xAlign="center" w:yAlign="bottom"/>
      <w:ind w:left="1"/>
    </w:pPr>
    <w:rPr>
      <w:rFonts w:cs="Arial"/>
      <w:sz w:val="24"/>
    </w:rPr>
  </w:style>
  <w:style w:type="character" w:styleId="BesuchterLink">
    <w:name w:val="FollowedHyperlink"/>
    <w:rsid w:val="002A1EC4"/>
    <w:rPr>
      <w:rFonts w:ascii="Arial" w:hAnsi="Arial"/>
      <w:color w:val="FF6600"/>
      <w:sz w:val="22"/>
      <w:u w:val="none"/>
    </w:rPr>
  </w:style>
  <w:style w:type="character" w:styleId="Hyperlink">
    <w:name w:val="Hyperlink"/>
    <w:rsid w:val="002A1EC4"/>
    <w:rPr>
      <w:rFonts w:ascii="Arial" w:hAnsi="Arial"/>
      <w:color w:val="FF6600"/>
      <w:sz w:val="22"/>
      <w:u w:val="none"/>
    </w:rPr>
  </w:style>
  <w:style w:type="table" w:styleId="TabelleFarbig1">
    <w:name w:val="Table Colorful 1"/>
    <w:basedOn w:val="NormaleTabelle"/>
    <w:semiHidden/>
    <w:rsid w:val="007A33A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2">
    <w:name w:val="Table Colorful 2"/>
    <w:basedOn w:val="NormaleTabelle"/>
    <w:semiHidden/>
    <w:rsid w:val="007A33A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3">
    <w:name w:val="Table Colorful 3"/>
    <w:basedOn w:val="NormaleTabelle"/>
    <w:semiHidden/>
    <w:rsid w:val="007A33A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Klassisch1">
    <w:name w:val="Table Classic 1"/>
    <w:basedOn w:val="NormaleTabelle"/>
    <w:semiHidden/>
    <w:rsid w:val="007A33A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2">
    <w:name w:val="Table Classic 2"/>
    <w:basedOn w:val="NormaleTabelle"/>
    <w:semiHidden/>
    <w:rsid w:val="007A33A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3">
    <w:name w:val="Table Classic 3"/>
    <w:basedOn w:val="NormaleTabelle"/>
    <w:semiHidden/>
    <w:rsid w:val="007A33A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4">
    <w:name w:val="Table Classic 4"/>
    <w:basedOn w:val="NormaleTabelle"/>
    <w:semiHidden/>
    <w:rsid w:val="007A33A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Professionell">
    <w:name w:val="Table Professional"/>
    <w:basedOn w:val="NormaleTabelle"/>
    <w:semiHidden/>
    <w:rsid w:val="007A33A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ndesign">
    <w:name w:val="Table Theme"/>
    <w:basedOn w:val="NormaleTabelle"/>
    <w:semiHidden/>
    <w:rsid w:val="00B302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eitenzahl">
    <w:name w:val="page number"/>
    <w:semiHidden/>
    <w:rsid w:val="002A1EC4"/>
    <w:rPr>
      <w:rFonts w:ascii="Arial" w:hAnsi="Arial"/>
      <w:sz w:val="18"/>
    </w:rPr>
  </w:style>
  <w:style w:type="character" w:styleId="Zeilennummer">
    <w:name w:val="line number"/>
    <w:semiHidden/>
    <w:rsid w:val="007A33A6"/>
    <w:rPr>
      <w:rFonts w:ascii="Arial" w:hAnsi="Arial"/>
      <w:sz w:val="22"/>
    </w:rPr>
  </w:style>
  <w:style w:type="paragraph" w:styleId="Funotentext">
    <w:name w:val="footnote text"/>
    <w:basedOn w:val="Standard"/>
    <w:semiHidden/>
    <w:rsid w:val="00D50946"/>
  </w:style>
  <w:style w:type="character" w:styleId="Funotenzeichen">
    <w:name w:val="footnote reference"/>
    <w:semiHidden/>
    <w:rsid w:val="00D50946"/>
    <w:rPr>
      <w:vertAlign w:val="superscript"/>
    </w:rPr>
  </w:style>
  <w:style w:type="paragraph" w:styleId="Kopfzeile">
    <w:name w:val="header"/>
    <w:basedOn w:val="Standard"/>
    <w:rsid w:val="003A3B15"/>
    <w:pPr>
      <w:tabs>
        <w:tab w:val="center" w:pos="4536"/>
        <w:tab w:val="right" w:pos="9072"/>
      </w:tabs>
    </w:pPr>
    <w:rPr>
      <w:color w:val="575757"/>
      <w:sz w:val="24"/>
    </w:rPr>
  </w:style>
  <w:style w:type="paragraph" w:styleId="Fuzeile">
    <w:name w:val="footer"/>
    <w:basedOn w:val="Standard"/>
    <w:rsid w:val="003A3B15"/>
    <w:pPr>
      <w:tabs>
        <w:tab w:val="center" w:pos="4536"/>
        <w:tab w:val="right" w:pos="9639"/>
      </w:tabs>
    </w:pPr>
    <w:rPr>
      <w:color w:val="575757"/>
    </w:rPr>
  </w:style>
  <w:style w:type="paragraph" w:styleId="Nachrichtenkopf">
    <w:name w:val="Message Header"/>
    <w:basedOn w:val="Standard"/>
    <w:semiHidden/>
    <w:rsid w:val="002A1EC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</w:rPr>
  </w:style>
  <w:style w:type="paragraph" w:styleId="Verzeichnis1">
    <w:name w:val="toc 1"/>
    <w:basedOn w:val="Standard"/>
    <w:next w:val="Standard"/>
    <w:autoRedefine/>
    <w:uiPriority w:val="39"/>
    <w:rsid w:val="00B91D02"/>
    <w:pPr>
      <w:tabs>
        <w:tab w:val="left" w:pos="393"/>
        <w:tab w:val="right" w:leader="dot" w:pos="9628"/>
      </w:tabs>
      <w:spacing w:before="240" w:after="120"/>
    </w:pPr>
    <w:rPr>
      <w:color w:val="262626" w:themeColor="text1" w:themeTint="D9"/>
      <w:sz w:val="24"/>
      <w:szCs w:val="24"/>
    </w:rPr>
  </w:style>
  <w:style w:type="paragraph" w:styleId="Verzeichnis2">
    <w:name w:val="toc 2"/>
    <w:basedOn w:val="Standard"/>
    <w:next w:val="Standard"/>
    <w:autoRedefine/>
    <w:uiPriority w:val="39"/>
    <w:rsid w:val="00B91D02"/>
    <w:rPr>
      <w:color w:val="595959" w:themeColor="text1" w:themeTint="A6"/>
      <w:szCs w:val="22"/>
    </w:rPr>
  </w:style>
  <w:style w:type="paragraph" w:styleId="Verzeichnis3">
    <w:name w:val="toc 3"/>
    <w:basedOn w:val="Standard"/>
    <w:next w:val="Standard"/>
    <w:autoRedefine/>
    <w:uiPriority w:val="39"/>
    <w:rsid w:val="00B91D02"/>
    <w:pPr>
      <w:ind w:left="180"/>
    </w:pPr>
    <w:rPr>
      <w:color w:val="7F7F7F" w:themeColor="text1" w:themeTint="80"/>
      <w:szCs w:val="22"/>
    </w:rPr>
  </w:style>
  <w:style w:type="paragraph" w:styleId="Blocktext">
    <w:name w:val="Block Text"/>
    <w:basedOn w:val="Standard"/>
    <w:rsid w:val="00B302A6"/>
    <w:pPr>
      <w:tabs>
        <w:tab w:val="left" w:pos="431"/>
      </w:tabs>
      <w:spacing w:after="120"/>
      <w:ind w:left="431" w:right="1440"/>
    </w:pPr>
  </w:style>
  <w:style w:type="paragraph" w:styleId="Fu-Endnotenberschrift">
    <w:name w:val="Note Heading"/>
    <w:basedOn w:val="Standard"/>
    <w:next w:val="Standard"/>
    <w:semiHidden/>
    <w:rsid w:val="002A1EC4"/>
  </w:style>
  <w:style w:type="paragraph" w:styleId="Datum">
    <w:name w:val="Date"/>
    <w:basedOn w:val="Standard"/>
    <w:next w:val="Standard"/>
    <w:semiHidden/>
    <w:rsid w:val="002A1EC4"/>
  </w:style>
  <w:style w:type="paragraph" w:styleId="Standardeinzug">
    <w:name w:val="Normal Indent"/>
    <w:basedOn w:val="Standard"/>
    <w:semiHidden/>
    <w:rsid w:val="002A1EC4"/>
    <w:pPr>
      <w:ind w:left="708"/>
    </w:pPr>
  </w:style>
  <w:style w:type="paragraph" w:styleId="Unterschrift">
    <w:name w:val="Signature"/>
    <w:basedOn w:val="Standard"/>
    <w:semiHidden/>
    <w:rsid w:val="002A1EC4"/>
    <w:pPr>
      <w:ind w:left="4252"/>
    </w:pPr>
  </w:style>
  <w:style w:type="paragraph" w:styleId="Untertitel">
    <w:name w:val="Subtitle"/>
    <w:basedOn w:val="Standard"/>
    <w:rsid w:val="002A1EC4"/>
    <w:pPr>
      <w:spacing w:after="60"/>
      <w:jc w:val="center"/>
      <w:outlineLvl w:val="1"/>
    </w:pPr>
    <w:rPr>
      <w:rFonts w:cs="Arial"/>
      <w:sz w:val="24"/>
    </w:rPr>
  </w:style>
  <w:style w:type="paragraph" w:styleId="Verzeichnis4">
    <w:name w:val="toc 4"/>
    <w:basedOn w:val="Standard"/>
    <w:next w:val="Standard"/>
    <w:autoRedefine/>
    <w:rsid w:val="005E7719"/>
    <w:pPr>
      <w:pBdr>
        <w:between w:val="double" w:sz="6" w:space="0" w:color="auto"/>
      </w:pBdr>
      <w:ind w:left="360"/>
    </w:pPr>
    <w:rPr>
      <w:rFonts w:asciiTheme="minorHAnsi" w:hAnsiTheme="minorHAnsi"/>
    </w:rPr>
  </w:style>
  <w:style w:type="paragraph" w:styleId="Verzeichnis5">
    <w:name w:val="toc 5"/>
    <w:basedOn w:val="Standard"/>
    <w:next w:val="Standard"/>
    <w:autoRedefine/>
    <w:rsid w:val="00B302A6"/>
    <w:pPr>
      <w:pBdr>
        <w:between w:val="double" w:sz="6" w:space="0" w:color="auto"/>
      </w:pBdr>
      <w:ind w:left="540"/>
    </w:pPr>
    <w:rPr>
      <w:rFonts w:asciiTheme="minorHAnsi" w:hAnsiTheme="minorHAnsi"/>
    </w:rPr>
  </w:style>
  <w:style w:type="paragraph" w:styleId="Verzeichnis6">
    <w:name w:val="toc 6"/>
    <w:basedOn w:val="Standard"/>
    <w:next w:val="Standard"/>
    <w:autoRedefine/>
    <w:rsid w:val="00B302A6"/>
    <w:pPr>
      <w:pBdr>
        <w:between w:val="double" w:sz="6" w:space="0" w:color="auto"/>
      </w:pBdr>
      <w:ind w:left="720"/>
    </w:pPr>
    <w:rPr>
      <w:rFonts w:asciiTheme="minorHAnsi" w:hAnsiTheme="minorHAnsi"/>
    </w:rPr>
  </w:style>
  <w:style w:type="paragraph" w:styleId="Verzeichnis7">
    <w:name w:val="toc 7"/>
    <w:basedOn w:val="Standard"/>
    <w:next w:val="Standard"/>
    <w:autoRedefine/>
    <w:semiHidden/>
    <w:rsid w:val="00454BA4"/>
    <w:pPr>
      <w:pBdr>
        <w:between w:val="double" w:sz="6" w:space="0" w:color="auto"/>
      </w:pBdr>
      <w:ind w:left="900"/>
    </w:pPr>
    <w:rPr>
      <w:rFonts w:asciiTheme="minorHAnsi" w:hAnsiTheme="minorHAnsi"/>
    </w:rPr>
  </w:style>
  <w:style w:type="paragraph" w:styleId="Verzeichnis8">
    <w:name w:val="toc 8"/>
    <w:basedOn w:val="Standard"/>
    <w:next w:val="Standard"/>
    <w:autoRedefine/>
    <w:semiHidden/>
    <w:rsid w:val="00454BA4"/>
    <w:pPr>
      <w:pBdr>
        <w:between w:val="double" w:sz="6" w:space="0" w:color="auto"/>
      </w:pBdr>
      <w:ind w:left="1080"/>
    </w:pPr>
    <w:rPr>
      <w:rFonts w:asciiTheme="minorHAnsi" w:hAnsiTheme="minorHAnsi"/>
    </w:rPr>
  </w:style>
  <w:style w:type="paragraph" w:styleId="Verzeichnis9">
    <w:name w:val="toc 9"/>
    <w:basedOn w:val="Standard"/>
    <w:next w:val="Standard"/>
    <w:autoRedefine/>
    <w:semiHidden/>
    <w:rsid w:val="00454BA4"/>
    <w:pPr>
      <w:pBdr>
        <w:between w:val="double" w:sz="6" w:space="0" w:color="auto"/>
      </w:pBdr>
      <w:ind w:left="1260"/>
    </w:pPr>
    <w:rPr>
      <w:rFonts w:asciiTheme="minorHAnsi" w:hAnsiTheme="minorHAnsi"/>
    </w:rPr>
  </w:style>
  <w:style w:type="character" w:customStyle="1" w:styleId="Liste2Zchn">
    <w:name w:val="Liste 2 Zchn"/>
    <w:link w:val="Liste2"/>
    <w:rsid w:val="0069293C"/>
    <w:rPr>
      <w:rFonts w:ascii="Arial" w:hAnsi="Arial"/>
      <w:sz w:val="22"/>
      <w:szCs w:val="24"/>
      <w:lang w:val="de-DE" w:eastAsia="de-DE" w:bidi="ar-SA"/>
    </w:rPr>
  </w:style>
  <w:style w:type="character" w:customStyle="1" w:styleId="ListeZchn">
    <w:name w:val="Liste Zchn"/>
    <w:link w:val="Liste"/>
    <w:rsid w:val="0069293C"/>
    <w:rPr>
      <w:rFonts w:ascii="Arial" w:hAnsi="Arial"/>
      <w:sz w:val="22"/>
      <w:szCs w:val="24"/>
      <w:lang w:val="de-DE" w:eastAsia="de-DE" w:bidi="ar-SA"/>
    </w:rPr>
  </w:style>
  <w:style w:type="character" w:customStyle="1" w:styleId="Liste3Zchn">
    <w:name w:val="Liste 3 Zchn"/>
    <w:link w:val="Liste3"/>
    <w:rsid w:val="0069293C"/>
    <w:rPr>
      <w:rFonts w:ascii="Arial" w:hAnsi="Arial"/>
      <w:sz w:val="22"/>
      <w:szCs w:val="24"/>
      <w:lang w:val="de-DE" w:eastAsia="de-DE" w:bidi="ar-SA"/>
    </w:rPr>
  </w:style>
  <w:style w:type="paragraph" w:customStyle="1" w:styleId="Blocksatz">
    <w:name w:val="Blocksatz"/>
    <w:basedOn w:val="Standard"/>
    <w:rsid w:val="00B302A6"/>
    <w:pPr>
      <w:jc w:val="both"/>
    </w:pPr>
  </w:style>
  <w:style w:type="paragraph" w:customStyle="1" w:styleId="Index">
    <w:name w:val="Index"/>
    <w:basedOn w:val="Standard"/>
    <w:next w:val="Standard"/>
    <w:rsid w:val="00272732"/>
    <w:pPr>
      <w:spacing w:before="240" w:after="60"/>
    </w:pPr>
    <w:rPr>
      <w:sz w:val="36"/>
      <w:szCs w:val="24"/>
    </w:rPr>
  </w:style>
  <w:style w:type="paragraph" w:customStyle="1" w:styleId="Anlage">
    <w:name w:val="Anlage"/>
    <w:basedOn w:val="Standard"/>
    <w:rsid w:val="009C4459"/>
  </w:style>
  <w:style w:type="paragraph" w:styleId="NurText">
    <w:name w:val="Plain Text"/>
    <w:basedOn w:val="Standard"/>
    <w:semiHidden/>
    <w:rsid w:val="00BC1BA6"/>
    <w:rPr>
      <w:rFonts w:ascii="Courier New" w:hAnsi="Courier New" w:cs="Courier New"/>
    </w:rPr>
  </w:style>
  <w:style w:type="numbering" w:styleId="111111">
    <w:name w:val="Outline List 2"/>
    <w:basedOn w:val="KeineListe"/>
    <w:semiHidden/>
    <w:rsid w:val="00BC1BA6"/>
    <w:pPr>
      <w:numPr>
        <w:numId w:val="14"/>
      </w:numPr>
    </w:pPr>
  </w:style>
  <w:style w:type="paragraph" w:customStyle="1" w:styleId="Code">
    <w:name w:val="Code"/>
    <w:basedOn w:val="berschrift1"/>
    <w:link w:val="CodeZchn"/>
    <w:rsid w:val="003A3B15"/>
    <w:pPr>
      <w:spacing w:before="60" w:after="0"/>
    </w:pPr>
    <w:rPr>
      <w:rFonts w:ascii="Courier New" w:hAnsi="Courier New"/>
      <w:sz w:val="20"/>
    </w:rPr>
  </w:style>
  <w:style w:type="character" w:customStyle="1" w:styleId="berschrift1Zchn">
    <w:name w:val="Überschrift 1 Zchn"/>
    <w:link w:val="berschrift1"/>
    <w:rsid w:val="00CB46DE"/>
    <w:rPr>
      <w:rFonts w:ascii="Trebuchet MS" w:hAnsi="Trebuchet MS" w:cs="Arial"/>
      <w:kern w:val="32"/>
      <w:sz w:val="28"/>
      <w:szCs w:val="28"/>
      <w:lang w:eastAsia="de-DE"/>
    </w:rPr>
  </w:style>
  <w:style w:type="character" w:customStyle="1" w:styleId="CodeZchn">
    <w:name w:val="Code Zchn"/>
    <w:link w:val="Code"/>
    <w:rsid w:val="008B606B"/>
    <w:rPr>
      <w:rFonts w:ascii="Courier New" w:hAnsi="Courier New" w:cs="Arial"/>
      <w:bCs/>
      <w:kern w:val="32"/>
      <w:sz w:val="32"/>
      <w:szCs w:val="32"/>
    </w:rPr>
  </w:style>
  <w:style w:type="paragraph" w:customStyle="1" w:styleId="Teilnehmer">
    <w:name w:val="Teilnehmer"/>
    <w:basedOn w:val="Standard"/>
    <w:rsid w:val="00482593"/>
    <w:pPr>
      <w:spacing w:before="60" w:after="60"/>
    </w:pPr>
    <w:rPr>
      <w:sz w:val="16"/>
    </w:rPr>
  </w:style>
  <w:style w:type="paragraph" w:customStyle="1" w:styleId="Headerbody">
    <w:name w:val="Headerbody"/>
    <w:basedOn w:val="Standard"/>
    <w:rsid w:val="00482593"/>
    <w:rPr>
      <w:sz w:val="16"/>
    </w:rPr>
  </w:style>
  <w:style w:type="paragraph" w:customStyle="1" w:styleId="Versionsnummer">
    <w:name w:val="Versionsnummer"/>
    <w:basedOn w:val="Standard"/>
    <w:qFormat/>
    <w:rsid w:val="003F2BE4"/>
    <w:rPr>
      <w:rFonts w:eastAsiaTheme="minorEastAsia" w:cstheme="minorBidi"/>
      <w:color w:val="A6A6A6" w:themeColor="background1" w:themeShade="A6"/>
      <w:szCs w:val="18"/>
      <w:lang w:val="de-AT" w:eastAsia="en-US"/>
    </w:rPr>
  </w:style>
  <w:style w:type="paragraph" w:styleId="Sprechblasentext">
    <w:name w:val="Balloon Text"/>
    <w:basedOn w:val="Standard"/>
    <w:semiHidden/>
    <w:rsid w:val="008F5181"/>
    <w:rPr>
      <w:rFonts w:ascii="Tahoma" w:hAnsi="Tahoma" w:cs="Tahoma"/>
      <w:sz w:val="16"/>
      <w:szCs w:val="16"/>
    </w:rPr>
  </w:style>
  <w:style w:type="paragraph" w:customStyle="1" w:styleId="BetonterText">
    <w:name w:val="Betonter Text"/>
    <w:basedOn w:val="Standard"/>
    <w:link w:val="BetonterTextZchn"/>
    <w:rsid w:val="00156E32"/>
    <w:rPr>
      <w:i/>
    </w:rPr>
  </w:style>
  <w:style w:type="character" w:customStyle="1" w:styleId="BetonterTextZchn">
    <w:name w:val="Betonter Text Zchn"/>
    <w:link w:val="BetonterText"/>
    <w:rsid w:val="00B46AFD"/>
    <w:rPr>
      <w:rFonts w:ascii="Arial" w:hAnsi="Arial"/>
      <w:i/>
      <w:sz w:val="22"/>
      <w:lang w:val="de-DE" w:eastAsia="de-DE" w:bidi="ar-SA"/>
    </w:rPr>
  </w:style>
  <w:style w:type="paragraph" w:customStyle="1" w:styleId="Standardklein">
    <w:name w:val="Standard klein"/>
    <w:basedOn w:val="Standard"/>
    <w:rsid w:val="005029CC"/>
  </w:style>
  <w:style w:type="character" w:customStyle="1" w:styleId="berschrift2Zchn">
    <w:name w:val="Überschrift 2 Zchn"/>
    <w:link w:val="berschrift2"/>
    <w:rsid w:val="00957E4A"/>
    <w:rPr>
      <w:rFonts w:ascii="Trebuchet MS" w:hAnsi="Trebuchet MS" w:cs="Arial"/>
      <w:bCs/>
      <w:iCs/>
      <w:sz w:val="24"/>
      <w:szCs w:val="28"/>
      <w:lang w:eastAsia="de-DE"/>
    </w:rPr>
  </w:style>
  <w:style w:type="paragraph" w:styleId="Listenabsatz">
    <w:name w:val="List Paragraph"/>
    <w:basedOn w:val="Standard"/>
    <w:autoRedefine/>
    <w:uiPriority w:val="34"/>
    <w:qFormat/>
    <w:rsid w:val="00CB5A35"/>
    <w:pPr>
      <w:spacing w:line="360" w:lineRule="auto"/>
      <w:ind w:left="720"/>
      <w:contextualSpacing/>
    </w:pPr>
    <w:rPr>
      <w:rFonts w:eastAsiaTheme="minorEastAsia" w:cstheme="minorBidi"/>
      <w:szCs w:val="24"/>
      <w:lang w:val="de-AT" w:eastAsia="en-US"/>
    </w:rPr>
  </w:style>
  <w:style w:type="paragraph" w:customStyle="1" w:styleId="Explanation">
    <w:name w:val="Explanation"/>
    <w:basedOn w:val="Standard"/>
    <w:qFormat/>
    <w:rsid w:val="00E91055"/>
    <w:rPr>
      <w:color w:val="A6A6A6" w:themeColor="background1" w:themeShade="A6"/>
    </w:rPr>
  </w:style>
  <w:style w:type="character" w:customStyle="1" w:styleId="KommentartextZchn">
    <w:name w:val="Kommentartext Zchn"/>
    <w:basedOn w:val="Absatz-Standardschriftart"/>
    <w:link w:val="Kommentartext"/>
    <w:rsid w:val="00781C91"/>
    <w:rPr>
      <w:rFonts w:ascii="Verdana" w:hAnsi="Verdana"/>
      <w:i/>
      <w:lang w:eastAsia="de-DE"/>
    </w:rPr>
  </w:style>
  <w:style w:type="paragraph" w:customStyle="1" w:styleId="p1">
    <w:name w:val="p1"/>
    <w:basedOn w:val="Standard"/>
    <w:rsid w:val="001E47CC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de-AT"/>
    </w:rPr>
  </w:style>
  <w:style w:type="character" w:customStyle="1" w:styleId="s1">
    <w:name w:val="s1"/>
    <w:basedOn w:val="Absatz-Standardschriftart"/>
    <w:rsid w:val="001E47CC"/>
  </w:style>
  <w:style w:type="character" w:customStyle="1" w:styleId="s2">
    <w:name w:val="s2"/>
    <w:basedOn w:val="Absatz-Standardschriftart"/>
    <w:rsid w:val="001E47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m\Dropbox\Projektmanagement\templates\set_2014\einzeln\pm_template_management_summary_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56A913C143E084693D02B7B938376B7" ma:contentTypeVersion="11" ma:contentTypeDescription="Ein neues Dokument erstellen." ma:contentTypeScope="" ma:versionID="e420ba60ddec821319165ca892c96d60">
  <xsd:schema xmlns:xsd="http://www.w3.org/2001/XMLSchema" xmlns:xs="http://www.w3.org/2001/XMLSchema" xmlns:p="http://schemas.microsoft.com/office/2006/metadata/properties" xmlns:ns2="159292f5-ae7d-4772-aea3-467c4dd88844" xmlns:ns3="7d515a82-4a64-4446-81fe-2caa98805c6c" targetNamespace="http://schemas.microsoft.com/office/2006/metadata/properties" ma:root="true" ma:fieldsID="3ea8a233abcbb76804987009ef2ed4b5" ns2:_="" ns3:_="">
    <xsd:import namespace="159292f5-ae7d-4772-aea3-467c4dd88844"/>
    <xsd:import namespace="7d515a82-4a64-4446-81fe-2caa98805c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9292f5-ae7d-4772-aea3-467c4dd888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39d94293-9e2d-4a4c-9c09-8af353d9fb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515a82-4a64-4446-81fe-2caa98805c6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62b75dd-921b-4761-b7d9-1671886197cf}" ma:internalName="TaxCatchAll" ma:showField="CatchAllData" ma:web="7d515a82-4a64-4446-81fe-2caa98805c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59292f5-ae7d-4772-aea3-467c4dd88844">
      <Terms xmlns="http://schemas.microsoft.com/office/infopath/2007/PartnerControls"/>
    </lcf76f155ced4ddcb4097134ff3c332f>
    <TaxCatchAll xmlns="7d515a82-4a64-4446-81fe-2caa98805c6c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DFB964-5B1B-41CA-8A41-92D2D3916E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9292f5-ae7d-4772-aea3-467c4dd88844"/>
    <ds:schemaRef ds:uri="7d515a82-4a64-4446-81fe-2caa98805c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E49199-CF90-4FF6-A8F3-3BE515465CE7}">
  <ds:schemaRefs>
    <ds:schemaRef ds:uri="http://schemas.microsoft.com/office/2006/metadata/properties"/>
    <ds:schemaRef ds:uri="http://schemas.microsoft.com/office/infopath/2007/PartnerControls"/>
    <ds:schemaRef ds:uri="159292f5-ae7d-4772-aea3-467c4dd88844"/>
    <ds:schemaRef ds:uri="7d515a82-4a64-4446-81fe-2caa98805c6c"/>
  </ds:schemaRefs>
</ds:datastoreItem>
</file>

<file path=customXml/itemProps3.xml><?xml version="1.0" encoding="utf-8"?>
<ds:datastoreItem xmlns:ds="http://schemas.openxmlformats.org/officeDocument/2006/customXml" ds:itemID="{62517CB5-774D-4EDD-8943-E53181CD9A0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70F5EBE-0D9C-4145-B4FC-7E2A823855E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pm_template_management_summary_v2.dotx</Template>
  <TotalTime>0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M104</vt:lpstr>
    </vt:vector>
  </TitlesOfParts>
  <Company>Home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M104</dc:title>
  <dc:subject/>
  <dc:creator>stm</dc:creator>
  <cp:keywords/>
  <cp:lastModifiedBy>Marl Tamara</cp:lastModifiedBy>
  <cp:revision>1148</cp:revision>
  <cp:lastPrinted>2026-01-15T10:35:00Z</cp:lastPrinted>
  <dcterms:created xsi:type="dcterms:W3CDTF">2022-01-14T14:58:00Z</dcterms:created>
  <dcterms:modified xsi:type="dcterms:W3CDTF">2026-04-13T09:03:00Z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0x010100C56A913C143E084693D02B7B938376B7</vt:lpwstr>
  </property>
  <property fmtid="{D5CDD505-2E9C-101B-9397-08002B2CF9AE}" pid="3" name="MediaServiceImageTags">
    <vt:lpwstr/>
  </property>
</Properties>
</file>