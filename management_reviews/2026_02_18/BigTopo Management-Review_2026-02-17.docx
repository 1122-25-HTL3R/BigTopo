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8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850"/>
        <w:gridCol w:w="20"/>
        <w:gridCol w:w="689"/>
        <w:gridCol w:w="1282"/>
        <w:gridCol w:w="1128"/>
        <w:gridCol w:w="283"/>
        <w:gridCol w:w="1701"/>
        <w:gridCol w:w="992"/>
        <w:gridCol w:w="1811"/>
      </w:tblGrid>
      <w:tr w:rsidR="005A7DDB" w:rsidRPr="00BE035C" w14:paraId="050C426C" w14:textId="77777777" w:rsidTr="64BD0B42">
        <w:trPr>
          <w:trHeight w:hRule="exact" w:val="567"/>
        </w:trPr>
        <w:tc>
          <w:tcPr>
            <w:tcW w:w="7054" w:type="dxa"/>
            <w:gridSpan w:val="8"/>
            <w:tcBorders>
              <w:bottom w:val="single" w:sz="4" w:space="0" w:color="A6A6A6" w:themeColor="background1" w:themeShade="A6"/>
            </w:tcBorders>
            <w:vAlign w:val="center"/>
          </w:tcPr>
          <w:p w14:paraId="4A3FFD3D" w14:textId="77777777" w:rsidR="005A7DDB" w:rsidRPr="00F61D0E" w:rsidRDefault="00C538BE" w:rsidP="009B0DFD">
            <w:pPr>
              <w:pStyle w:val="Titel"/>
              <w:spacing w:line="240" w:lineRule="auto"/>
              <w:rPr>
                <w:color w:val="FF3300"/>
              </w:rPr>
            </w:pPr>
            <w:r>
              <w:rPr>
                <w:color w:val="FF3300"/>
              </w:rPr>
              <w:t xml:space="preserve">Management </w:t>
            </w:r>
            <w:r w:rsidR="009B0DFD">
              <w:rPr>
                <w:color w:val="FF3300"/>
              </w:rPr>
              <w:t>Review</w:t>
            </w:r>
          </w:p>
        </w:tc>
        <w:tc>
          <w:tcPr>
            <w:tcW w:w="2803" w:type="dxa"/>
            <w:gridSpan w:val="2"/>
            <w:tcBorders>
              <w:bottom w:val="single" w:sz="4" w:space="0" w:color="A6A6A6" w:themeColor="background1" w:themeShade="A6"/>
            </w:tcBorders>
            <w:vAlign w:val="center"/>
          </w:tcPr>
          <w:p w14:paraId="13E2F636" w14:textId="77777777" w:rsidR="005A7DDB" w:rsidRPr="00BE035C" w:rsidRDefault="005A7DDB" w:rsidP="009E0DD7">
            <w:pPr>
              <w:pStyle w:val="Titel"/>
              <w:spacing w:line="240" w:lineRule="auto"/>
            </w:pPr>
          </w:p>
        </w:tc>
      </w:tr>
      <w:tr w:rsidR="005A7DDB" w:rsidRPr="00BE035C" w14:paraId="490EAD9B" w14:textId="77777777" w:rsidTr="64BD0B42">
        <w:trPr>
          <w:trHeight w:val="397"/>
        </w:trPr>
        <w:tc>
          <w:tcPr>
            <w:tcW w:w="1951" w:type="dxa"/>
            <w:gridSpan w:val="2"/>
            <w:tcBorders>
              <w:top w:val="single" w:sz="4" w:space="0" w:color="A6A6A6" w:themeColor="background1" w:themeShade="A6"/>
            </w:tcBorders>
            <w:vAlign w:val="center"/>
          </w:tcPr>
          <w:p w14:paraId="425CE3AE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Projekttitel:</w:t>
            </w:r>
          </w:p>
        </w:tc>
        <w:tc>
          <w:tcPr>
            <w:tcW w:w="7906" w:type="dxa"/>
            <w:gridSpan w:val="8"/>
            <w:tcBorders>
              <w:top w:val="single" w:sz="4" w:space="0" w:color="A6A6A6" w:themeColor="background1" w:themeShade="A6"/>
            </w:tcBorders>
            <w:vAlign w:val="center"/>
          </w:tcPr>
          <w:p w14:paraId="009757C4" w14:textId="33DFE1D8" w:rsidR="005A7DDB" w:rsidRPr="00BE035C" w:rsidRDefault="00777E27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Big Topo</w:t>
            </w:r>
          </w:p>
        </w:tc>
      </w:tr>
      <w:tr w:rsidR="005A7DDB" w:rsidRPr="00BE035C" w14:paraId="07FC0C03" w14:textId="77777777" w:rsidTr="64BD0B42">
        <w:trPr>
          <w:trHeight w:val="284"/>
        </w:trPr>
        <w:tc>
          <w:tcPr>
            <w:tcW w:w="1951" w:type="dxa"/>
            <w:gridSpan w:val="2"/>
            <w:vAlign w:val="center"/>
          </w:tcPr>
          <w:p w14:paraId="5326DE03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Auftraggeber:</w:t>
            </w:r>
          </w:p>
        </w:tc>
        <w:tc>
          <w:tcPr>
            <w:tcW w:w="7906" w:type="dxa"/>
            <w:gridSpan w:val="8"/>
            <w:vAlign w:val="center"/>
          </w:tcPr>
          <w:p w14:paraId="15200211" w14:textId="661205EB" w:rsidR="005A7DDB" w:rsidRPr="00BE035C" w:rsidRDefault="00E90036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Christi</w:t>
            </w:r>
            <w:r w:rsidR="007C66BD">
              <w:rPr>
                <w:b/>
                <w:szCs w:val="18"/>
              </w:rPr>
              <w:t xml:space="preserve">an </w:t>
            </w:r>
            <w:r>
              <w:rPr>
                <w:b/>
                <w:szCs w:val="18"/>
              </w:rPr>
              <w:t>Schöndorfer / HTL3R</w:t>
            </w:r>
          </w:p>
        </w:tc>
      </w:tr>
      <w:tr w:rsidR="005A7DDB" w:rsidRPr="00BE035C" w14:paraId="19D155B1" w14:textId="77777777" w:rsidTr="64BD0B42">
        <w:trPr>
          <w:trHeight w:val="284"/>
        </w:trPr>
        <w:tc>
          <w:tcPr>
            <w:tcW w:w="1951" w:type="dxa"/>
            <w:gridSpan w:val="2"/>
            <w:vAlign w:val="center"/>
          </w:tcPr>
          <w:p w14:paraId="6B658DA7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Auftragnehmer:</w:t>
            </w:r>
          </w:p>
        </w:tc>
        <w:tc>
          <w:tcPr>
            <w:tcW w:w="7906" w:type="dxa"/>
            <w:gridSpan w:val="8"/>
            <w:vAlign w:val="center"/>
          </w:tcPr>
          <w:p w14:paraId="31F83335" w14:textId="011986E7" w:rsidR="005A7DDB" w:rsidRPr="00BE035C" w:rsidRDefault="00777E27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Tamara Marl</w:t>
            </w:r>
            <w:r w:rsidR="000154FF">
              <w:rPr>
                <w:b/>
                <w:szCs w:val="18"/>
              </w:rPr>
              <w:t xml:space="preserve"> / HTL3R</w:t>
            </w:r>
          </w:p>
        </w:tc>
      </w:tr>
      <w:tr w:rsidR="00AD510F" w:rsidRPr="00BE035C" w14:paraId="1E539401" w14:textId="77777777" w:rsidTr="64BD0B42">
        <w:trPr>
          <w:trHeight w:val="284"/>
        </w:trPr>
        <w:tc>
          <w:tcPr>
            <w:tcW w:w="1971" w:type="dxa"/>
            <w:gridSpan w:val="3"/>
            <w:vAlign w:val="center"/>
          </w:tcPr>
          <w:p w14:paraId="0ED12E30" w14:textId="77777777" w:rsidR="00AD510F" w:rsidRPr="00BE035C" w:rsidRDefault="00AD510F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Schuljahr:</w:t>
            </w:r>
          </w:p>
        </w:tc>
        <w:tc>
          <w:tcPr>
            <w:tcW w:w="1971" w:type="dxa"/>
            <w:gridSpan w:val="2"/>
            <w:vAlign w:val="center"/>
          </w:tcPr>
          <w:p w14:paraId="09E59479" w14:textId="2FABBB7A" w:rsidR="00AD510F" w:rsidRPr="00BE035C" w:rsidRDefault="00AD510F" w:rsidP="005A7DDB">
            <w:pPr>
              <w:rPr>
                <w:b/>
                <w:szCs w:val="18"/>
              </w:rPr>
            </w:pPr>
            <w:r w:rsidRPr="00BE035C">
              <w:rPr>
                <w:b/>
                <w:szCs w:val="18"/>
              </w:rPr>
              <w:t>20</w:t>
            </w:r>
            <w:r w:rsidR="00E41826">
              <w:rPr>
                <w:b/>
                <w:szCs w:val="18"/>
              </w:rPr>
              <w:t>2</w:t>
            </w:r>
            <w:r w:rsidR="000154FF">
              <w:rPr>
                <w:b/>
                <w:szCs w:val="18"/>
              </w:rPr>
              <w:t>5/26</w:t>
            </w:r>
          </w:p>
        </w:tc>
        <w:tc>
          <w:tcPr>
            <w:tcW w:w="1128" w:type="dxa"/>
            <w:vAlign w:val="center"/>
          </w:tcPr>
          <w:p w14:paraId="477D9FCD" w14:textId="77777777" w:rsidR="00AD510F" w:rsidRPr="00BE035C" w:rsidRDefault="00AD510F" w:rsidP="005A7DDB">
            <w:pPr>
              <w:rPr>
                <w:szCs w:val="18"/>
              </w:rPr>
            </w:pPr>
            <w:r w:rsidRPr="00BE035C">
              <w:rPr>
                <w:szCs w:val="18"/>
              </w:rPr>
              <w:t>Klasse:</w:t>
            </w:r>
          </w:p>
        </w:tc>
        <w:tc>
          <w:tcPr>
            <w:tcW w:w="2976" w:type="dxa"/>
            <w:gridSpan w:val="3"/>
            <w:vAlign w:val="center"/>
          </w:tcPr>
          <w:p w14:paraId="39685E01" w14:textId="3A343B41" w:rsidR="00AD510F" w:rsidRPr="00BE035C" w:rsidRDefault="000154FF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5CN</w:t>
            </w:r>
          </w:p>
        </w:tc>
        <w:tc>
          <w:tcPr>
            <w:tcW w:w="1811" w:type="dxa"/>
            <w:vAlign w:val="center"/>
          </w:tcPr>
          <w:p w14:paraId="73EB20BB" w14:textId="77777777" w:rsidR="00AD510F" w:rsidRPr="00BE035C" w:rsidRDefault="00AD510F" w:rsidP="005A7DDB">
            <w:pPr>
              <w:rPr>
                <w:b/>
                <w:szCs w:val="18"/>
              </w:rPr>
            </w:pPr>
          </w:p>
        </w:tc>
      </w:tr>
      <w:tr w:rsidR="005A7DDB" w:rsidRPr="00BE035C" w14:paraId="4BB99BAF" w14:textId="77777777" w:rsidTr="64BD0B42">
        <w:tc>
          <w:tcPr>
            <w:tcW w:w="9857" w:type="dxa"/>
            <w:gridSpan w:val="10"/>
            <w:tcBorders>
              <w:bottom w:val="single" w:sz="4" w:space="0" w:color="A6A6A6" w:themeColor="background1" w:themeShade="A6"/>
            </w:tcBorders>
            <w:vAlign w:val="center"/>
          </w:tcPr>
          <w:p w14:paraId="0761BDC3" w14:textId="77777777" w:rsidR="005A7DDB" w:rsidRPr="00BE035C" w:rsidRDefault="005A7DDB" w:rsidP="005A7DDB"/>
        </w:tc>
      </w:tr>
      <w:tr w:rsidR="000A440B" w:rsidRPr="00BE035C" w14:paraId="59D4E40A" w14:textId="77777777" w:rsidTr="64BD0B42">
        <w:trPr>
          <w:trHeight w:hRule="exact" w:val="284"/>
        </w:trPr>
        <w:tc>
          <w:tcPr>
            <w:tcW w:w="1101" w:type="dxa"/>
            <w:tcBorders>
              <w:top w:val="single" w:sz="4" w:space="0" w:color="A6A6A6" w:themeColor="background1" w:themeShade="A6"/>
            </w:tcBorders>
            <w:vAlign w:val="center"/>
          </w:tcPr>
          <w:p w14:paraId="2A966B1B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VERSION</w:t>
            </w:r>
          </w:p>
        </w:tc>
        <w:tc>
          <w:tcPr>
            <w:tcW w:w="1559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6797BF2D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DATUM</w:t>
            </w:r>
          </w:p>
        </w:tc>
        <w:tc>
          <w:tcPr>
            <w:tcW w:w="2693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438E0F6B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AUTOR</w:t>
            </w:r>
            <w:r w:rsidR="00AD510F" w:rsidRPr="00BE035C">
              <w:rPr>
                <w:b/>
                <w:sz w:val="14"/>
                <w:szCs w:val="14"/>
              </w:rPr>
              <w:t>IN</w:t>
            </w:r>
            <w:r w:rsidR="00042E89">
              <w:rPr>
                <w:b/>
                <w:sz w:val="14"/>
                <w:szCs w:val="14"/>
              </w:rPr>
              <w:t>/AUTOR</w:t>
            </w:r>
          </w:p>
        </w:tc>
        <w:tc>
          <w:tcPr>
            <w:tcW w:w="4504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3BF24F31" w14:textId="77777777" w:rsidR="005A7DDB" w:rsidRPr="00BE035C" w:rsidRDefault="00AD510F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ÄNDERUNG</w:t>
            </w:r>
          </w:p>
        </w:tc>
      </w:tr>
      <w:tr w:rsidR="006D69E6" w:rsidRPr="006D69E6" w14:paraId="27A1F9A8" w14:textId="77777777" w:rsidTr="64BD0B42">
        <w:tc>
          <w:tcPr>
            <w:tcW w:w="1101" w:type="dxa"/>
            <w:vAlign w:val="center"/>
          </w:tcPr>
          <w:p w14:paraId="573D3A49" w14:textId="4C1A2E8D" w:rsidR="005A7DDB" w:rsidRPr="006D69E6" w:rsidRDefault="009A79F7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v</w:t>
            </w:r>
            <w:r w:rsidR="006D69E6" w:rsidRPr="006D69E6">
              <w:rPr>
                <w:color w:val="auto"/>
              </w:rPr>
              <w:t>1.</w:t>
            </w:r>
            <w:r w:rsidR="005319D7">
              <w:rPr>
                <w:color w:val="auto"/>
              </w:rPr>
              <w:t>0</w:t>
            </w:r>
          </w:p>
        </w:tc>
        <w:tc>
          <w:tcPr>
            <w:tcW w:w="1559" w:type="dxa"/>
            <w:gridSpan w:val="3"/>
            <w:vAlign w:val="center"/>
          </w:tcPr>
          <w:p w14:paraId="62F1D683" w14:textId="1E96B69D" w:rsidR="005A7DDB" w:rsidRPr="006D69E6" w:rsidRDefault="00777E27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17</w:t>
            </w:r>
            <w:r w:rsidR="008176C3">
              <w:rPr>
                <w:color w:val="auto"/>
              </w:rPr>
              <w:t>.</w:t>
            </w:r>
            <w:r w:rsidR="00756E6E">
              <w:rPr>
                <w:color w:val="auto"/>
              </w:rPr>
              <w:t>02</w:t>
            </w:r>
            <w:r w:rsidR="00CC3B91">
              <w:rPr>
                <w:color w:val="auto"/>
              </w:rPr>
              <w:t>.2026</w:t>
            </w:r>
          </w:p>
        </w:tc>
        <w:tc>
          <w:tcPr>
            <w:tcW w:w="2693" w:type="dxa"/>
            <w:gridSpan w:val="3"/>
            <w:vAlign w:val="center"/>
          </w:tcPr>
          <w:p w14:paraId="72BF512E" w14:textId="15729808" w:rsidR="000154FF" w:rsidRPr="006D69E6" w:rsidRDefault="00756E6E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Tamara Marl</w:t>
            </w:r>
          </w:p>
        </w:tc>
        <w:tc>
          <w:tcPr>
            <w:tcW w:w="4504" w:type="dxa"/>
            <w:gridSpan w:val="3"/>
            <w:vAlign w:val="center"/>
          </w:tcPr>
          <w:p w14:paraId="309A39A3" w14:textId="51A82E3B" w:rsidR="005A7DDB" w:rsidRPr="006D69E6" w:rsidRDefault="00F50825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Erstellung</w:t>
            </w:r>
          </w:p>
        </w:tc>
      </w:tr>
      <w:tr w:rsidR="007F5355" w:rsidRPr="006D69E6" w14:paraId="491FADD7" w14:textId="77777777" w:rsidTr="64BD0B42">
        <w:tc>
          <w:tcPr>
            <w:tcW w:w="1101" w:type="dxa"/>
            <w:vAlign w:val="center"/>
          </w:tcPr>
          <w:p w14:paraId="0B656B74" w14:textId="200540A3" w:rsidR="007F5355" w:rsidRDefault="007F5355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v1.1</w:t>
            </w:r>
          </w:p>
        </w:tc>
        <w:tc>
          <w:tcPr>
            <w:tcW w:w="1559" w:type="dxa"/>
            <w:gridSpan w:val="3"/>
            <w:vAlign w:val="center"/>
          </w:tcPr>
          <w:p w14:paraId="4CD7F8BD" w14:textId="34D29A70" w:rsidR="007F5355" w:rsidRDefault="00777E27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18</w:t>
            </w:r>
            <w:r w:rsidR="007F5355">
              <w:rPr>
                <w:color w:val="auto"/>
              </w:rPr>
              <w:t>.02.2026</w:t>
            </w:r>
          </w:p>
        </w:tc>
        <w:tc>
          <w:tcPr>
            <w:tcW w:w="2693" w:type="dxa"/>
            <w:gridSpan w:val="3"/>
            <w:vAlign w:val="center"/>
          </w:tcPr>
          <w:p w14:paraId="146E3BF6" w14:textId="1D984DCD" w:rsidR="007F5355" w:rsidRDefault="007F5355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Mohammad Danesh</w:t>
            </w:r>
          </w:p>
        </w:tc>
        <w:tc>
          <w:tcPr>
            <w:tcW w:w="4504" w:type="dxa"/>
            <w:gridSpan w:val="3"/>
            <w:vAlign w:val="center"/>
          </w:tcPr>
          <w:p w14:paraId="63FF02EA" w14:textId="08458B0F" w:rsidR="007F5355" w:rsidRDefault="00FF3123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Korrekturen &amp;</w:t>
            </w:r>
            <w:r w:rsidR="007F5355">
              <w:rPr>
                <w:color w:val="auto"/>
              </w:rPr>
              <w:t xml:space="preserve"> Ergänzung</w:t>
            </w:r>
          </w:p>
        </w:tc>
      </w:tr>
    </w:tbl>
    <w:p w14:paraId="27421163" w14:textId="34700D38" w:rsidR="007633AA" w:rsidRDefault="007633AA" w:rsidP="392D94A0">
      <w:pPr>
        <w:pStyle w:val="berschrift1"/>
        <w:rPr>
          <w:sz w:val="24"/>
          <w:szCs w:val="24"/>
        </w:rPr>
      </w:pPr>
      <w:bookmarkStart w:id="0" w:name="_Toc239072679"/>
      <w:bookmarkStart w:id="1" w:name="_Toc239073005"/>
      <w:r w:rsidRPr="00AF67F0">
        <w:t>Projektstatus</w:t>
      </w:r>
      <w:r w:rsidR="004C3D44">
        <w:br/>
      </w:r>
      <w:r w:rsidR="004C3D44" w:rsidRPr="004C3D44">
        <w:rPr>
          <w:sz w:val="24"/>
          <w:szCs w:val="24"/>
        </w:rPr>
        <w:t xml:space="preserve">Berichtszeitraum: </w:t>
      </w:r>
      <w:r w:rsidR="00DF66BE">
        <w:rPr>
          <w:sz w:val="24"/>
          <w:szCs w:val="24"/>
        </w:rPr>
        <w:t>10</w:t>
      </w:r>
      <w:r w:rsidR="00704D93">
        <w:rPr>
          <w:sz w:val="24"/>
          <w:szCs w:val="24"/>
        </w:rPr>
        <w:t>.0</w:t>
      </w:r>
      <w:r w:rsidR="00DF66BE">
        <w:rPr>
          <w:sz w:val="24"/>
          <w:szCs w:val="24"/>
        </w:rPr>
        <w:t>2</w:t>
      </w:r>
      <w:r w:rsidR="0022712A">
        <w:rPr>
          <w:sz w:val="24"/>
          <w:szCs w:val="24"/>
        </w:rPr>
        <w:t>.2026</w:t>
      </w:r>
      <w:r w:rsidR="00291129" w:rsidRPr="392D94A0">
        <w:rPr>
          <w:sz w:val="24"/>
          <w:szCs w:val="24"/>
        </w:rPr>
        <w:t xml:space="preserve"> bis</w:t>
      </w:r>
      <w:r w:rsidR="00566DCF" w:rsidRPr="392D94A0">
        <w:rPr>
          <w:sz w:val="24"/>
          <w:szCs w:val="24"/>
        </w:rPr>
        <w:t xml:space="preserve"> </w:t>
      </w:r>
      <w:r w:rsidR="00704D93">
        <w:rPr>
          <w:sz w:val="24"/>
          <w:szCs w:val="24"/>
        </w:rPr>
        <w:t>1</w:t>
      </w:r>
      <w:r w:rsidR="00DF66BE">
        <w:rPr>
          <w:sz w:val="24"/>
          <w:szCs w:val="24"/>
        </w:rPr>
        <w:t>7</w:t>
      </w:r>
      <w:r w:rsidR="00704D93">
        <w:rPr>
          <w:sz w:val="24"/>
          <w:szCs w:val="24"/>
        </w:rPr>
        <w:t>.02.2026</w:t>
      </w:r>
    </w:p>
    <w:p w14:paraId="2CA1CC52" w14:textId="77777777" w:rsidR="004C3D44" w:rsidRPr="004C3D44" w:rsidRDefault="004C3D44" w:rsidP="004C3D44"/>
    <w:tbl>
      <w:tblPr>
        <w:tblW w:w="493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36"/>
        <w:gridCol w:w="1606"/>
        <w:gridCol w:w="1843"/>
        <w:gridCol w:w="2128"/>
        <w:gridCol w:w="1700"/>
        <w:gridCol w:w="1704"/>
        <w:gridCol w:w="281"/>
      </w:tblGrid>
      <w:tr w:rsidR="00875D06" w:rsidRPr="005F2D3F" w14:paraId="243CB641" w14:textId="77777777" w:rsidTr="00777E27">
        <w:trPr>
          <w:gridAfter w:val="1"/>
          <w:wAfter w:w="145" w:type="pct"/>
          <w:trHeight w:val="300"/>
        </w:trPr>
        <w:tc>
          <w:tcPr>
            <w:tcW w:w="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bottom"/>
          </w:tcPr>
          <w:p w14:paraId="562838F5" w14:textId="77777777" w:rsidR="00C538BE" w:rsidRPr="00875D06" w:rsidRDefault="00C538BE" w:rsidP="006C1A67"/>
        </w:tc>
        <w:tc>
          <w:tcPr>
            <w:tcW w:w="4728" w:type="pct"/>
            <w:gridSpan w:val="5"/>
            <w:tcBorders>
              <w:left w:val="single" w:sz="4" w:space="0" w:color="auto"/>
            </w:tcBorders>
            <w:vAlign w:val="center"/>
          </w:tcPr>
          <w:p w14:paraId="0727B995" w14:textId="667FE6C5" w:rsidR="003451EA" w:rsidRDefault="003451EA" w:rsidP="003451EA">
            <w:pPr>
              <w:ind w:right="283"/>
            </w:pPr>
            <w:r>
              <w:t>Die konzeptionelle Ausgestaltung der Arbeitspakete 1.6 sowie 6.1-4 wurde zur Vollendung geführt. Durch einen Prozess der intellektuellen Durchdringung wurden die künftigen Anforderungen zunächst abstrahiert und anschließend in einer visuellen Synthese auf Papier manifestiert.</w:t>
            </w:r>
          </w:p>
          <w:p w14:paraId="6A88C116" w14:textId="77777777" w:rsidR="00300E48" w:rsidRDefault="003451EA" w:rsidP="003451EA">
            <w:pPr>
              <w:ind w:right="283"/>
            </w:pPr>
            <w:r>
              <w:t xml:space="preserve">Im digitalen Äther von GNS3 materialisierten sich daraufhin die Carrier-Segmente Salzburg und Steiermark, eingebettet in eine akribische Nomenklatur und Adresshierarchie. Die Salzburger Router erfuhren bereits ihre initiale Genesis, wobei die Implementierung von OSPF die Konnektivität des Netzwerks </w:t>
            </w:r>
            <w:r>
              <w:t xml:space="preserve">bereits </w:t>
            </w:r>
            <w:r>
              <w:t>sicherstellt.</w:t>
            </w:r>
          </w:p>
          <w:p w14:paraId="05588C11" w14:textId="77777777" w:rsidR="005F581E" w:rsidRDefault="005F581E" w:rsidP="003451EA">
            <w:pPr>
              <w:ind w:right="283"/>
            </w:pPr>
          </w:p>
          <w:p w14:paraId="393663FA" w14:textId="77777777" w:rsidR="005F581E" w:rsidRDefault="005F581E" w:rsidP="003451EA">
            <w:pPr>
              <w:ind w:right="283"/>
            </w:pPr>
          </w:p>
          <w:p w14:paraId="65376322" w14:textId="77777777" w:rsidR="005F581E" w:rsidRDefault="005F581E" w:rsidP="003451EA">
            <w:pPr>
              <w:ind w:right="283"/>
            </w:pPr>
          </w:p>
          <w:p w14:paraId="5588BDEB" w14:textId="77777777" w:rsidR="005F581E" w:rsidRDefault="005F581E" w:rsidP="003451EA">
            <w:pPr>
              <w:ind w:right="283"/>
            </w:pPr>
          </w:p>
          <w:p w14:paraId="3E552B83" w14:textId="77777777" w:rsidR="005F581E" w:rsidRDefault="005F581E" w:rsidP="003451EA">
            <w:pPr>
              <w:ind w:right="283"/>
            </w:pPr>
          </w:p>
          <w:p w14:paraId="2E1D4765" w14:textId="77777777" w:rsidR="005F581E" w:rsidRDefault="005F581E" w:rsidP="003451EA">
            <w:pPr>
              <w:ind w:right="283"/>
            </w:pPr>
          </w:p>
          <w:p w14:paraId="63D9E395" w14:textId="77777777" w:rsidR="005F581E" w:rsidRDefault="005F581E" w:rsidP="003451EA">
            <w:pPr>
              <w:ind w:right="283"/>
            </w:pPr>
          </w:p>
          <w:p w14:paraId="50208674" w14:textId="77777777" w:rsidR="005F581E" w:rsidRDefault="005F581E" w:rsidP="003451EA">
            <w:pPr>
              <w:ind w:right="283"/>
            </w:pPr>
          </w:p>
          <w:p w14:paraId="59DCC30B" w14:textId="77777777" w:rsidR="005F581E" w:rsidRDefault="005F581E" w:rsidP="003451EA">
            <w:pPr>
              <w:ind w:right="283"/>
            </w:pPr>
          </w:p>
          <w:p w14:paraId="1DB99FDD" w14:textId="77777777" w:rsidR="005F581E" w:rsidRDefault="005F581E" w:rsidP="003451EA">
            <w:pPr>
              <w:ind w:right="283"/>
            </w:pPr>
          </w:p>
          <w:p w14:paraId="4DFAE036" w14:textId="77777777" w:rsidR="005F581E" w:rsidRDefault="005F581E" w:rsidP="003451EA">
            <w:pPr>
              <w:ind w:right="283"/>
            </w:pPr>
          </w:p>
          <w:p w14:paraId="21E7A400" w14:textId="77777777" w:rsidR="005F581E" w:rsidRDefault="005F581E" w:rsidP="003451EA">
            <w:pPr>
              <w:ind w:right="283"/>
            </w:pPr>
          </w:p>
          <w:p w14:paraId="02B5A12D" w14:textId="77777777" w:rsidR="005F581E" w:rsidRDefault="005F581E" w:rsidP="003451EA">
            <w:pPr>
              <w:ind w:right="283"/>
            </w:pPr>
          </w:p>
          <w:p w14:paraId="2D46D1A3" w14:textId="77777777" w:rsidR="005F581E" w:rsidRDefault="005F581E" w:rsidP="003451EA">
            <w:pPr>
              <w:ind w:right="283"/>
            </w:pPr>
          </w:p>
          <w:p w14:paraId="4097FA7D" w14:textId="77777777" w:rsidR="005F581E" w:rsidRDefault="005F581E" w:rsidP="003451EA">
            <w:pPr>
              <w:ind w:right="283"/>
            </w:pPr>
          </w:p>
          <w:p w14:paraId="13B744E0" w14:textId="77777777" w:rsidR="005F581E" w:rsidRDefault="005F581E" w:rsidP="003451EA">
            <w:pPr>
              <w:ind w:right="283"/>
            </w:pPr>
          </w:p>
          <w:p w14:paraId="5F93B931" w14:textId="77777777" w:rsidR="005F581E" w:rsidRDefault="005F581E" w:rsidP="003451EA">
            <w:pPr>
              <w:ind w:right="283"/>
            </w:pPr>
          </w:p>
          <w:p w14:paraId="12527341" w14:textId="77777777" w:rsidR="005F581E" w:rsidRDefault="005F581E" w:rsidP="003451EA">
            <w:pPr>
              <w:ind w:right="283"/>
            </w:pPr>
          </w:p>
          <w:p w14:paraId="0EA0BD30" w14:textId="77777777" w:rsidR="005F581E" w:rsidRDefault="005F581E" w:rsidP="003451EA">
            <w:pPr>
              <w:ind w:right="283"/>
            </w:pPr>
          </w:p>
          <w:p w14:paraId="0EE5685B" w14:textId="77777777" w:rsidR="005F581E" w:rsidRDefault="005F581E" w:rsidP="003451EA">
            <w:pPr>
              <w:ind w:right="283"/>
            </w:pPr>
          </w:p>
          <w:p w14:paraId="07541D4E" w14:textId="77777777" w:rsidR="005F581E" w:rsidRDefault="005F581E" w:rsidP="003451EA">
            <w:pPr>
              <w:ind w:right="283"/>
            </w:pPr>
          </w:p>
          <w:p w14:paraId="0D0B91CF" w14:textId="77777777" w:rsidR="005F581E" w:rsidRDefault="005F581E" w:rsidP="003451EA">
            <w:pPr>
              <w:ind w:right="283"/>
            </w:pPr>
          </w:p>
          <w:p w14:paraId="70C4D522" w14:textId="77777777" w:rsidR="005F581E" w:rsidRDefault="005F581E" w:rsidP="003451EA">
            <w:pPr>
              <w:ind w:right="283"/>
            </w:pPr>
          </w:p>
          <w:p w14:paraId="377F2860" w14:textId="4B41016E" w:rsidR="005F581E" w:rsidRPr="00777E27" w:rsidRDefault="005F581E" w:rsidP="003451EA">
            <w:pPr>
              <w:ind w:right="283"/>
            </w:pPr>
            <w:r w:rsidRPr="005F581E">
              <w:drawing>
                <wp:inline distT="0" distB="0" distL="0" distR="0" wp14:anchorId="17E0B44D" wp14:editId="3881EF76">
                  <wp:extent cx="5130346" cy="4105447"/>
                  <wp:effectExtent l="0" t="0" r="0" b="9525"/>
                  <wp:docPr id="148129683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2968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073" cy="4120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A2F" w14:paraId="27FEE247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D3BC10" w14:textId="77777777" w:rsidR="00427C74" w:rsidRPr="005F2D3F" w:rsidRDefault="00427C74" w:rsidP="00D41E03">
            <w:pPr>
              <w:pStyle w:val="Fuzeile"/>
              <w:keepNext/>
              <w:tabs>
                <w:tab w:val="clear" w:pos="4536"/>
              </w:tabs>
              <w:rPr>
                <w:b/>
                <w:lang w:val="de-AT"/>
              </w:rPr>
            </w:pPr>
          </w:p>
          <w:p w14:paraId="2CD2A489" w14:textId="75F5FC0F" w:rsidR="00F23A2F" w:rsidRDefault="00F23A2F" w:rsidP="00D41E03">
            <w:pPr>
              <w:pStyle w:val="Fuzeile"/>
              <w:keepNext/>
              <w:tabs>
                <w:tab w:val="clear" w:pos="4536"/>
              </w:tabs>
            </w:pPr>
            <w:r>
              <w:rPr>
                <w:b/>
              </w:rPr>
              <w:t>Termine</w:t>
            </w:r>
          </w:p>
        </w:tc>
      </w:tr>
      <w:tr w:rsidR="00F23A2F" w:rsidRPr="00F23A2F" w14:paraId="1DB66CD6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94B5" w14:textId="77777777" w:rsidR="00F23A2F" w:rsidRPr="00F23A2F" w:rsidRDefault="00F23A2F" w:rsidP="00F23A2F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%</w:t>
            </w:r>
            <w:r>
              <w:rPr>
                <w:sz w:val="16"/>
                <w:szCs w:val="16"/>
              </w:rPr>
              <w:t xml:space="preserve"> </w:t>
            </w:r>
            <w:r w:rsidRPr="00F23A2F">
              <w:rPr>
                <w:sz w:val="16"/>
                <w:szCs w:val="16"/>
              </w:rPr>
              <w:t>abgeschlossen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D892" w14:textId="77777777" w:rsidR="00F23A2F" w:rsidRPr="00F23A2F" w:rsidRDefault="00F23A2F" w:rsidP="00F23A2F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Projekts</w:t>
            </w:r>
            <w:r w:rsidRPr="00F23A2F">
              <w:rPr>
                <w:sz w:val="16"/>
                <w:szCs w:val="16"/>
              </w:rPr>
              <w:t>tart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1369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 xml:space="preserve">Erwartetes </w:t>
            </w:r>
            <w:r w:rsidR="00F95E61">
              <w:rPr>
                <w:sz w:val="16"/>
                <w:szCs w:val="16"/>
              </w:rPr>
              <w:t>Projekte</w:t>
            </w:r>
            <w:r w:rsidRPr="00F23A2F">
              <w:rPr>
                <w:sz w:val="16"/>
                <w:szCs w:val="16"/>
              </w:rPr>
              <w:t>nde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69BA" w14:textId="77777777" w:rsidR="00F23A2F" w:rsidRPr="00F95E61" w:rsidRDefault="00F95E61" w:rsidP="00D41E03">
            <w:pPr>
              <w:pStyle w:val="Fuzeile"/>
              <w:keepNext/>
              <w:tabs>
                <w:tab w:val="clear" w:pos="4536"/>
              </w:tabs>
              <w:rPr>
                <w:spacing w:val="-6"/>
                <w:sz w:val="16"/>
                <w:szCs w:val="16"/>
              </w:rPr>
            </w:pPr>
            <w:r w:rsidRPr="00F95E61">
              <w:rPr>
                <w:spacing w:val="-6"/>
                <w:sz w:val="16"/>
                <w:szCs w:val="16"/>
              </w:rPr>
              <w:t>Geplantes Projekte</w:t>
            </w:r>
            <w:r w:rsidR="00F23A2F" w:rsidRPr="00F95E61">
              <w:rPr>
                <w:spacing w:val="-6"/>
                <w:sz w:val="16"/>
                <w:szCs w:val="16"/>
              </w:rPr>
              <w:t>nde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E275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  <w:r w:rsidR="00101093">
              <w:rPr>
                <w:sz w:val="16"/>
                <w:szCs w:val="16"/>
              </w:rPr>
              <w:t xml:space="preserve"> (in Tagen)</w:t>
            </w:r>
          </w:p>
        </w:tc>
      </w:tr>
      <w:tr w:rsidR="00E32975" w:rsidRPr="00E32975" w14:paraId="123BAD04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0868" w14:textId="3DE79441" w:rsidR="00F23A2F" w:rsidRPr="00E32975" w:rsidRDefault="00292A82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43357F" w:rsidRPr="02DB955A">
              <w:rPr>
                <w:color w:val="auto"/>
              </w:rPr>
              <w:t xml:space="preserve"> </w:t>
            </w:r>
            <w:r w:rsidR="00CE01AA" w:rsidRPr="02DB955A">
              <w:rPr>
                <w:color w:val="auto"/>
              </w:rPr>
              <w:t>%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69A" w14:textId="6D4E79B7" w:rsidR="00F23A2F" w:rsidRPr="00E32975" w:rsidRDefault="00CE01AA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</w:t>
            </w:r>
            <w:r w:rsidR="005624F5">
              <w:rPr>
                <w:color w:val="auto"/>
              </w:rPr>
              <w:t>0</w:t>
            </w:r>
            <w:r>
              <w:rPr>
                <w:color w:val="auto"/>
              </w:rPr>
              <w:t>.0</w:t>
            </w:r>
            <w:r w:rsidR="005624F5">
              <w:rPr>
                <w:color w:val="auto"/>
              </w:rPr>
              <w:t>2</w:t>
            </w:r>
            <w:r>
              <w:rPr>
                <w:color w:val="auto"/>
              </w:rPr>
              <w:t>.202</w:t>
            </w:r>
            <w:r w:rsidR="007620D8">
              <w:rPr>
                <w:color w:val="auto"/>
              </w:rPr>
              <w:t>6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8F7E" w14:textId="05563E23" w:rsidR="00F23A2F" w:rsidRPr="00E32975" w:rsidRDefault="007620D8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14.04.2026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D4E6" w14:textId="56DD844B" w:rsidR="00F23A2F" w:rsidRPr="00E32975" w:rsidRDefault="007620D8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14.04.2026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6CC6" w14:textId="334D5355" w:rsidR="00F23A2F" w:rsidRPr="00FD70C4" w:rsidRDefault="00EE10B7" w:rsidP="00D41E03">
            <w:pPr>
              <w:pStyle w:val="Fuzeile"/>
              <w:keepNext/>
              <w:tabs>
                <w:tab w:val="clear" w:pos="4536"/>
              </w:tabs>
              <w:rPr>
                <w:highlight w:val="red"/>
              </w:rPr>
            </w:pPr>
            <w:r w:rsidRPr="00FD70C4">
              <w:rPr>
                <w:color w:val="auto"/>
              </w:rPr>
              <w:t>0</w:t>
            </w:r>
          </w:p>
        </w:tc>
      </w:tr>
    </w:tbl>
    <w:p w14:paraId="16693810" w14:textId="77777777" w:rsidR="00F95E61" w:rsidRDefault="00F95E61" w:rsidP="004C3D44">
      <w:pPr>
        <w:pStyle w:val="Fuzeile"/>
        <w:keepNext/>
        <w:tabs>
          <w:tab w:val="clear" w:pos="4536"/>
        </w:tabs>
        <w:spacing w:before="120"/>
      </w:pPr>
      <w:r>
        <w:rPr>
          <w:b/>
        </w:rPr>
        <w:t>Kosten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2"/>
        <w:gridCol w:w="1842"/>
        <w:gridCol w:w="2123"/>
        <w:gridCol w:w="1701"/>
        <w:gridCol w:w="1985"/>
      </w:tblGrid>
      <w:tr w:rsidR="00F23A2F" w:rsidRPr="00F23A2F" w14:paraId="012FA1BE" w14:textId="77777777" w:rsidTr="00F54485">
        <w:tc>
          <w:tcPr>
            <w:tcW w:w="1842" w:type="dxa"/>
            <w:tcBorders>
              <w:top w:val="single" w:sz="4" w:space="0" w:color="auto"/>
            </w:tcBorders>
          </w:tcPr>
          <w:p w14:paraId="5D988DD6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Ist-Kosten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40862448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Restkosten</w:t>
            </w:r>
          </w:p>
        </w:tc>
        <w:tc>
          <w:tcPr>
            <w:tcW w:w="2123" w:type="dxa"/>
            <w:tcBorders>
              <w:top w:val="single" w:sz="4" w:space="0" w:color="auto"/>
            </w:tcBorders>
          </w:tcPr>
          <w:p w14:paraId="752ABA51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Erwartete Gesamtkosten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3A9F4E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Plankosten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7AFE19C5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</w:p>
        </w:tc>
      </w:tr>
      <w:tr w:rsidR="00E32975" w:rsidRPr="00E32975" w14:paraId="1E89CF1B" w14:textId="77777777" w:rsidTr="00F54485">
        <w:tc>
          <w:tcPr>
            <w:tcW w:w="1842" w:type="dxa"/>
            <w:tcBorders>
              <w:bottom w:val="single" w:sz="4" w:space="0" w:color="auto"/>
            </w:tcBorders>
          </w:tcPr>
          <w:p w14:paraId="1B5CB44B" w14:textId="1AC030F3" w:rsidR="00F23A2F" w:rsidRPr="00E32975" w:rsidRDefault="00BF631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792ED7">
              <w:rPr>
                <w:color w:val="auto"/>
              </w:rPr>
              <w:t>€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E7D528D" w14:textId="70A8038F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/</w:t>
            </w:r>
          </w:p>
        </w:tc>
        <w:tc>
          <w:tcPr>
            <w:tcW w:w="2123" w:type="dxa"/>
            <w:tcBorders>
              <w:bottom w:val="single" w:sz="4" w:space="0" w:color="auto"/>
            </w:tcBorders>
          </w:tcPr>
          <w:p w14:paraId="38D4BE22" w14:textId="0248474D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0 €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48EE47C" w14:textId="1503605D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0 €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8E0437D" w14:textId="63FF9E75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/</w:t>
            </w:r>
          </w:p>
        </w:tc>
      </w:tr>
    </w:tbl>
    <w:p w14:paraId="27DAF73B" w14:textId="77777777" w:rsidR="00F95E61" w:rsidRDefault="00F95E61" w:rsidP="004C3D44">
      <w:pPr>
        <w:pStyle w:val="Fuzeile"/>
        <w:keepNext/>
        <w:tabs>
          <w:tab w:val="clear" w:pos="4536"/>
        </w:tabs>
        <w:spacing w:before="120"/>
      </w:pPr>
      <w:r>
        <w:rPr>
          <w:b/>
        </w:rPr>
        <w:t>Stunden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1134"/>
        <w:gridCol w:w="1843"/>
        <w:gridCol w:w="2126"/>
        <w:gridCol w:w="1701"/>
        <w:gridCol w:w="1985"/>
      </w:tblGrid>
      <w:tr w:rsidR="00F54485" w:rsidRPr="00F23A2F" w14:paraId="3C568B92" w14:textId="664AD4EE" w:rsidTr="7DB36A84">
        <w:tc>
          <w:tcPr>
            <w:tcW w:w="704" w:type="dxa"/>
            <w:tcBorders>
              <w:top w:val="single" w:sz="4" w:space="0" w:color="auto"/>
            </w:tcBorders>
          </w:tcPr>
          <w:p w14:paraId="40C98606" w14:textId="0B800AFB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Kürzel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64B63A9" w14:textId="133A5B34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Ist-Aufwand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53AF9F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Restaufwand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294AC6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Erwarteter Ge</w:t>
            </w:r>
            <w:r w:rsidRPr="00F23A2F">
              <w:rPr>
                <w:sz w:val="16"/>
                <w:szCs w:val="16"/>
              </w:rPr>
              <w:t>samtaufwand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CA701A6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Planaufwand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DF71E6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</w:p>
        </w:tc>
      </w:tr>
      <w:tr w:rsidR="00F54485" w:rsidRPr="007D180C" w14:paraId="583046E3" w14:textId="7193C363" w:rsidTr="7DB36A84">
        <w:tc>
          <w:tcPr>
            <w:tcW w:w="704" w:type="dxa"/>
          </w:tcPr>
          <w:p w14:paraId="3DEF1847" w14:textId="6F3006CE" w:rsidR="00F54485" w:rsidRPr="00EF4533" w:rsidRDefault="00FD70C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MAR</w:t>
            </w:r>
          </w:p>
        </w:tc>
        <w:tc>
          <w:tcPr>
            <w:tcW w:w="1134" w:type="dxa"/>
          </w:tcPr>
          <w:p w14:paraId="5F352964" w14:textId="1FFC63A8" w:rsidR="00F54485" w:rsidRPr="00EF4533" w:rsidRDefault="00245BEF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 xml:space="preserve">4 </w:t>
            </w:r>
            <w:r w:rsidR="005531EE" w:rsidRPr="00EF4533">
              <w:rPr>
                <w:color w:val="auto"/>
              </w:rPr>
              <w:t>h</w:t>
            </w:r>
          </w:p>
        </w:tc>
        <w:tc>
          <w:tcPr>
            <w:tcW w:w="1843" w:type="dxa"/>
          </w:tcPr>
          <w:p w14:paraId="1581DADD" w14:textId="0200BC7F" w:rsidR="00F54485" w:rsidRPr="007D180C" w:rsidRDefault="00245BEF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</w:t>
            </w:r>
            <w:r w:rsidR="000976C5">
              <w:rPr>
                <w:color w:val="auto"/>
              </w:rPr>
              <w:t>2</w:t>
            </w:r>
            <w:r>
              <w:rPr>
                <w:color w:val="auto"/>
              </w:rPr>
              <w:t xml:space="preserve"> h</w:t>
            </w:r>
          </w:p>
        </w:tc>
        <w:tc>
          <w:tcPr>
            <w:tcW w:w="2126" w:type="dxa"/>
          </w:tcPr>
          <w:p w14:paraId="31B61B97" w14:textId="063BDC54" w:rsidR="00F54485" w:rsidRPr="00190D7A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 w:rsidRPr="00190D7A">
              <w:rPr>
                <w:color w:val="auto"/>
              </w:rPr>
              <w:t xml:space="preserve"> h</w:t>
            </w:r>
          </w:p>
        </w:tc>
        <w:tc>
          <w:tcPr>
            <w:tcW w:w="1701" w:type="dxa"/>
          </w:tcPr>
          <w:p w14:paraId="324D3863" w14:textId="1D59447C" w:rsidR="00F54485" w:rsidRPr="007D180C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>
              <w:rPr>
                <w:color w:val="auto"/>
              </w:rPr>
              <w:t xml:space="preserve"> h</w:t>
            </w:r>
          </w:p>
        </w:tc>
        <w:tc>
          <w:tcPr>
            <w:tcW w:w="1985" w:type="dxa"/>
          </w:tcPr>
          <w:p w14:paraId="57790136" w14:textId="3E0A8184" w:rsidR="00F54485" w:rsidRPr="007D180C" w:rsidRDefault="00226077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5531EE">
              <w:rPr>
                <w:color w:val="auto"/>
              </w:rPr>
              <w:t xml:space="preserve"> h</w:t>
            </w:r>
          </w:p>
        </w:tc>
      </w:tr>
      <w:tr w:rsidR="00F54485" w:rsidRPr="007D180C" w14:paraId="7926BFCC" w14:textId="77777777" w:rsidTr="7DB36A84">
        <w:tc>
          <w:tcPr>
            <w:tcW w:w="704" w:type="dxa"/>
          </w:tcPr>
          <w:p w14:paraId="3AA6ABE0" w14:textId="69B9B96B" w:rsidR="00F54485" w:rsidRPr="00EF4533" w:rsidRDefault="00FD70C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DAN</w:t>
            </w:r>
          </w:p>
        </w:tc>
        <w:tc>
          <w:tcPr>
            <w:tcW w:w="1134" w:type="dxa"/>
          </w:tcPr>
          <w:p w14:paraId="271C7E4D" w14:textId="3087E2D3" w:rsidR="00F54485" w:rsidRPr="00EF4533" w:rsidRDefault="00245BEF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 xml:space="preserve">4 </w:t>
            </w:r>
            <w:r w:rsidR="005531EE" w:rsidRPr="00EF4533">
              <w:rPr>
                <w:color w:val="auto"/>
              </w:rPr>
              <w:t>h</w:t>
            </w:r>
          </w:p>
        </w:tc>
        <w:tc>
          <w:tcPr>
            <w:tcW w:w="1843" w:type="dxa"/>
          </w:tcPr>
          <w:p w14:paraId="0B262638" w14:textId="0ABEDB61" w:rsidR="00F54485" w:rsidRPr="001C61F8" w:rsidRDefault="00245BEF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  <w:highlight w:val="yellow"/>
              </w:rPr>
            </w:pPr>
            <w:r>
              <w:rPr>
                <w:color w:val="auto"/>
              </w:rPr>
              <w:t>2</w:t>
            </w:r>
            <w:r w:rsidR="000976C5">
              <w:rPr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r w:rsidR="00844CB5">
              <w:rPr>
                <w:color w:val="auto"/>
              </w:rPr>
              <w:t>h</w:t>
            </w:r>
          </w:p>
        </w:tc>
        <w:tc>
          <w:tcPr>
            <w:tcW w:w="2126" w:type="dxa"/>
          </w:tcPr>
          <w:p w14:paraId="5194E871" w14:textId="05F6DEE9" w:rsidR="00F54485" w:rsidRPr="00190D7A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 w:rsidRPr="00190D7A">
              <w:rPr>
                <w:color w:val="auto"/>
              </w:rPr>
              <w:t xml:space="preserve"> h</w:t>
            </w:r>
          </w:p>
        </w:tc>
        <w:tc>
          <w:tcPr>
            <w:tcW w:w="1701" w:type="dxa"/>
          </w:tcPr>
          <w:p w14:paraId="58A6166F" w14:textId="05848605" w:rsidR="00F54485" w:rsidRPr="007D180C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>
              <w:rPr>
                <w:color w:val="auto"/>
              </w:rPr>
              <w:t xml:space="preserve"> h</w:t>
            </w:r>
          </w:p>
        </w:tc>
        <w:tc>
          <w:tcPr>
            <w:tcW w:w="1985" w:type="dxa"/>
          </w:tcPr>
          <w:p w14:paraId="76B782ED" w14:textId="50C40D0E" w:rsidR="00F54485" w:rsidRPr="007D180C" w:rsidRDefault="00226077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5531EE">
              <w:rPr>
                <w:color w:val="auto"/>
              </w:rPr>
              <w:t xml:space="preserve"> h</w:t>
            </w:r>
          </w:p>
        </w:tc>
      </w:tr>
    </w:tbl>
    <w:p w14:paraId="69EE7442" w14:textId="5A955093" w:rsidR="007633AA" w:rsidRDefault="007633AA" w:rsidP="00476625">
      <w:pPr>
        <w:pStyle w:val="berschrift2"/>
        <w:tabs>
          <w:tab w:val="left" w:pos="2552"/>
          <w:tab w:val="left" w:pos="3119"/>
          <w:tab w:val="left" w:pos="3686"/>
          <w:tab w:val="left" w:pos="4253"/>
        </w:tabs>
      </w:pPr>
      <w:r w:rsidRPr="00AF67F0">
        <w:t>Teammotivation</w:t>
      </w:r>
      <w:r w:rsidR="00206B20">
        <w:t xml:space="preserve"> </w:t>
      </w:r>
      <w:r w:rsidR="00476625">
        <w:tab/>
      </w:r>
      <w:r w:rsidR="00AC153D" w:rsidRPr="003C4121">
        <w:rPr>
          <w:rFonts w:ascii="Wingdings" w:eastAsia="Wingdings" w:hAnsi="Wingdings" w:cs="Wingdings"/>
          <w:sz w:val="40"/>
          <w:szCs w:val="40"/>
          <w:highlight w:val="green"/>
          <w:shd w:val="clear" w:color="auto" w:fill="339966"/>
        </w:rPr>
        <w:t>J</w:t>
      </w:r>
    </w:p>
    <w:p w14:paraId="22F9AEF8" w14:textId="3E925FC9" w:rsidR="006D0E99" w:rsidRDefault="003C4121" w:rsidP="007633AA">
      <w:r>
        <w:t>Das Team ist super motiviert, da keine AD-Tätigkeiten durchgeführt werden müssen</w:t>
      </w:r>
      <w:r w:rsidR="00C9418E">
        <w:t>.</w:t>
      </w:r>
      <w:r>
        <w:t xml:space="preserve"> Der einzige kleine Dämpfer ist NetFlow</w:t>
      </w:r>
      <w:r w:rsidR="0054590F">
        <w:t>. No</w:t>
      </w:r>
      <w:r w:rsidR="009E5808">
        <w:t xml:space="preserve"> further</w:t>
      </w:r>
      <w:r w:rsidR="0054590F">
        <w:t xml:space="preserve"> comment.  </w:t>
      </w:r>
    </w:p>
    <w:p w14:paraId="29A49EC6" w14:textId="57E1CCB5" w:rsidR="007633AA" w:rsidRDefault="007633AA" w:rsidP="00CB46DE">
      <w:pPr>
        <w:pStyle w:val="berschrift1"/>
      </w:pPr>
      <w:r>
        <w:t>Probleme im Projekt</w:t>
      </w:r>
    </w:p>
    <w:p w14:paraId="53BC3BBC" w14:textId="10B7816D" w:rsidR="0054590F" w:rsidRDefault="0054590F" w:rsidP="0054590F">
      <w:pPr>
        <w:pStyle w:val="Listenabsatz"/>
        <w:numPr>
          <w:ilvl w:val="0"/>
          <w:numId w:val="37"/>
        </w:numPr>
      </w:pPr>
      <w:r>
        <w:t>keine</w:t>
      </w:r>
    </w:p>
    <w:p w14:paraId="60FC92E4" w14:textId="77777777" w:rsidR="007633AA" w:rsidRDefault="467B2D62" w:rsidP="00CB46DE">
      <w:pPr>
        <w:pStyle w:val="berschrift2"/>
      </w:pPr>
      <w:r>
        <w:t>Problemlösungsstrategie</w:t>
      </w:r>
    </w:p>
    <w:p w14:paraId="32145217" w14:textId="1CA69F04" w:rsidR="00DD0D67" w:rsidRPr="008C6C6D" w:rsidRDefault="0054590F" w:rsidP="0054590F">
      <w:pPr>
        <w:pStyle w:val="Listenabsatz"/>
        <w:numPr>
          <w:ilvl w:val="0"/>
          <w:numId w:val="38"/>
        </w:numPr>
      </w:pPr>
      <w:r>
        <w:t>keine</w:t>
      </w:r>
    </w:p>
    <w:p w14:paraId="2DC17D79" w14:textId="77777777" w:rsidR="00CB46DE" w:rsidRDefault="00CB46DE" w:rsidP="00CB46DE">
      <w:pPr>
        <w:pStyle w:val="berschrift2"/>
      </w:pPr>
      <w:r>
        <w:t>Handlungsbedarf seitens des Managements</w:t>
      </w:r>
    </w:p>
    <w:p w14:paraId="62FAEAB1" w14:textId="331A940A" w:rsidR="0054590F" w:rsidRPr="001B76B1" w:rsidRDefault="0054590F" w:rsidP="0054590F">
      <w:r>
        <w:t>Momentan alles ok so. Weiterarbeiten</w:t>
      </w:r>
      <w:r w:rsidR="00276B5E">
        <w:t xml:space="preserve"> in den ITP-Stunden primär</w:t>
      </w:r>
      <w:r>
        <w:t xml:space="preserve">. </w:t>
      </w:r>
    </w:p>
    <w:p w14:paraId="131BAE87" w14:textId="36F7A677" w:rsidR="00A85B29" w:rsidRPr="001B76B1" w:rsidRDefault="00A85B29"/>
    <w:p w14:paraId="54E8DBE5" w14:textId="52FE0EC0" w:rsidR="007633AA" w:rsidRPr="00917AA6" w:rsidRDefault="007633AA" w:rsidP="00CB46DE">
      <w:pPr>
        <w:pStyle w:val="berschrift1"/>
      </w:pPr>
      <w:r w:rsidRPr="00AF67F0">
        <w:t>Erledigte Arbeiten</w:t>
      </w:r>
    </w:p>
    <w:tbl>
      <w:tblPr>
        <w:tblW w:w="98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216"/>
        <w:gridCol w:w="1101"/>
        <w:gridCol w:w="2827"/>
        <w:gridCol w:w="1342"/>
        <w:gridCol w:w="1195"/>
        <w:gridCol w:w="1263"/>
        <w:gridCol w:w="910"/>
      </w:tblGrid>
      <w:tr w:rsidR="00FB51BB" w:rsidRPr="00326D1E" w14:paraId="6CD9A926" w14:textId="77777777" w:rsidTr="00E23A68">
        <w:trPr>
          <w:trHeight w:val="342"/>
        </w:trPr>
        <w:tc>
          <w:tcPr>
            <w:tcW w:w="1216" w:type="dxa"/>
            <w:shd w:val="clear" w:color="auto" w:fill="E6E6E6"/>
            <w:vAlign w:val="center"/>
          </w:tcPr>
          <w:p w14:paraId="0448C007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Bearbeiter</w:t>
            </w:r>
          </w:p>
        </w:tc>
        <w:tc>
          <w:tcPr>
            <w:tcW w:w="1101" w:type="dxa"/>
            <w:shd w:val="clear" w:color="auto" w:fill="E6E6E6"/>
            <w:vAlign w:val="center"/>
          </w:tcPr>
          <w:p w14:paraId="75FB8C3B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PSP-Code</w:t>
            </w:r>
          </w:p>
        </w:tc>
        <w:tc>
          <w:tcPr>
            <w:tcW w:w="2827" w:type="dxa"/>
            <w:shd w:val="clear" w:color="auto" w:fill="E6E6E6"/>
            <w:vAlign w:val="center"/>
          </w:tcPr>
          <w:p w14:paraId="4E3F9C68" w14:textId="77777777" w:rsidR="00CB46DE" w:rsidRPr="00326D1E" w:rsidRDefault="00CB46D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Tätigkeit</w:t>
            </w:r>
          </w:p>
        </w:tc>
        <w:tc>
          <w:tcPr>
            <w:tcW w:w="1342" w:type="dxa"/>
            <w:shd w:val="clear" w:color="auto" w:fill="E6E6E6"/>
            <w:vAlign w:val="center"/>
          </w:tcPr>
          <w:p w14:paraId="79602E0D" w14:textId="77777777" w:rsidR="00CB46DE" w:rsidRPr="00326D1E" w:rsidRDefault="00CB46D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Ort</w:t>
            </w:r>
          </w:p>
        </w:tc>
        <w:tc>
          <w:tcPr>
            <w:tcW w:w="1195" w:type="dxa"/>
            <w:shd w:val="clear" w:color="auto" w:fill="E6E6E6"/>
            <w:vAlign w:val="center"/>
          </w:tcPr>
          <w:p w14:paraId="79D3949E" w14:textId="77777777" w:rsidR="00CB46DE" w:rsidRPr="00326D1E" w:rsidRDefault="00CB46DE" w:rsidP="00D07364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 geplant (h)</w:t>
            </w:r>
          </w:p>
        </w:tc>
        <w:tc>
          <w:tcPr>
            <w:tcW w:w="1263" w:type="dxa"/>
            <w:shd w:val="clear" w:color="auto" w:fill="E6E6E6"/>
            <w:vAlign w:val="center"/>
          </w:tcPr>
          <w:p w14:paraId="44F960D1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</w:t>
            </w:r>
            <w:r w:rsidR="00326D1E">
              <w:rPr>
                <w:b/>
                <w:sz w:val="18"/>
                <w:szCs w:val="18"/>
              </w:rPr>
              <w:t xml:space="preserve"> benötigt</w:t>
            </w:r>
            <w:r w:rsidRPr="00326D1E">
              <w:rPr>
                <w:b/>
                <w:sz w:val="18"/>
                <w:szCs w:val="18"/>
              </w:rPr>
              <w:t xml:space="preserve"> (h)</w:t>
            </w:r>
          </w:p>
        </w:tc>
        <w:tc>
          <w:tcPr>
            <w:tcW w:w="910" w:type="dxa"/>
            <w:shd w:val="clear" w:color="auto" w:fill="E6E6E6"/>
            <w:vAlign w:val="center"/>
          </w:tcPr>
          <w:p w14:paraId="2E040FAA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Status</w:t>
            </w:r>
          </w:p>
        </w:tc>
      </w:tr>
      <w:tr w:rsidR="00FB51BB" w:rsidRPr="00CB46DE" w14:paraId="0ECF1AA0" w14:textId="77777777" w:rsidTr="00C936B9">
        <w:trPr>
          <w:trHeight w:val="342"/>
        </w:trPr>
        <w:tc>
          <w:tcPr>
            <w:tcW w:w="1216" w:type="dxa"/>
            <w:vAlign w:val="center"/>
          </w:tcPr>
          <w:p w14:paraId="5115EA44" w14:textId="23F63784" w:rsidR="004D158A" w:rsidRPr="3B3D6271" w:rsidRDefault="00276B5E" w:rsidP="00C86A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101" w:type="dxa"/>
            <w:vAlign w:val="center"/>
          </w:tcPr>
          <w:p w14:paraId="50C90161" w14:textId="1E565812" w:rsidR="004D158A" w:rsidRPr="3B3D6271" w:rsidRDefault="00276B5E" w:rsidP="00C86A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XX</w:t>
            </w:r>
          </w:p>
        </w:tc>
        <w:tc>
          <w:tcPr>
            <w:tcW w:w="2827" w:type="dxa"/>
            <w:vAlign w:val="center"/>
          </w:tcPr>
          <w:p w14:paraId="4A46B570" w14:textId="384C392A" w:rsidR="004D158A" w:rsidRPr="00695337" w:rsidRDefault="00276B5E" w:rsidP="00C86ADA">
            <w:pPr>
              <w:rPr>
                <w:sz w:val="18"/>
                <w:szCs w:val="18"/>
                <w:lang w:val="de-AT"/>
              </w:rPr>
            </w:pPr>
            <w:r>
              <w:rPr>
                <w:sz w:val="18"/>
                <w:szCs w:val="18"/>
                <w:lang w:val="de-AT"/>
              </w:rPr>
              <w:t>AP</w:t>
            </w:r>
            <w:r w:rsidR="008F5999">
              <w:rPr>
                <w:sz w:val="18"/>
                <w:szCs w:val="18"/>
                <w:lang w:val="de-AT"/>
              </w:rPr>
              <w:t>-</w:t>
            </w:r>
            <w:r>
              <w:rPr>
                <w:sz w:val="18"/>
                <w:szCs w:val="18"/>
                <w:lang w:val="de-AT"/>
              </w:rPr>
              <w:t>Beschreibungen definiert</w:t>
            </w:r>
          </w:p>
        </w:tc>
        <w:tc>
          <w:tcPr>
            <w:tcW w:w="1342" w:type="dxa"/>
            <w:vAlign w:val="center"/>
          </w:tcPr>
          <w:p w14:paraId="15AB634E" w14:textId="1765B66D" w:rsidR="004D158A" w:rsidRDefault="00276B5E" w:rsidP="00C86AD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Schule </w:t>
            </w:r>
          </w:p>
        </w:tc>
        <w:tc>
          <w:tcPr>
            <w:tcW w:w="1195" w:type="dxa"/>
            <w:vAlign w:val="center"/>
          </w:tcPr>
          <w:p w14:paraId="6B0D641A" w14:textId="1ABC542F" w:rsidR="004D158A" w:rsidRPr="009B5051" w:rsidRDefault="008F5999" w:rsidP="00C86A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3" w:type="dxa"/>
            <w:vAlign w:val="center"/>
          </w:tcPr>
          <w:p w14:paraId="7BC61F32" w14:textId="45F64D1D" w:rsidR="004D158A" w:rsidRDefault="008F5999" w:rsidP="00C86A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10" w:type="dxa"/>
            <w:shd w:val="clear" w:color="auto" w:fill="00B050"/>
            <w:vAlign w:val="center"/>
          </w:tcPr>
          <w:p w14:paraId="7AA7B4C6" w14:textId="77777777" w:rsidR="004D158A" w:rsidRDefault="004D158A" w:rsidP="00C86ADA">
            <w:pPr>
              <w:jc w:val="center"/>
              <w:rPr>
                <w:sz w:val="18"/>
                <w:szCs w:val="18"/>
              </w:rPr>
            </w:pPr>
          </w:p>
        </w:tc>
      </w:tr>
      <w:tr w:rsidR="00FB51BB" w:rsidRPr="00CB46DE" w14:paraId="4739CDB7" w14:textId="77777777" w:rsidTr="00E23A68">
        <w:trPr>
          <w:trHeight w:val="342"/>
        </w:trPr>
        <w:tc>
          <w:tcPr>
            <w:tcW w:w="1216" w:type="dxa"/>
            <w:vAlign w:val="center"/>
          </w:tcPr>
          <w:p w14:paraId="0B75BDCB" w14:textId="3ACAE444" w:rsidR="004F4B61" w:rsidRDefault="008F5999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101" w:type="dxa"/>
            <w:vAlign w:val="center"/>
          </w:tcPr>
          <w:p w14:paraId="3EFECC1E" w14:textId="314B8A8B" w:rsidR="004F4B61" w:rsidRDefault="000B0D01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6.1</w:t>
            </w:r>
          </w:p>
        </w:tc>
        <w:tc>
          <w:tcPr>
            <w:tcW w:w="2827" w:type="dxa"/>
            <w:vAlign w:val="center"/>
          </w:tcPr>
          <w:p w14:paraId="4FE97DA7" w14:textId="700CA17E" w:rsidR="004F4B61" w:rsidRPr="000B0D01" w:rsidRDefault="000B0D01" w:rsidP="00CA2AA5">
            <w:pPr>
              <w:rPr>
                <w:sz w:val="18"/>
                <w:szCs w:val="18"/>
                <w:lang w:val="en-GB"/>
              </w:rPr>
            </w:pPr>
            <w:r w:rsidRPr="000B0D01">
              <w:rPr>
                <w:sz w:val="18"/>
                <w:szCs w:val="18"/>
                <w:lang w:val="en-GB"/>
              </w:rPr>
              <w:t>Underlay Routing im Carrier S</w:t>
            </w:r>
            <w:r>
              <w:rPr>
                <w:sz w:val="18"/>
                <w:szCs w:val="18"/>
                <w:lang w:val="en-GB"/>
              </w:rPr>
              <w:t>alzburg (+ Grundconfig)</w:t>
            </w:r>
          </w:p>
        </w:tc>
        <w:tc>
          <w:tcPr>
            <w:tcW w:w="1342" w:type="dxa"/>
            <w:vAlign w:val="center"/>
          </w:tcPr>
          <w:p w14:paraId="4B8658F1" w14:textId="3DB8D0BF" w:rsidR="004F4B61" w:rsidRDefault="000B0D01" w:rsidP="00CA2A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Schule</w:t>
            </w:r>
          </w:p>
        </w:tc>
        <w:tc>
          <w:tcPr>
            <w:tcW w:w="1195" w:type="dxa"/>
            <w:vAlign w:val="center"/>
          </w:tcPr>
          <w:p w14:paraId="7C0EF741" w14:textId="50BA3AE4" w:rsidR="004F4B61" w:rsidRDefault="00C936B9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</w:t>
            </w:r>
          </w:p>
        </w:tc>
        <w:tc>
          <w:tcPr>
            <w:tcW w:w="1263" w:type="dxa"/>
            <w:vAlign w:val="center"/>
          </w:tcPr>
          <w:p w14:paraId="6530736B" w14:textId="78E49BA1" w:rsidR="004F4B61" w:rsidRDefault="00C936B9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10" w:type="dxa"/>
            <w:shd w:val="clear" w:color="auto" w:fill="FFFF00"/>
            <w:vAlign w:val="center"/>
          </w:tcPr>
          <w:p w14:paraId="0EC8C4FD" w14:textId="77777777" w:rsidR="004F4B61" w:rsidRDefault="004F4B61" w:rsidP="00CA2AA5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472E39B" w14:textId="1AC9608A" w:rsidR="00103ED7" w:rsidRDefault="00103ED7">
      <w:pPr>
        <w:spacing w:line="240" w:lineRule="auto"/>
        <w:rPr>
          <w:color w:val="A6A6A6" w:themeColor="background1" w:themeShade="A6"/>
          <w:lang w:val="de-AT"/>
        </w:rPr>
      </w:pPr>
    </w:p>
    <w:p w14:paraId="505F80E7" w14:textId="77777777" w:rsidR="007633AA" w:rsidRPr="00917AA6" w:rsidRDefault="006D4D36" w:rsidP="00CB46DE">
      <w:pPr>
        <w:pStyle w:val="berschrift1"/>
      </w:pPr>
      <w:r>
        <w:t>Anstehende Arbeiten</w:t>
      </w:r>
    </w:p>
    <w:tbl>
      <w:tblPr>
        <w:tblW w:w="98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214"/>
        <w:gridCol w:w="1024"/>
        <w:gridCol w:w="4898"/>
        <w:gridCol w:w="1196"/>
        <w:gridCol w:w="1522"/>
      </w:tblGrid>
      <w:tr w:rsidR="00B92205" w:rsidRPr="00326D1E" w14:paraId="557AA584" w14:textId="77777777" w:rsidTr="17FA7443">
        <w:trPr>
          <w:trHeight w:val="300"/>
        </w:trPr>
        <w:tc>
          <w:tcPr>
            <w:tcW w:w="1214" w:type="dxa"/>
            <w:shd w:val="clear" w:color="auto" w:fill="E6E6E6"/>
            <w:vAlign w:val="center"/>
          </w:tcPr>
          <w:p w14:paraId="7AE10D09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Bearbeiter</w:t>
            </w:r>
          </w:p>
        </w:tc>
        <w:tc>
          <w:tcPr>
            <w:tcW w:w="1024" w:type="dxa"/>
            <w:shd w:val="clear" w:color="auto" w:fill="E6E6E6"/>
            <w:vAlign w:val="center"/>
          </w:tcPr>
          <w:p w14:paraId="26BDFA6C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PSP-Code</w:t>
            </w:r>
          </w:p>
        </w:tc>
        <w:tc>
          <w:tcPr>
            <w:tcW w:w="4898" w:type="dxa"/>
            <w:shd w:val="clear" w:color="auto" w:fill="E6E6E6"/>
            <w:vAlign w:val="center"/>
          </w:tcPr>
          <w:p w14:paraId="613CC74A" w14:textId="77777777" w:rsidR="00326D1E" w:rsidRPr="00326D1E" w:rsidRDefault="00326D1E" w:rsidP="008C6ABB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Tätigkeit</w:t>
            </w:r>
          </w:p>
        </w:tc>
        <w:tc>
          <w:tcPr>
            <w:tcW w:w="1196" w:type="dxa"/>
            <w:shd w:val="clear" w:color="auto" w:fill="E6E6E6"/>
          </w:tcPr>
          <w:p w14:paraId="73B65BB7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 geplant (h)</w:t>
            </w:r>
          </w:p>
        </w:tc>
        <w:tc>
          <w:tcPr>
            <w:tcW w:w="1522" w:type="dxa"/>
            <w:shd w:val="clear" w:color="auto" w:fill="E6E6E6"/>
            <w:vAlign w:val="center"/>
          </w:tcPr>
          <w:p w14:paraId="35E962A8" w14:textId="77777777" w:rsidR="00326D1E" w:rsidRPr="00326D1E" w:rsidRDefault="00326D1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Fertigstellungs-termin geplant</w:t>
            </w:r>
          </w:p>
        </w:tc>
      </w:tr>
      <w:tr w:rsidR="00DB2F25" w14:paraId="591757F0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526BB728" w14:textId="5657030E" w:rsidR="00DB2F25" w:rsidRPr="5546A7CD" w:rsidRDefault="00DB2F25" w:rsidP="5546A7CD">
            <w:pPr>
              <w:jc w:val="center"/>
              <w:rPr>
                <w:sz w:val="18"/>
                <w:szCs w:val="18"/>
              </w:rPr>
            </w:pPr>
            <w:r w:rsidRPr="5546A7CD">
              <w:rPr>
                <w:sz w:val="18"/>
                <w:szCs w:val="18"/>
              </w:rPr>
              <w:t>DAM</w:t>
            </w:r>
          </w:p>
        </w:tc>
        <w:tc>
          <w:tcPr>
            <w:tcW w:w="1024" w:type="dxa"/>
            <w:vAlign w:val="center"/>
          </w:tcPr>
          <w:p w14:paraId="095E60B6" w14:textId="504976CA" w:rsidR="00DB2F25" w:rsidRPr="5546A7CD" w:rsidRDefault="00C936B9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6.1</w:t>
            </w:r>
          </w:p>
        </w:tc>
        <w:tc>
          <w:tcPr>
            <w:tcW w:w="4898" w:type="dxa"/>
            <w:vAlign w:val="center"/>
          </w:tcPr>
          <w:p w14:paraId="04B0DE2B" w14:textId="545C09BB" w:rsidR="00DB2F25" w:rsidRPr="00962DEB" w:rsidRDefault="00962DEB" w:rsidP="5546A7CD">
            <w:r w:rsidRPr="00962DEB">
              <w:t>BackBone Steiermark &amp; Carrier Salzburg - Konfiguration des Underlay &amp; MPLS L3VPN</w:t>
            </w:r>
          </w:p>
        </w:tc>
        <w:tc>
          <w:tcPr>
            <w:tcW w:w="1196" w:type="dxa"/>
            <w:vAlign w:val="center"/>
          </w:tcPr>
          <w:p w14:paraId="1047C601" w14:textId="5CF312B5" w:rsidR="00DB2F25" w:rsidRDefault="00DB2F25" w:rsidP="5546A7CD">
            <w:pPr>
              <w:jc w:val="center"/>
            </w:pPr>
            <w:r>
              <w:t>3</w:t>
            </w:r>
            <w:r w:rsidR="00325D0B">
              <w:t>,5</w:t>
            </w:r>
          </w:p>
        </w:tc>
        <w:tc>
          <w:tcPr>
            <w:tcW w:w="1522" w:type="dxa"/>
            <w:vAlign w:val="center"/>
          </w:tcPr>
          <w:p w14:paraId="2C83D88D" w14:textId="4AC010E7" w:rsidR="00DB2F25" w:rsidRDefault="00325D0B" w:rsidP="5546A7CD">
            <w:pPr>
              <w:jc w:val="center"/>
            </w:pPr>
            <w:r>
              <w:t>24</w:t>
            </w:r>
            <w:r w:rsidR="00DB2F25">
              <w:t>.0</w:t>
            </w:r>
            <w:r>
              <w:t>2</w:t>
            </w:r>
            <w:r w:rsidR="00DB2F25">
              <w:t>.2026</w:t>
            </w:r>
          </w:p>
        </w:tc>
      </w:tr>
      <w:tr w:rsidR="00CD042E" w14:paraId="00FFD06B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1294C66A" w14:textId="06B96814" w:rsidR="00CD042E" w:rsidRPr="5546A7CD" w:rsidRDefault="00CD042E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DAM</w:t>
            </w:r>
          </w:p>
        </w:tc>
        <w:tc>
          <w:tcPr>
            <w:tcW w:w="1024" w:type="dxa"/>
            <w:vAlign w:val="center"/>
          </w:tcPr>
          <w:p w14:paraId="708C7AD7" w14:textId="5A9CB132" w:rsidR="00CD042E" w:rsidRDefault="00C936B9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6.2</w:t>
            </w:r>
          </w:p>
        </w:tc>
        <w:tc>
          <w:tcPr>
            <w:tcW w:w="4898" w:type="dxa"/>
            <w:vAlign w:val="center"/>
          </w:tcPr>
          <w:p w14:paraId="58517BFF" w14:textId="6A6C6DD1" w:rsidR="00CD042E" w:rsidRPr="00962DEB" w:rsidRDefault="00962DEB" w:rsidP="5546A7CD">
            <w:r w:rsidRPr="00962DEB">
              <w:t>BackBone Steiermark &amp; Carrier Salzburg - Konfiguration des DMVPN </w:t>
            </w:r>
          </w:p>
        </w:tc>
        <w:tc>
          <w:tcPr>
            <w:tcW w:w="1196" w:type="dxa"/>
            <w:vAlign w:val="center"/>
          </w:tcPr>
          <w:p w14:paraId="490EC312" w14:textId="3B803C9E" w:rsidR="00CD042E" w:rsidRDefault="00325D0B" w:rsidP="5546A7CD">
            <w:pPr>
              <w:jc w:val="center"/>
            </w:pPr>
            <w:r>
              <w:t>2</w:t>
            </w:r>
          </w:p>
        </w:tc>
        <w:tc>
          <w:tcPr>
            <w:tcW w:w="1522" w:type="dxa"/>
            <w:vAlign w:val="center"/>
          </w:tcPr>
          <w:p w14:paraId="565E76C9" w14:textId="41FC7616" w:rsidR="00CD042E" w:rsidRDefault="006E45ED" w:rsidP="5546A7CD">
            <w:pPr>
              <w:jc w:val="center"/>
            </w:pPr>
            <w:r>
              <w:t>03</w:t>
            </w:r>
            <w:r w:rsidR="001E2BC9">
              <w:t>.0</w:t>
            </w:r>
            <w:r>
              <w:t>3</w:t>
            </w:r>
            <w:r w:rsidR="001E2BC9">
              <w:t>.2026</w:t>
            </w:r>
          </w:p>
        </w:tc>
      </w:tr>
      <w:bookmarkEnd w:id="0"/>
      <w:bookmarkEnd w:id="1"/>
    </w:tbl>
    <w:p w14:paraId="651E64D7" w14:textId="77777777" w:rsidR="000A440B" w:rsidRPr="00BE035C" w:rsidRDefault="000A440B" w:rsidP="007A28D8">
      <w:pPr>
        <w:pStyle w:val="Aufzhlungszeichen"/>
        <w:numPr>
          <w:ilvl w:val="0"/>
          <w:numId w:val="0"/>
        </w:numPr>
      </w:pPr>
    </w:p>
    <w:sectPr w:rsidR="000A440B" w:rsidRPr="00BE035C" w:rsidSect="003D40FD">
      <w:headerReference w:type="default" r:id="rId12"/>
      <w:footerReference w:type="default" r:id="rId13"/>
      <w:pgSz w:w="11906" w:h="16838"/>
      <w:pgMar w:top="-2127" w:right="1134" w:bottom="709" w:left="1134" w:header="851" w:footer="9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9B54" w14:textId="77777777" w:rsidR="00C21C08" w:rsidRDefault="00C21C08">
      <w:r>
        <w:separator/>
      </w:r>
    </w:p>
  </w:endnote>
  <w:endnote w:type="continuationSeparator" w:id="0">
    <w:p w14:paraId="6B5FE30D" w14:textId="77777777" w:rsidR="00C21C08" w:rsidRDefault="00C21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611CD" w14:textId="77777777" w:rsidR="004F4B2D" w:rsidRDefault="00356067" w:rsidP="0041430D">
    <w:pPr>
      <w:pStyle w:val="Fuzeile"/>
      <w:pBdr>
        <w:top w:val="single" w:sz="4" w:space="1" w:color="D9D9D9" w:themeColor="background1" w:themeShade="D9"/>
      </w:pBdr>
      <w:tabs>
        <w:tab w:val="clear" w:pos="4536"/>
        <w:tab w:val="clear" w:pos="9639"/>
        <w:tab w:val="center" w:pos="4822"/>
        <w:tab w:val="right" w:pos="9540"/>
      </w:tabs>
    </w:pPr>
    <w:r>
      <w:rPr>
        <w:rFonts w:cs="Arial"/>
        <w:noProof/>
        <w:spacing w:val="12"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D5BF731" wp14:editId="5C26E718">
              <wp:simplePos x="0" y="0"/>
              <wp:positionH relativeFrom="column">
                <wp:posOffset>4800600</wp:posOffset>
              </wp:positionH>
              <wp:positionV relativeFrom="paragraph">
                <wp:posOffset>-34290</wp:posOffset>
              </wp:positionV>
              <wp:extent cx="1371600" cy="34290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A0368C" w14:textId="77777777" w:rsidR="004F4B2D" w:rsidRPr="00BE035C" w:rsidRDefault="004F4B2D" w:rsidP="00D06F48">
                          <w:pPr>
                            <w:jc w:val="right"/>
                            <w:rPr>
                              <w:color w:val="595959" w:themeColor="text1" w:themeTint="A6"/>
                              <w:sz w:val="15"/>
                              <w:szCs w:val="15"/>
                            </w:rPr>
                          </w:pPr>
                          <w:r w:rsidRPr="00BE035C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Seite 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begin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instrText xml:space="preserve"> PAGE </w:instrTex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AC153D">
                            <w:rPr>
                              <w:rStyle w:val="Seitenzahl"/>
                              <w:rFonts w:ascii="Trebuchet MS" w:hAnsi="Trebuchet MS" w:cs="Arial"/>
                              <w:noProof/>
                              <w:color w:val="595959" w:themeColor="text1" w:themeTint="A6"/>
                              <w:sz w:val="15"/>
                              <w:szCs w:val="15"/>
                            </w:rPr>
                            <w:t>2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end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t>/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begin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instrText xml:space="preserve"> NUMPAGES </w:instrTex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AC153D">
                            <w:rPr>
                              <w:rStyle w:val="Seitenzahl"/>
                              <w:rFonts w:ascii="Trebuchet MS" w:hAnsi="Trebuchet MS" w:cs="Arial"/>
                              <w:noProof/>
                              <w:color w:val="595959" w:themeColor="text1" w:themeTint="A6"/>
                              <w:sz w:val="15"/>
                              <w:szCs w:val="15"/>
                            </w:rPr>
                            <w:t>2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5BF7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378pt;margin-top:-2.7pt;width:108pt;height:2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" filled="f" stroked="f">
              <v:textbox>
                <w:txbxContent>
                  <w:p w14:paraId="4FA0368C" w14:textId="77777777" w:rsidR="004F4B2D" w:rsidRPr="00BE035C" w:rsidRDefault="004F4B2D" w:rsidP="00D06F48">
                    <w:pPr>
                      <w:jc w:val="right"/>
                      <w:rPr>
                        <w:color w:val="595959" w:themeColor="text1" w:themeTint="A6"/>
                        <w:sz w:val="15"/>
                        <w:szCs w:val="15"/>
                      </w:rPr>
                    </w:pPr>
                    <w:r w:rsidRPr="00BE035C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Seite 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begin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instrText xml:space="preserve"> PAGE </w:instrTex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separate"/>
                    </w:r>
                    <w:r w:rsidR="00AC153D">
                      <w:rPr>
                        <w:rStyle w:val="Seitenzahl"/>
                        <w:rFonts w:ascii="Trebuchet MS" w:hAnsi="Trebuchet MS" w:cs="Arial"/>
                        <w:noProof/>
                        <w:color w:val="595959" w:themeColor="text1" w:themeTint="A6"/>
                        <w:sz w:val="15"/>
                        <w:szCs w:val="15"/>
                      </w:rPr>
                      <w:t>2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end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t>/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begin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instrText xml:space="preserve"> NUMPAGES </w:instrTex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separate"/>
                    </w:r>
                    <w:r w:rsidR="00AC153D">
                      <w:rPr>
                        <w:rStyle w:val="Seitenzahl"/>
                        <w:rFonts w:ascii="Trebuchet MS" w:hAnsi="Trebuchet MS" w:cs="Arial"/>
                        <w:noProof/>
                        <w:color w:val="595959" w:themeColor="text1" w:themeTint="A6"/>
                        <w:sz w:val="15"/>
                        <w:szCs w:val="15"/>
                      </w:rPr>
                      <w:t>2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cs="Arial"/>
        <w:noProof/>
        <w:spacing w:val="12"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7C6AD2" wp14:editId="4F1AD1BB">
              <wp:simplePos x="0" y="0"/>
              <wp:positionH relativeFrom="column">
                <wp:posOffset>-113665</wp:posOffset>
              </wp:positionH>
              <wp:positionV relativeFrom="paragraph">
                <wp:posOffset>-34290</wp:posOffset>
              </wp:positionV>
              <wp:extent cx="5600700" cy="26035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242594" w14:textId="77777777" w:rsidR="004F4B2D" w:rsidRPr="00BE035C" w:rsidRDefault="004F4B2D">
                          <w:pPr>
                            <w:rPr>
                              <w:color w:val="595959" w:themeColor="text1" w:themeTint="A6"/>
                              <w:sz w:val="15"/>
                              <w:szCs w:val="15"/>
                            </w:rPr>
                          </w:pPr>
                          <w:r w:rsidRPr="00BE035C">
                            <w:rPr>
                              <w:rFonts w:cs="Arial"/>
                              <w:color w:val="595959" w:themeColor="text1" w:themeTint="A6"/>
                              <w:spacing w:val="12"/>
                              <w:sz w:val="15"/>
                              <w:szCs w:val="15"/>
                            </w:rPr>
                            <w:t xml:space="preserve">Höhere </w:t>
                          </w:r>
                          <w:r w:rsidRPr="004434D7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Technische Bundeslehranstalt Wien 3 | Rennweg 89b | 1030 Wien | </w:t>
                          </w:r>
                          <w:r w:rsidRPr="004434D7">
                            <w:rPr>
                              <w:rFonts w:cs="Arial"/>
                              <w:color w:val="FF3300"/>
                              <w:sz w:val="15"/>
                              <w:szCs w:val="15"/>
                            </w:rPr>
                            <w:t>www.htl.rennweg.at</w:t>
                          </w:r>
                          <w:r w:rsidRPr="00BE035C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           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7C6AD2" id="Text Box 1" o:spid="_x0000_s1029" type="#_x0000_t202" style="position:absolute;margin-left:-8.95pt;margin-top:-2.7pt;width:441pt;height:2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" filled="f" stroked="f">
              <v:textbox>
                <w:txbxContent>
                  <w:p w14:paraId="16242594" w14:textId="77777777" w:rsidR="004F4B2D" w:rsidRPr="00BE035C" w:rsidRDefault="004F4B2D">
                    <w:pPr>
                      <w:rPr>
                        <w:color w:val="595959" w:themeColor="text1" w:themeTint="A6"/>
                        <w:sz w:val="15"/>
                        <w:szCs w:val="15"/>
                      </w:rPr>
                    </w:pPr>
                    <w:r w:rsidRPr="00BE035C">
                      <w:rPr>
                        <w:rFonts w:cs="Arial"/>
                        <w:color w:val="595959" w:themeColor="text1" w:themeTint="A6"/>
                        <w:spacing w:val="12"/>
                        <w:sz w:val="15"/>
                        <w:szCs w:val="15"/>
                      </w:rPr>
                      <w:t xml:space="preserve">Höhere </w:t>
                    </w:r>
                    <w:r w:rsidRPr="004434D7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Technische Bundeslehranstalt Wien 3 | Rennweg 89b | 1030 Wien | </w:t>
                    </w:r>
                    <w:r w:rsidRPr="004434D7">
                      <w:rPr>
                        <w:rFonts w:cs="Arial"/>
                        <w:color w:val="FF3300"/>
                        <w:sz w:val="15"/>
                        <w:szCs w:val="15"/>
                      </w:rPr>
                      <w:t>www.htl.rennweg.at</w:t>
                    </w:r>
                    <w:r w:rsidRPr="00BE035C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                       </w:t>
                    </w:r>
                  </w:p>
                </w:txbxContent>
              </v:textbox>
            </v:shape>
          </w:pict>
        </mc:Fallback>
      </mc:AlternateContent>
    </w:r>
    <w:r w:rsidR="004F4B2D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2A308" w14:textId="77777777" w:rsidR="00C21C08" w:rsidRDefault="00C21C08">
      <w:r>
        <w:separator/>
      </w:r>
    </w:p>
  </w:footnote>
  <w:footnote w:type="continuationSeparator" w:id="0">
    <w:p w14:paraId="05904DB2" w14:textId="77777777" w:rsidR="00C21C08" w:rsidRDefault="00C21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52"/>
      <w:gridCol w:w="7886"/>
    </w:tblGrid>
    <w:tr w:rsidR="00EE10A0" w14:paraId="792EEEEF" w14:textId="77777777" w:rsidTr="00F61D0E">
      <w:trPr>
        <w:trHeight w:hRule="exact" w:val="1134"/>
      </w:trPr>
      <w:tc>
        <w:tcPr>
          <w:tcW w:w="1760" w:type="dxa"/>
        </w:tcPr>
        <w:p w14:paraId="4969AD6B" w14:textId="77777777" w:rsidR="004F4B2D" w:rsidRDefault="004F4B2D">
          <w:pPr>
            <w:pStyle w:val="Kopfzeile"/>
          </w:pPr>
          <w:r>
            <w:rPr>
              <w:noProof/>
              <w:lang w:val="de-AT" w:eastAsia="de-AT"/>
            </w:rPr>
            <w:drawing>
              <wp:anchor distT="0" distB="0" distL="114300" distR="114300" simplePos="0" relativeHeight="251658244" behindDoc="1" locked="0" layoutInCell="1" allowOverlap="1" wp14:anchorId="4EDE4974" wp14:editId="40B4D7C2">
                <wp:simplePos x="0" y="0"/>
                <wp:positionH relativeFrom="column">
                  <wp:posOffset>-26670</wp:posOffset>
                </wp:positionH>
                <wp:positionV relativeFrom="paragraph">
                  <wp:posOffset>-657225</wp:posOffset>
                </wp:positionV>
                <wp:extent cx="956310" cy="571500"/>
                <wp:effectExtent l="19050" t="0" r="0" b="0"/>
                <wp:wrapTight wrapText="bothSides">
                  <wp:wrapPolygon edited="0">
                    <wp:start x="-430" y="0"/>
                    <wp:lineTo x="-430" y="20880"/>
                    <wp:lineTo x="21514" y="20880"/>
                    <wp:lineTo x="21514" y="0"/>
                    <wp:lineTo x="-430" y="0"/>
                  </wp:wrapPolygon>
                </wp:wrapTight>
                <wp:docPr id="2" name="Grafik 1" descr="logo_sloga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log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631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302" w:type="dxa"/>
          <w:vAlign w:val="bottom"/>
        </w:tcPr>
        <w:p w14:paraId="762EB6FD" w14:textId="77777777" w:rsidR="004F4B2D" w:rsidRPr="00D06F48" w:rsidRDefault="00356067" w:rsidP="00D06F48">
          <w:pPr>
            <w:spacing w:line="288" w:lineRule="auto"/>
            <w:rPr>
              <w:rFonts w:cs="Arial"/>
              <w:b/>
              <w:spacing w:val="6"/>
              <w:sz w:val="28"/>
              <w:szCs w:val="28"/>
            </w:rPr>
          </w:pPr>
          <w:r>
            <w:rPr>
              <w:rFonts w:cs="Arial"/>
              <w:b/>
              <w:noProof/>
              <w:spacing w:val="6"/>
              <w:sz w:val="28"/>
              <w:szCs w:val="28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4C6078A" wp14:editId="6C1C1FB5">
                    <wp:simplePos x="0" y="0"/>
                    <wp:positionH relativeFrom="column">
                      <wp:posOffset>605790</wp:posOffset>
                    </wp:positionH>
                    <wp:positionV relativeFrom="paragraph">
                      <wp:posOffset>38735</wp:posOffset>
                    </wp:positionV>
                    <wp:extent cx="2289810" cy="354330"/>
                    <wp:effectExtent l="0" t="0" r="0" b="0"/>
                    <wp:wrapTight wrapText="bothSides">
                      <wp:wrapPolygon edited="0">
                        <wp:start x="599" y="774"/>
                        <wp:lineTo x="599" y="20129"/>
                        <wp:lineTo x="20965" y="20129"/>
                        <wp:lineTo x="20965" y="774"/>
                        <wp:lineTo x="599" y="774"/>
                      </wp:wrapPolygon>
                    </wp:wrapTight>
                    <wp:docPr id="6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289810" cy="354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FAA26D3D-D897-4be2-8F04-BA451C77F1D7}">
                                <ma14:placeholder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a14="http://schemas.microsoft.com/office/drawing/2010/main" xmlns:pic="http://schemas.openxmlformats.org/drawingml/2006/picture"/>
                              </a:ext>
                              <a:ext uri="{C572A759-6A51-4108-AA02-DFA0A04FC94B}">
                                <ma14:wrappingTextBox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a14="http://schemas.microsoft.com/office/drawing/2010/main" xmlns:pic="http://schemas.openxmlformats.org/drawingml/2006/picture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ECCBCC" w14:textId="77777777" w:rsidR="004F4B2D" w:rsidRPr="00F61D0E" w:rsidRDefault="004F4B2D" w:rsidP="00C81370">
                                <w:pPr>
                                  <w:jc w:val="right"/>
                                  <w:rPr>
                                    <w:b/>
                                    <w:color w:val="FF3300"/>
                                    <w:sz w:val="28"/>
                                    <w:szCs w:val="28"/>
                                  </w:rPr>
                                </w:pPr>
                                <w:r w:rsidRPr="00F61D0E">
                                  <w:rPr>
                                    <w:b/>
                                    <w:color w:val="FF3300"/>
                                    <w:sz w:val="28"/>
                                    <w:szCs w:val="28"/>
                                  </w:rPr>
                                  <w:t>Projekttitel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C607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6" type="#_x0000_t202" style="position:absolute;margin-left:47.7pt;margin-top:3.05pt;width:180.3pt;height:27.9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" filled="f" stroked="f">
                    <v:textbox>
                      <w:txbxContent>
                        <w:p w14:paraId="52ECCBCC" w14:textId="77777777" w:rsidR="004F4B2D" w:rsidRPr="00F61D0E" w:rsidRDefault="004F4B2D" w:rsidP="00C81370">
                          <w:pPr>
                            <w:jc w:val="right"/>
                            <w:rPr>
                              <w:b/>
                              <w:color w:val="FF3300"/>
                              <w:sz w:val="28"/>
                              <w:szCs w:val="28"/>
                            </w:rPr>
                          </w:pPr>
                          <w:r w:rsidRPr="00F61D0E">
                            <w:rPr>
                              <w:b/>
                              <w:color w:val="FF3300"/>
                              <w:sz w:val="28"/>
                              <w:szCs w:val="28"/>
                            </w:rPr>
                            <w:t>Projekttitel</w:t>
                          </w:r>
                        </w:p>
                      </w:txbxContent>
                    </v:textbox>
                    <w10:wrap type="tight"/>
                  </v:shape>
                </w:pict>
              </mc:Fallback>
            </mc:AlternateContent>
          </w:r>
          <w:r w:rsidR="004F4B2D">
            <w:rPr>
              <w:rFonts w:cs="Arial"/>
              <w:b/>
              <w:noProof/>
              <w:spacing w:val="6"/>
              <w:sz w:val="28"/>
              <w:szCs w:val="28"/>
              <w:lang w:val="de-AT" w:eastAsia="de-AT"/>
            </w:rPr>
            <w:drawing>
              <wp:anchor distT="0" distB="0" distL="114300" distR="114300" simplePos="0" relativeHeight="251658245" behindDoc="0" locked="0" layoutInCell="1" allowOverlap="1" wp14:anchorId="0DF95639" wp14:editId="316D78BD">
                <wp:simplePos x="0" y="0"/>
                <wp:positionH relativeFrom="column">
                  <wp:posOffset>2905760</wp:posOffset>
                </wp:positionH>
                <wp:positionV relativeFrom="paragraph">
                  <wp:posOffset>-4445</wp:posOffset>
                </wp:positionV>
                <wp:extent cx="76200" cy="320040"/>
                <wp:effectExtent l="0" t="0" r="0" b="10160"/>
                <wp:wrapTight wrapText="bothSides">
                  <wp:wrapPolygon edited="0">
                    <wp:start x="0" y="0"/>
                    <wp:lineTo x="0" y="20571"/>
                    <wp:lineTo x="14400" y="20571"/>
                    <wp:lineTo x="14400" y="0"/>
                    <wp:lineTo x="0" y="0"/>
                  </wp:wrapPolygon>
                </wp:wrapTight>
                <wp:docPr id="8" name="Picture 8" descr="Macintosh HD:Users:martinmair:Desktop:screen-captur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cintosh HD:Users:martinmair:Desktop:screen-capture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397" r="-397"/>
                        <a:stretch/>
                      </pic:blipFill>
                      <pic:spPr bwMode="auto">
                        <a:xfrm>
                          <a:off x="0" y="0"/>
                          <a:ext cx="762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arto="http://schemas.microsoft.com/office/word/2006/arto" xmlns:ve="http://schemas.openxmlformats.org/markup-compatibility/2006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b/>
              <w:noProof/>
              <w:spacing w:val="6"/>
              <w:sz w:val="28"/>
              <w:szCs w:val="28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2" behindDoc="1" locked="0" layoutInCell="1" allowOverlap="1" wp14:anchorId="4FBDAEB2" wp14:editId="3AE3B9CE">
                    <wp:simplePos x="0" y="0"/>
                    <wp:positionH relativeFrom="column">
                      <wp:posOffset>3002280</wp:posOffset>
                    </wp:positionH>
                    <wp:positionV relativeFrom="paragraph">
                      <wp:posOffset>38735</wp:posOffset>
                    </wp:positionV>
                    <wp:extent cx="2289810" cy="354330"/>
                    <wp:effectExtent l="0" t="0" r="0" b="0"/>
                    <wp:wrapNone/>
                    <wp:docPr id="4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289810" cy="354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FAA26D3D-D897-4be2-8F04-BA451C77F1D7}">
                                <ma14:placeholder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a14="http://schemas.microsoft.com/office/drawing/2010/main" xmlns:pic="http://schemas.openxmlformats.org/drawingml/2006/picture"/>
                              </a:ext>
                              <a:ext uri="{C572A759-6A51-4108-AA02-DFA0A04FC94B}">
                                <ma14:wrappingTextBox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a14="http://schemas.microsoft.com/office/drawing/2010/main" xmlns:pic="http://schemas.openxmlformats.org/drawingml/2006/picture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1621C1" w14:textId="77777777" w:rsidR="004F4B2D" w:rsidRPr="00BE035C" w:rsidRDefault="004F4B2D">
                                <w:pPr>
                                  <w:rPr>
                                    <w:b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BE035C">
                                  <w:rPr>
                                    <w:b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Projektmanagement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BDAEB2" id="Text Box 4" o:spid="_x0000_s1027" type="#_x0000_t202" style="position:absolute;margin-left:236.4pt;margin-top:3.05pt;width:180.3pt;height:27.9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" filled="f" stroked="f">
                    <v:textbox>
                      <w:txbxContent>
                        <w:p w14:paraId="511621C1" w14:textId="77777777" w:rsidR="004F4B2D" w:rsidRPr="00BE035C" w:rsidRDefault="004F4B2D">
                          <w:pPr>
                            <w:rPr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BE035C">
                            <w:rPr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  <w:t>Projektmanagement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8913DBD" w14:textId="77777777" w:rsidR="004F4B2D" w:rsidRDefault="004F4B2D" w:rsidP="00F61D0E">
    <w:pPr>
      <w:tabs>
        <w:tab w:val="left" w:pos="10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5C806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850D11E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7508508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61CCC72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60E362E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0FEF72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58FB5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0650C4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469E6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7AFBC0"/>
    <w:lvl w:ilvl="0">
      <w:start w:val="1"/>
      <w:numFmt w:val="bullet"/>
      <w:lvlText w:val=""/>
      <w:lvlJc w:val="left"/>
      <w:pPr>
        <w:tabs>
          <w:tab w:val="num" w:pos="624"/>
        </w:tabs>
        <w:ind w:left="624" w:hanging="267"/>
      </w:pPr>
      <w:rPr>
        <w:rFonts w:ascii="Symbol" w:hAnsi="Symbol" w:hint="default"/>
      </w:rPr>
    </w:lvl>
  </w:abstractNum>
  <w:abstractNum w:abstractNumId="10" w15:restartNumberingAfterBreak="0">
    <w:nsid w:val="00833F32"/>
    <w:multiLevelType w:val="multilevel"/>
    <w:tmpl w:val="365E3106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D14643C"/>
    <w:multiLevelType w:val="multilevel"/>
    <w:tmpl w:val="06B6D5B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12" w15:restartNumberingAfterBreak="0">
    <w:nsid w:val="1E9909CF"/>
    <w:multiLevelType w:val="hybridMultilevel"/>
    <w:tmpl w:val="B5E20F5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09561E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82C50BF"/>
    <w:multiLevelType w:val="hybridMultilevel"/>
    <w:tmpl w:val="FBE061BA"/>
    <w:lvl w:ilvl="0" w:tplc="C10221D6">
      <w:start w:val="1"/>
      <w:numFmt w:val="bullet"/>
      <w:lvlText w:val=""/>
      <w:lvlJc w:val="left"/>
      <w:pPr>
        <w:ind w:left="714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229E4"/>
    <w:multiLevelType w:val="hybridMultilevel"/>
    <w:tmpl w:val="E342F392"/>
    <w:lvl w:ilvl="0" w:tplc="9050D6AA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C0F38"/>
    <w:multiLevelType w:val="multilevel"/>
    <w:tmpl w:val="DEB2CC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44034A6"/>
    <w:multiLevelType w:val="multilevel"/>
    <w:tmpl w:val="7D16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6395E3F"/>
    <w:multiLevelType w:val="hybridMultilevel"/>
    <w:tmpl w:val="E4E0F0C0"/>
    <w:lvl w:ilvl="0" w:tplc="FFFFFFFF">
      <w:start w:val="1"/>
      <w:numFmt w:val="bullet"/>
      <w:lvlText w:val=""/>
      <w:lvlJc w:val="left"/>
      <w:pPr>
        <w:tabs>
          <w:tab w:val="num" w:pos="1590"/>
        </w:tabs>
        <w:ind w:left="159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9" w15:restartNumberingAfterBreak="0">
    <w:nsid w:val="36964DDA"/>
    <w:multiLevelType w:val="hybridMultilevel"/>
    <w:tmpl w:val="19DC5462"/>
    <w:lvl w:ilvl="0" w:tplc="D9AC1A3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43053"/>
    <w:multiLevelType w:val="multilevel"/>
    <w:tmpl w:val="F10E43E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21" w15:restartNumberingAfterBreak="0">
    <w:nsid w:val="49CD084B"/>
    <w:multiLevelType w:val="hybridMultilevel"/>
    <w:tmpl w:val="BC7451A4"/>
    <w:lvl w:ilvl="0" w:tplc="B8B21C6A">
      <w:start w:val="1"/>
      <w:numFmt w:val="bullet"/>
      <w:lvlText w:val=""/>
      <w:lvlJc w:val="left"/>
      <w:pPr>
        <w:ind w:left="360" w:hanging="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83C8B"/>
    <w:multiLevelType w:val="hybridMultilevel"/>
    <w:tmpl w:val="C49E86D6"/>
    <w:lvl w:ilvl="0" w:tplc="FB26933E">
      <w:start w:val="1"/>
      <w:numFmt w:val="bullet"/>
      <w:pStyle w:val="Aufzhlungszeichen"/>
      <w:lvlText w:val=""/>
      <w:lvlJc w:val="left"/>
      <w:pPr>
        <w:ind w:left="714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3F24D3"/>
    <w:multiLevelType w:val="hybridMultilevel"/>
    <w:tmpl w:val="1C66DDF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7C56CD"/>
    <w:multiLevelType w:val="hybridMultilevel"/>
    <w:tmpl w:val="7FA41D48"/>
    <w:lvl w:ilvl="0" w:tplc="7FD21B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124773"/>
    <w:multiLevelType w:val="hybridMultilevel"/>
    <w:tmpl w:val="613E023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181D0F"/>
    <w:multiLevelType w:val="multilevel"/>
    <w:tmpl w:val="04070023"/>
    <w:styleLink w:val="ArtikelAbschnitt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52E85E75"/>
    <w:multiLevelType w:val="hybridMultilevel"/>
    <w:tmpl w:val="3CA4F1F8"/>
    <w:lvl w:ilvl="0" w:tplc="266C526A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4623E"/>
    <w:multiLevelType w:val="hybridMultilevel"/>
    <w:tmpl w:val="540823C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FF408E"/>
    <w:multiLevelType w:val="hybridMultilevel"/>
    <w:tmpl w:val="75DC0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CB0AB1"/>
    <w:multiLevelType w:val="multilevel"/>
    <w:tmpl w:val="F10E43E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31" w15:restartNumberingAfterBreak="0">
    <w:nsid w:val="645C67F8"/>
    <w:multiLevelType w:val="hybridMultilevel"/>
    <w:tmpl w:val="4926BA48"/>
    <w:lvl w:ilvl="0" w:tplc="955EAFBC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E1E19"/>
    <w:multiLevelType w:val="hybridMultilevel"/>
    <w:tmpl w:val="5B702D0A"/>
    <w:lvl w:ilvl="0" w:tplc="5E4E60BE">
      <w:start w:val="1"/>
      <w:numFmt w:val="bullet"/>
      <w:lvlText w:val=""/>
      <w:lvlJc w:val="left"/>
      <w:pPr>
        <w:ind w:left="360" w:hanging="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516C9"/>
    <w:multiLevelType w:val="hybridMultilevel"/>
    <w:tmpl w:val="8AB82DAA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27E2461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BDF78D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FB8153A"/>
    <w:multiLevelType w:val="hybridMultilevel"/>
    <w:tmpl w:val="D25A6A6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716031">
    <w:abstractNumId w:val="9"/>
  </w:num>
  <w:num w:numId="2" w16cid:durableId="1448543804">
    <w:abstractNumId w:val="7"/>
  </w:num>
  <w:num w:numId="3" w16cid:durableId="649677307">
    <w:abstractNumId w:val="6"/>
  </w:num>
  <w:num w:numId="4" w16cid:durableId="2044478581">
    <w:abstractNumId w:val="5"/>
  </w:num>
  <w:num w:numId="5" w16cid:durableId="1298416589">
    <w:abstractNumId w:val="4"/>
  </w:num>
  <w:num w:numId="6" w16cid:durableId="395713356">
    <w:abstractNumId w:val="34"/>
  </w:num>
  <w:num w:numId="7" w16cid:durableId="576675979">
    <w:abstractNumId w:val="26"/>
  </w:num>
  <w:num w:numId="8" w16cid:durableId="34278879">
    <w:abstractNumId w:val="8"/>
  </w:num>
  <w:num w:numId="9" w16cid:durableId="1942519381">
    <w:abstractNumId w:val="3"/>
  </w:num>
  <w:num w:numId="10" w16cid:durableId="2004233306">
    <w:abstractNumId w:val="2"/>
  </w:num>
  <w:num w:numId="11" w16cid:durableId="1067337234">
    <w:abstractNumId w:val="1"/>
  </w:num>
  <w:num w:numId="12" w16cid:durableId="507133249">
    <w:abstractNumId w:val="0"/>
  </w:num>
  <w:num w:numId="13" w16cid:durableId="1053843793">
    <w:abstractNumId w:val="11"/>
  </w:num>
  <w:num w:numId="14" w16cid:durableId="1239559879">
    <w:abstractNumId w:val="13"/>
  </w:num>
  <w:num w:numId="15" w16cid:durableId="28067931">
    <w:abstractNumId w:val="18"/>
  </w:num>
  <w:num w:numId="16" w16cid:durableId="1654993486">
    <w:abstractNumId w:val="30"/>
  </w:num>
  <w:num w:numId="17" w16cid:durableId="701127096">
    <w:abstractNumId w:val="20"/>
  </w:num>
  <w:num w:numId="18" w16cid:durableId="274486864">
    <w:abstractNumId w:val="35"/>
  </w:num>
  <w:num w:numId="19" w16cid:durableId="295844222">
    <w:abstractNumId w:val="29"/>
  </w:num>
  <w:num w:numId="20" w16cid:durableId="611859841">
    <w:abstractNumId w:val="19"/>
  </w:num>
  <w:num w:numId="21" w16cid:durableId="1119647782">
    <w:abstractNumId w:val="32"/>
  </w:num>
  <w:num w:numId="22" w16cid:durableId="189035589">
    <w:abstractNumId w:val="32"/>
    <w:lvlOverride w:ilvl="0">
      <w:startOverride w:val="1"/>
    </w:lvlOverride>
  </w:num>
  <w:num w:numId="23" w16cid:durableId="1245384090">
    <w:abstractNumId w:val="32"/>
    <w:lvlOverride w:ilvl="0">
      <w:startOverride w:val="1"/>
    </w:lvlOverride>
  </w:num>
  <w:num w:numId="24" w16cid:durableId="1214343550">
    <w:abstractNumId w:val="32"/>
    <w:lvlOverride w:ilvl="0">
      <w:startOverride w:val="1"/>
    </w:lvlOverride>
  </w:num>
  <w:num w:numId="25" w16cid:durableId="407729062">
    <w:abstractNumId w:val="24"/>
  </w:num>
  <w:num w:numId="26" w16cid:durableId="1891768396">
    <w:abstractNumId w:val="21"/>
  </w:num>
  <w:num w:numId="27" w16cid:durableId="347565208">
    <w:abstractNumId w:val="14"/>
  </w:num>
  <w:num w:numId="28" w16cid:durableId="996572055">
    <w:abstractNumId w:val="22"/>
  </w:num>
  <w:num w:numId="29" w16cid:durableId="1230845660">
    <w:abstractNumId w:val="22"/>
    <w:lvlOverride w:ilvl="0">
      <w:startOverride w:val="1"/>
    </w:lvlOverride>
  </w:num>
  <w:num w:numId="30" w16cid:durableId="1060981135">
    <w:abstractNumId w:val="10"/>
  </w:num>
  <w:num w:numId="31" w16cid:durableId="1369179071">
    <w:abstractNumId w:val="17"/>
  </w:num>
  <w:num w:numId="32" w16cid:durableId="1928422024">
    <w:abstractNumId w:val="16"/>
  </w:num>
  <w:num w:numId="33" w16cid:durableId="1415779486">
    <w:abstractNumId w:val="33"/>
  </w:num>
  <w:num w:numId="34" w16cid:durableId="1184510758">
    <w:abstractNumId w:val="23"/>
  </w:num>
  <w:num w:numId="35" w16cid:durableId="1887982606">
    <w:abstractNumId w:val="12"/>
  </w:num>
  <w:num w:numId="36" w16cid:durableId="1319309508">
    <w:abstractNumId w:val="36"/>
  </w:num>
  <w:num w:numId="37" w16cid:durableId="1397238337">
    <w:abstractNumId w:val="25"/>
  </w:num>
  <w:num w:numId="38" w16cid:durableId="1718699887">
    <w:abstractNumId w:val="28"/>
  </w:num>
  <w:num w:numId="39" w16cid:durableId="1594316839">
    <w:abstractNumId w:val="27"/>
  </w:num>
  <w:num w:numId="40" w16cid:durableId="454256261">
    <w:abstractNumId w:val="31"/>
  </w:num>
  <w:num w:numId="41" w16cid:durableId="4385240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attachedTemplate r:id="rId1"/>
  <w:stylePaneSortMethod w:val="00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2F"/>
    <w:rsid w:val="000005A9"/>
    <w:rsid w:val="00001D7D"/>
    <w:rsid w:val="00002CCF"/>
    <w:rsid w:val="00002E32"/>
    <w:rsid w:val="00003696"/>
    <w:rsid w:val="00003A6C"/>
    <w:rsid w:val="00003ED4"/>
    <w:rsid w:val="0000531E"/>
    <w:rsid w:val="0000623D"/>
    <w:rsid w:val="000106D7"/>
    <w:rsid w:val="00010EB5"/>
    <w:rsid w:val="00011893"/>
    <w:rsid w:val="00011CC3"/>
    <w:rsid w:val="000138C3"/>
    <w:rsid w:val="000154FF"/>
    <w:rsid w:val="000167CA"/>
    <w:rsid w:val="00017C10"/>
    <w:rsid w:val="00020295"/>
    <w:rsid w:val="00022A1C"/>
    <w:rsid w:val="00023E93"/>
    <w:rsid w:val="00024766"/>
    <w:rsid w:val="0002657F"/>
    <w:rsid w:val="00027683"/>
    <w:rsid w:val="00027B69"/>
    <w:rsid w:val="00032FD0"/>
    <w:rsid w:val="000332A5"/>
    <w:rsid w:val="000335A1"/>
    <w:rsid w:val="00033D9F"/>
    <w:rsid w:val="00033EDE"/>
    <w:rsid w:val="00034CB4"/>
    <w:rsid w:val="00037DD3"/>
    <w:rsid w:val="000413C4"/>
    <w:rsid w:val="00041C51"/>
    <w:rsid w:val="00042E89"/>
    <w:rsid w:val="00043337"/>
    <w:rsid w:val="00043D7B"/>
    <w:rsid w:val="00044310"/>
    <w:rsid w:val="0004455E"/>
    <w:rsid w:val="0004478D"/>
    <w:rsid w:val="00047684"/>
    <w:rsid w:val="00047ECD"/>
    <w:rsid w:val="00047F71"/>
    <w:rsid w:val="00051DAA"/>
    <w:rsid w:val="00053B6C"/>
    <w:rsid w:val="000542C4"/>
    <w:rsid w:val="00054B0C"/>
    <w:rsid w:val="0005558E"/>
    <w:rsid w:val="00055A9D"/>
    <w:rsid w:val="00060389"/>
    <w:rsid w:val="0006054E"/>
    <w:rsid w:val="000605BC"/>
    <w:rsid w:val="0006190A"/>
    <w:rsid w:val="00063516"/>
    <w:rsid w:val="00064F14"/>
    <w:rsid w:val="0006658F"/>
    <w:rsid w:val="00066A44"/>
    <w:rsid w:val="000675CD"/>
    <w:rsid w:val="0006768D"/>
    <w:rsid w:val="0007128E"/>
    <w:rsid w:val="00071768"/>
    <w:rsid w:val="000717D7"/>
    <w:rsid w:val="00072D81"/>
    <w:rsid w:val="0007381A"/>
    <w:rsid w:val="00075AB7"/>
    <w:rsid w:val="00075E8B"/>
    <w:rsid w:val="00080055"/>
    <w:rsid w:val="000807FE"/>
    <w:rsid w:val="000815E7"/>
    <w:rsid w:val="00083653"/>
    <w:rsid w:val="000846BA"/>
    <w:rsid w:val="00085F0A"/>
    <w:rsid w:val="000873B5"/>
    <w:rsid w:val="00093A55"/>
    <w:rsid w:val="00093E38"/>
    <w:rsid w:val="00094725"/>
    <w:rsid w:val="00094C1E"/>
    <w:rsid w:val="00094D1D"/>
    <w:rsid w:val="0009610B"/>
    <w:rsid w:val="00096D21"/>
    <w:rsid w:val="000976C5"/>
    <w:rsid w:val="000A18A8"/>
    <w:rsid w:val="000A23CE"/>
    <w:rsid w:val="000A4319"/>
    <w:rsid w:val="000A440B"/>
    <w:rsid w:val="000A6577"/>
    <w:rsid w:val="000A790F"/>
    <w:rsid w:val="000A7E6A"/>
    <w:rsid w:val="000B0D01"/>
    <w:rsid w:val="000B10EC"/>
    <w:rsid w:val="000B11C0"/>
    <w:rsid w:val="000B1730"/>
    <w:rsid w:val="000B3050"/>
    <w:rsid w:val="000B3BCF"/>
    <w:rsid w:val="000B52CE"/>
    <w:rsid w:val="000B5A55"/>
    <w:rsid w:val="000B6DBF"/>
    <w:rsid w:val="000B6EBB"/>
    <w:rsid w:val="000B70FE"/>
    <w:rsid w:val="000C0D21"/>
    <w:rsid w:val="000C2332"/>
    <w:rsid w:val="000C47F4"/>
    <w:rsid w:val="000C4DE8"/>
    <w:rsid w:val="000C5A95"/>
    <w:rsid w:val="000C704C"/>
    <w:rsid w:val="000C7678"/>
    <w:rsid w:val="000C7931"/>
    <w:rsid w:val="000D0195"/>
    <w:rsid w:val="000D1C4C"/>
    <w:rsid w:val="000D2301"/>
    <w:rsid w:val="000D3E7C"/>
    <w:rsid w:val="000D60E9"/>
    <w:rsid w:val="000D65C1"/>
    <w:rsid w:val="000D7037"/>
    <w:rsid w:val="000E021E"/>
    <w:rsid w:val="000E022B"/>
    <w:rsid w:val="000E12D2"/>
    <w:rsid w:val="000E1CF2"/>
    <w:rsid w:val="000E3984"/>
    <w:rsid w:val="000E401A"/>
    <w:rsid w:val="000E4AFD"/>
    <w:rsid w:val="000E5E6C"/>
    <w:rsid w:val="000F0F27"/>
    <w:rsid w:val="000F357B"/>
    <w:rsid w:val="000F45BC"/>
    <w:rsid w:val="000F581E"/>
    <w:rsid w:val="000F6414"/>
    <w:rsid w:val="000F73D9"/>
    <w:rsid w:val="000F7B3B"/>
    <w:rsid w:val="00101093"/>
    <w:rsid w:val="001015F3"/>
    <w:rsid w:val="0010266B"/>
    <w:rsid w:val="00103EBE"/>
    <w:rsid w:val="00103ED7"/>
    <w:rsid w:val="001047B9"/>
    <w:rsid w:val="00106364"/>
    <w:rsid w:val="001067CC"/>
    <w:rsid w:val="0011F0A7"/>
    <w:rsid w:val="00120B1C"/>
    <w:rsid w:val="001230B4"/>
    <w:rsid w:val="001234C2"/>
    <w:rsid w:val="00124C0B"/>
    <w:rsid w:val="00126417"/>
    <w:rsid w:val="00127A5D"/>
    <w:rsid w:val="00130364"/>
    <w:rsid w:val="001314F9"/>
    <w:rsid w:val="0013375F"/>
    <w:rsid w:val="00133C75"/>
    <w:rsid w:val="0013485A"/>
    <w:rsid w:val="00134AB7"/>
    <w:rsid w:val="00135DCF"/>
    <w:rsid w:val="00136544"/>
    <w:rsid w:val="00137219"/>
    <w:rsid w:val="00140732"/>
    <w:rsid w:val="0014085F"/>
    <w:rsid w:val="00142F35"/>
    <w:rsid w:val="00145D62"/>
    <w:rsid w:val="00146B91"/>
    <w:rsid w:val="00146D88"/>
    <w:rsid w:val="00147EF9"/>
    <w:rsid w:val="001508EF"/>
    <w:rsid w:val="00151C9F"/>
    <w:rsid w:val="00151F48"/>
    <w:rsid w:val="00155269"/>
    <w:rsid w:val="00157991"/>
    <w:rsid w:val="00157AA9"/>
    <w:rsid w:val="00162449"/>
    <w:rsid w:val="00163A49"/>
    <w:rsid w:val="0016462D"/>
    <w:rsid w:val="00165525"/>
    <w:rsid w:val="0016656D"/>
    <w:rsid w:val="001679A4"/>
    <w:rsid w:val="00167AE1"/>
    <w:rsid w:val="0017105B"/>
    <w:rsid w:val="001719FF"/>
    <w:rsid w:val="00172A16"/>
    <w:rsid w:val="00173E60"/>
    <w:rsid w:val="0017416D"/>
    <w:rsid w:val="00176D83"/>
    <w:rsid w:val="0017760A"/>
    <w:rsid w:val="0018122D"/>
    <w:rsid w:val="00181C07"/>
    <w:rsid w:val="00181E11"/>
    <w:rsid w:val="00182D18"/>
    <w:rsid w:val="00187340"/>
    <w:rsid w:val="00190D7A"/>
    <w:rsid w:val="001914D3"/>
    <w:rsid w:val="00191767"/>
    <w:rsid w:val="00192AE4"/>
    <w:rsid w:val="00193511"/>
    <w:rsid w:val="00193B65"/>
    <w:rsid w:val="00193DC6"/>
    <w:rsid w:val="00196136"/>
    <w:rsid w:val="00197537"/>
    <w:rsid w:val="001A1FD0"/>
    <w:rsid w:val="001A3E44"/>
    <w:rsid w:val="001A4FAF"/>
    <w:rsid w:val="001A5F09"/>
    <w:rsid w:val="001A6B26"/>
    <w:rsid w:val="001A79CA"/>
    <w:rsid w:val="001A7F0A"/>
    <w:rsid w:val="001B0CA1"/>
    <w:rsid w:val="001B2325"/>
    <w:rsid w:val="001B2A2D"/>
    <w:rsid w:val="001B37D7"/>
    <w:rsid w:val="001B3EDD"/>
    <w:rsid w:val="001B3FA8"/>
    <w:rsid w:val="001B46FB"/>
    <w:rsid w:val="001B5901"/>
    <w:rsid w:val="001B6BDF"/>
    <w:rsid w:val="001B76B1"/>
    <w:rsid w:val="001B7F6C"/>
    <w:rsid w:val="001B7FA5"/>
    <w:rsid w:val="001C0781"/>
    <w:rsid w:val="001C3F4C"/>
    <w:rsid w:val="001C61F8"/>
    <w:rsid w:val="001C62E9"/>
    <w:rsid w:val="001C763E"/>
    <w:rsid w:val="001D06F2"/>
    <w:rsid w:val="001D15B3"/>
    <w:rsid w:val="001D174E"/>
    <w:rsid w:val="001D2BF6"/>
    <w:rsid w:val="001D30FC"/>
    <w:rsid w:val="001D3EE0"/>
    <w:rsid w:val="001D5B8E"/>
    <w:rsid w:val="001D6248"/>
    <w:rsid w:val="001D66FF"/>
    <w:rsid w:val="001E105B"/>
    <w:rsid w:val="001E1D5F"/>
    <w:rsid w:val="001E2BC9"/>
    <w:rsid w:val="001E454E"/>
    <w:rsid w:val="001E47CC"/>
    <w:rsid w:val="001E5237"/>
    <w:rsid w:val="001E6577"/>
    <w:rsid w:val="001E730B"/>
    <w:rsid w:val="001F01D5"/>
    <w:rsid w:val="001F04DD"/>
    <w:rsid w:val="001F0C42"/>
    <w:rsid w:val="001F0FF8"/>
    <w:rsid w:val="001F1B41"/>
    <w:rsid w:val="001F1C7E"/>
    <w:rsid w:val="001F202B"/>
    <w:rsid w:val="001F2246"/>
    <w:rsid w:val="001F418C"/>
    <w:rsid w:val="001F52F8"/>
    <w:rsid w:val="001F5DE8"/>
    <w:rsid w:val="001F788D"/>
    <w:rsid w:val="0020100C"/>
    <w:rsid w:val="00201356"/>
    <w:rsid w:val="00202599"/>
    <w:rsid w:val="002025E6"/>
    <w:rsid w:val="0020297E"/>
    <w:rsid w:val="00202D1F"/>
    <w:rsid w:val="0020401F"/>
    <w:rsid w:val="00204980"/>
    <w:rsid w:val="0020690D"/>
    <w:rsid w:val="00206B20"/>
    <w:rsid w:val="0020707E"/>
    <w:rsid w:val="00210C4D"/>
    <w:rsid w:val="00211763"/>
    <w:rsid w:val="00211F5E"/>
    <w:rsid w:val="0021438F"/>
    <w:rsid w:val="00214612"/>
    <w:rsid w:val="00214CC6"/>
    <w:rsid w:val="002151D9"/>
    <w:rsid w:val="00216F45"/>
    <w:rsid w:val="00216F9D"/>
    <w:rsid w:val="002173DD"/>
    <w:rsid w:val="0022078C"/>
    <w:rsid w:val="00220DFE"/>
    <w:rsid w:val="00220EE9"/>
    <w:rsid w:val="0022206A"/>
    <w:rsid w:val="00223286"/>
    <w:rsid w:val="00223539"/>
    <w:rsid w:val="002237DE"/>
    <w:rsid w:val="0022450F"/>
    <w:rsid w:val="00226077"/>
    <w:rsid w:val="0022712A"/>
    <w:rsid w:val="00232E30"/>
    <w:rsid w:val="00232EC0"/>
    <w:rsid w:val="00234175"/>
    <w:rsid w:val="00235016"/>
    <w:rsid w:val="00236851"/>
    <w:rsid w:val="0024002F"/>
    <w:rsid w:val="002403FD"/>
    <w:rsid w:val="002436A8"/>
    <w:rsid w:val="002437D9"/>
    <w:rsid w:val="00243883"/>
    <w:rsid w:val="00245BEF"/>
    <w:rsid w:val="00246221"/>
    <w:rsid w:val="00247972"/>
    <w:rsid w:val="00247EE9"/>
    <w:rsid w:val="00252228"/>
    <w:rsid w:val="00252F6F"/>
    <w:rsid w:val="00253355"/>
    <w:rsid w:val="00253507"/>
    <w:rsid w:val="0025674A"/>
    <w:rsid w:val="0025794F"/>
    <w:rsid w:val="0026021E"/>
    <w:rsid w:val="00262655"/>
    <w:rsid w:val="0026381B"/>
    <w:rsid w:val="00264B10"/>
    <w:rsid w:val="0026573B"/>
    <w:rsid w:val="00265758"/>
    <w:rsid w:val="002677F9"/>
    <w:rsid w:val="002708A5"/>
    <w:rsid w:val="00271A32"/>
    <w:rsid w:val="00271F65"/>
    <w:rsid w:val="002753D8"/>
    <w:rsid w:val="0027571C"/>
    <w:rsid w:val="00276B46"/>
    <w:rsid w:val="00276B5E"/>
    <w:rsid w:val="002779EE"/>
    <w:rsid w:val="00277AFF"/>
    <w:rsid w:val="00281A53"/>
    <w:rsid w:val="00281FFF"/>
    <w:rsid w:val="00284B52"/>
    <w:rsid w:val="0028560B"/>
    <w:rsid w:val="00291129"/>
    <w:rsid w:val="0029133E"/>
    <w:rsid w:val="00291723"/>
    <w:rsid w:val="00292A82"/>
    <w:rsid w:val="002932E4"/>
    <w:rsid w:val="002935B6"/>
    <w:rsid w:val="00293653"/>
    <w:rsid w:val="00294E39"/>
    <w:rsid w:val="00296EF5"/>
    <w:rsid w:val="00297C12"/>
    <w:rsid w:val="002A09A0"/>
    <w:rsid w:val="002A1E0F"/>
    <w:rsid w:val="002A41AD"/>
    <w:rsid w:val="002A486D"/>
    <w:rsid w:val="002A5D48"/>
    <w:rsid w:val="002B0B5E"/>
    <w:rsid w:val="002B0D94"/>
    <w:rsid w:val="002B196B"/>
    <w:rsid w:val="002B1E60"/>
    <w:rsid w:val="002B2778"/>
    <w:rsid w:val="002B41AF"/>
    <w:rsid w:val="002B5547"/>
    <w:rsid w:val="002B586C"/>
    <w:rsid w:val="002B6EA1"/>
    <w:rsid w:val="002B72CF"/>
    <w:rsid w:val="002C12D0"/>
    <w:rsid w:val="002C2004"/>
    <w:rsid w:val="002C26E8"/>
    <w:rsid w:val="002C42A2"/>
    <w:rsid w:val="002C4843"/>
    <w:rsid w:val="002C6F50"/>
    <w:rsid w:val="002C7972"/>
    <w:rsid w:val="002C7C0A"/>
    <w:rsid w:val="002D0B9D"/>
    <w:rsid w:val="002D2244"/>
    <w:rsid w:val="002D2AC7"/>
    <w:rsid w:val="002D60F6"/>
    <w:rsid w:val="002D6971"/>
    <w:rsid w:val="002D7712"/>
    <w:rsid w:val="002E1E8E"/>
    <w:rsid w:val="002E2201"/>
    <w:rsid w:val="002E4F5A"/>
    <w:rsid w:val="002E5599"/>
    <w:rsid w:val="002E6120"/>
    <w:rsid w:val="002E7503"/>
    <w:rsid w:val="002E7ACF"/>
    <w:rsid w:val="002F148C"/>
    <w:rsid w:val="002F1F4D"/>
    <w:rsid w:val="002F4FEA"/>
    <w:rsid w:val="002F637C"/>
    <w:rsid w:val="002F6C99"/>
    <w:rsid w:val="002F706C"/>
    <w:rsid w:val="002F7CE6"/>
    <w:rsid w:val="00300E48"/>
    <w:rsid w:val="003019F3"/>
    <w:rsid w:val="00303831"/>
    <w:rsid w:val="003042DA"/>
    <w:rsid w:val="00305729"/>
    <w:rsid w:val="003062F8"/>
    <w:rsid w:val="00306674"/>
    <w:rsid w:val="00307108"/>
    <w:rsid w:val="003108AF"/>
    <w:rsid w:val="003118B6"/>
    <w:rsid w:val="00316057"/>
    <w:rsid w:val="00316AD1"/>
    <w:rsid w:val="0031710D"/>
    <w:rsid w:val="00317320"/>
    <w:rsid w:val="00317FB6"/>
    <w:rsid w:val="00322DDB"/>
    <w:rsid w:val="00323AAC"/>
    <w:rsid w:val="003248D9"/>
    <w:rsid w:val="00324B7F"/>
    <w:rsid w:val="00325D0B"/>
    <w:rsid w:val="00326A4C"/>
    <w:rsid w:val="00326D1E"/>
    <w:rsid w:val="003277AD"/>
    <w:rsid w:val="00327BF2"/>
    <w:rsid w:val="0033207D"/>
    <w:rsid w:val="00332B9E"/>
    <w:rsid w:val="003339C6"/>
    <w:rsid w:val="003352E0"/>
    <w:rsid w:val="00340C0D"/>
    <w:rsid w:val="00341728"/>
    <w:rsid w:val="003433F3"/>
    <w:rsid w:val="00343EE5"/>
    <w:rsid w:val="003451EA"/>
    <w:rsid w:val="00345889"/>
    <w:rsid w:val="003468B5"/>
    <w:rsid w:val="00346FE4"/>
    <w:rsid w:val="00347242"/>
    <w:rsid w:val="00350FDC"/>
    <w:rsid w:val="003510F1"/>
    <w:rsid w:val="0035230F"/>
    <w:rsid w:val="00352C75"/>
    <w:rsid w:val="0035474F"/>
    <w:rsid w:val="0035545B"/>
    <w:rsid w:val="00356067"/>
    <w:rsid w:val="003562B4"/>
    <w:rsid w:val="0035685A"/>
    <w:rsid w:val="003649DB"/>
    <w:rsid w:val="0036731F"/>
    <w:rsid w:val="00367872"/>
    <w:rsid w:val="00367B04"/>
    <w:rsid w:val="00370F38"/>
    <w:rsid w:val="0037191C"/>
    <w:rsid w:val="00374980"/>
    <w:rsid w:val="00375C0A"/>
    <w:rsid w:val="003769B1"/>
    <w:rsid w:val="00377F09"/>
    <w:rsid w:val="00380585"/>
    <w:rsid w:val="003838F0"/>
    <w:rsid w:val="00383C6B"/>
    <w:rsid w:val="003846BD"/>
    <w:rsid w:val="00384F14"/>
    <w:rsid w:val="003851D7"/>
    <w:rsid w:val="00386836"/>
    <w:rsid w:val="00386B3C"/>
    <w:rsid w:val="003902CE"/>
    <w:rsid w:val="00391C9A"/>
    <w:rsid w:val="0039493D"/>
    <w:rsid w:val="00395FFC"/>
    <w:rsid w:val="00396C26"/>
    <w:rsid w:val="003A12E4"/>
    <w:rsid w:val="003A4CAF"/>
    <w:rsid w:val="003A7DC3"/>
    <w:rsid w:val="003B0416"/>
    <w:rsid w:val="003B17C0"/>
    <w:rsid w:val="003B1F3F"/>
    <w:rsid w:val="003B4FDF"/>
    <w:rsid w:val="003B5685"/>
    <w:rsid w:val="003B58BA"/>
    <w:rsid w:val="003B6540"/>
    <w:rsid w:val="003B77C4"/>
    <w:rsid w:val="003B7FB8"/>
    <w:rsid w:val="003C1D3E"/>
    <w:rsid w:val="003C328C"/>
    <w:rsid w:val="003C4017"/>
    <w:rsid w:val="003C4121"/>
    <w:rsid w:val="003C5042"/>
    <w:rsid w:val="003C583C"/>
    <w:rsid w:val="003C61D6"/>
    <w:rsid w:val="003D0E02"/>
    <w:rsid w:val="003D1485"/>
    <w:rsid w:val="003D2D22"/>
    <w:rsid w:val="003D3A91"/>
    <w:rsid w:val="003D3F16"/>
    <w:rsid w:val="003D40FD"/>
    <w:rsid w:val="003D4F39"/>
    <w:rsid w:val="003D4F63"/>
    <w:rsid w:val="003E0330"/>
    <w:rsid w:val="003E0517"/>
    <w:rsid w:val="003E412D"/>
    <w:rsid w:val="003E43F3"/>
    <w:rsid w:val="003E4C40"/>
    <w:rsid w:val="003E59C7"/>
    <w:rsid w:val="003E6887"/>
    <w:rsid w:val="003E7472"/>
    <w:rsid w:val="003F0072"/>
    <w:rsid w:val="003F0853"/>
    <w:rsid w:val="003F0D31"/>
    <w:rsid w:val="003F0EBA"/>
    <w:rsid w:val="003F2BE4"/>
    <w:rsid w:val="003F37E5"/>
    <w:rsid w:val="003F3A95"/>
    <w:rsid w:val="003F6FE1"/>
    <w:rsid w:val="003F7528"/>
    <w:rsid w:val="00401B71"/>
    <w:rsid w:val="00401C8F"/>
    <w:rsid w:val="004064A8"/>
    <w:rsid w:val="004071E5"/>
    <w:rsid w:val="0041300C"/>
    <w:rsid w:val="0041416D"/>
    <w:rsid w:val="0041430D"/>
    <w:rsid w:val="00414AAE"/>
    <w:rsid w:val="00414F1B"/>
    <w:rsid w:val="00415981"/>
    <w:rsid w:val="004209E5"/>
    <w:rsid w:val="00420E15"/>
    <w:rsid w:val="0042181A"/>
    <w:rsid w:val="00423431"/>
    <w:rsid w:val="004249C4"/>
    <w:rsid w:val="004258EC"/>
    <w:rsid w:val="00425BC7"/>
    <w:rsid w:val="0042786E"/>
    <w:rsid w:val="00427C74"/>
    <w:rsid w:val="0043065B"/>
    <w:rsid w:val="00430911"/>
    <w:rsid w:val="00431BBB"/>
    <w:rsid w:val="0043357F"/>
    <w:rsid w:val="00434BA4"/>
    <w:rsid w:val="00435F41"/>
    <w:rsid w:val="004365F9"/>
    <w:rsid w:val="0043688F"/>
    <w:rsid w:val="00437CC9"/>
    <w:rsid w:val="0044174F"/>
    <w:rsid w:val="00442D4F"/>
    <w:rsid w:val="004434D7"/>
    <w:rsid w:val="00443DA1"/>
    <w:rsid w:val="00444F83"/>
    <w:rsid w:val="004463F3"/>
    <w:rsid w:val="00446C0E"/>
    <w:rsid w:val="00446ECF"/>
    <w:rsid w:val="00447E83"/>
    <w:rsid w:val="00450B26"/>
    <w:rsid w:val="004541D0"/>
    <w:rsid w:val="004564E6"/>
    <w:rsid w:val="00457FB6"/>
    <w:rsid w:val="004605B2"/>
    <w:rsid w:val="00460ADA"/>
    <w:rsid w:val="00461725"/>
    <w:rsid w:val="00470715"/>
    <w:rsid w:val="0047087B"/>
    <w:rsid w:val="00470E78"/>
    <w:rsid w:val="00471676"/>
    <w:rsid w:val="00471AC4"/>
    <w:rsid w:val="00472381"/>
    <w:rsid w:val="00472FF4"/>
    <w:rsid w:val="004763DC"/>
    <w:rsid w:val="00476625"/>
    <w:rsid w:val="00476676"/>
    <w:rsid w:val="004801EF"/>
    <w:rsid w:val="004827E3"/>
    <w:rsid w:val="00484C97"/>
    <w:rsid w:val="00484EEB"/>
    <w:rsid w:val="004851EC"/>
    <w:rsid w:val="0048523A"/>
    <w:rsid w:val="0049000E"/>
    <w:rsid w:val="00491E88"/>
    <w:rsid w:val="00494F8C"/>
    <w:rsid w:val="004950CA"/>
    <w:rsid w:val="00496EA4"/>
    <w:rsid w:val="00497AE5"/>
    <w:rsid w:val="004A037B"/>
    <w:rsid w:val="004A0746"/>
    <w:rsid w:val="004A2665"/>
    <w:rsid w:val="004A2862"/>
    <w:rsid w:val="004A2D7C"/>
    <w:rsid w:val="004A2F97"/>
    <w:rsid w:val="004A48B8"/>
    <w:rsid w:val="004B136F"/>
    <w:rsid w:val="004B25BA"/>
    <w:rsid w:val="004B3481"/>
    <w:rsid w:val="004B3972"/>
    <w:rsid w:val="004B5F9D"/>
    <w:rsid w:val="004B6E3C"/>
    <w:rsid w:val="004B7B42"/>
    <w:rsid w:val="004C0D48"/>
    <w:rsid w:val="004C1BD8"/>
    <w:rsid w:val="004C3D44"/>
    <w:rsid w:val="004C442A"/>
    <w:rsid w:val="004C5ABE"/>
    <w:rsid w:val="004C6C93"/>
    <w:rsid w:val="004C70B3"/>
    <w:rsid w:val="004D04B3"/>
    <w:rsid w:val="004D070A"/>
    <w:rsid w:val="004D0962"/>
    <w:rsid w:val="004D0A26"/>
    <w:rsid w:val="004D158A"/>
    <w:rsid w:val="004D360C"/>
    <w:rsid w:val="004D3DBC"/>
    <w:rsid w:val="004D4BC1"/>
    <w:rsid w:val="004D4E8D"/>
    <w:rsid w:val="004D5FF9"/>
    <w:rsid w:val="004D6CEE"/>
    <w:rsid w:val="004D7F86"/>
    <w:rsid w:val="004E26D0"/>
    <w:rsid w:val="004E322D"/>
    <w:rsid w:val="004E457F"/>
    <w:rsid w:val="004E67D8"/>
    <w:rsid w:val="004E74D5"/>
    <w:rsid w:val="004F0A41"/>
    <w:rsid w:val="004F1725"/>
    <w:rsid w:val="004F2357"/>
    <w:rsid w:val="004F2570"/>
    <w:rsid w:val="004F2EB7"/>
    <w:rsid w:val="004F4316"/>
    <w:rsid w:val="004F4B2D"/>
    <w:rsid w:val="004F4B61"/>
    <w:rsid w:val="004F58C3"/>
    <w:rsid w:val="00501EA2"/>
    <w:rsid w:val="0050228E"/>
    <w:rsid w:val="00502316"/>
    <w:rsid w:val="00502936"/>
    <w:rsid w:val="005042A1"/>
    <w:rsid w:val="00504464"/>
    <w:rsid w:val="00505333"/>
    <w:rsid w:val="00507078"/>
    <w:rsid w:val="0050759F"/>
    <w:rsid w:val="00511E3A"/>
    <w:rsid w:val="005160C0"/>
    <w:rsid w:val="00520A4E"/>
    <w:rsid w:val="0052185B"/>
    <w:rsid w:val="00523D74"/>
    <w:rsid w:val="0052459C"/>
    <w:rsid w:val="005251AB"/>
    <w:rsid w:val="00531784"/>
    <w:rsid w:val="005319D7"/>
    <w:rsid w:val="00534B5A"/>
    <w:rsid w:val="00535F2F"/>
    <w:rsid w:val="00536AC3"/>
    <w:rsid w:val="00536C8B"/>
    <w:rsid w:val="0053749D"/>
    <w:rsid w:val="00541D0D"/>
    <w:rsid w:val="00543969"/>
    <w:rsid w:val="0054590F"/>
    <w:rsid w:val="005468E9"/>
    <w:rsid w:val="00547CF6"/>
    <w:rsid w:val="005502D8"/>
    <w:rsid w:val="005526CA"/>
    <w:rsid w:val="00552833"/>
    <w:rsid w:val="005531EE"/>
    <w:rsid w:val="005533F7"/>
    <w:rsid w:val="0055357C"/>
    <w:rsid w:val="00555973"/>
    <w:rsid w:val="005561B1"/>
    <w:rsid w:val="005603AB"/>
    <w:rsid w:val="0056066E"/>
    <w:rsid w:val="00560E5A"/>
    <w:rsid w:val="005624F5"/>
    <w:rsid w:val="00563884"/>
    <w:rsid w:val="00566944"/>
    <w:rsid w:val="00566DCF"/>
    <w:rsid w:val="00567507"/>
    <w:rsid w:val="00567CDB"/>
    <w:rsid w:val="00570431"/>
    <w:rsid w:val="005708D5"/>
    <w:rsid w:val="00572966"/>
    <w:rsid w:val="00572F00"/>
    <w:rsid w:val="00576CE9"/>
    <w:rsid w:val="0058289B"/>
    <w:rsid w:val="005838A2"/>
    <w:rsid w:val="00587BE1"/>
    <w:rsid w:val="00587C2E"/>
    <w:rsid w:val="00587F79"/>
    <w:rsid w:val="00587FE3"/>
    <w:rsid w:val="0059040C"/>
    <w:rsid w:val="005907E6"/>
    <w:rsid w:val="00590976"/>
    <w:rsid w:val="00590C2A"/>
    <w:rsid w:val="005924C1"/>
    <w:rsid w:val="0059273E"/>
    <w:rsid w:val="00593001"/>
    <w:rsid w:val="00594392"/>
    <w:rsid w:val="005946F2"/>
    <w:rsid w:val="005947DB"/>
    <w:rsid w:val="00594988"/>
    <w:rsid w:val="00595EE7"/>
    <w:rsid w:val="005961E2"/>
    <w:rsid w:val="00596AE7"/>
    <w:rsid w:val="00597771"/>
    <w:rsid w:val="005A1462"/>
    <w:rsid w:val="005A1933"/>
    <w:rsid w:val="005A19F7"/>
    <w:rsid w:val="005A236B"/>
    <w:rsid w:val="005A30B8"/>
    <w:rsid w:val="005A364D"/>
    <w:rsid w:val="005A7A86"/>
    <w:rsid w:val="005A7DDB"/>
    <w:rsid w:val="005B6072"/>
    <w:rsid w:val="005B6BF0"/>
    <w:rsid w:val="005B79B6"/>
    <w:rsid w:val="005B7DD9"/>
    <w:rsid w:val="005B7E78"/>
    <w:rsid w:val="005C05F3"/>
    <w:rsid w:val="005C19F8"/>
    <w:rsid w:val="005C31B5"/>
    <w:rsid w:val="005C33BF"/>
    <w:rsid w:val="005C5E9A"/>
    <w:rsid w:val="005C64E6"/>
    <w:rsid w:val="005D1782"/>
    <w:rsid w:val="005D234C"/>
    <w:rsid w:val="005D2F90"/>
    <w:rsid w:val="005D3BCF"/>
    <w:rsid w:val="005D5FF2"/>
    <w:rsid w:val="005D6079"/>
    <w:rsid w:val="005D733A"/>
    <w:rsid w:val="005E07A0"/>
    <w:rsid w:val="005E0D48"/>
    <w:rsid w:val="005E104B"/>
    <w:rsid w:val="005E227D"/>
    <w:rsid w:val="005E39F9"/>
    <w:rsid w:val="005E3D88"/>
    <w:rsid w:val="005E4548"/>
    <w:rsid w:val="005E671D"/>
    <w:rsid w:val="005E686D"/>
    <w:rsid w:val="005E748E"/>
    <w:rsid w:val="005F0856"/>
    <w:rsid w:val="005F123B"/>
    <w:rsid w:val="005F2D3F"/>
    <w:rsid w:val="005F31F1"/>
    <w:rsid w:val="005F44AB"/>
    <w:rsid w:val="005F543F"/>
    <w:rsid w:val="005F581E"/>
    <w:rsid w:val="005F7AB8"/>
    <w:rsid w:val="00600176"/>
    <w:rsid w:val="006003DC"/>
    <w:rsid w:val="0060046A"/>
    <w:rsid w:val="006008B4"/>
    <w:rsid w:val="006023CE"/>
    <w:rsid w:val="00604296"/>
    <w:rsid w:val="00607290"/>
    <w:rsid w:val="00610683"/>
    <w:rsid w:val="00615F1B"/>
    <w:rsid w:val="006175CF"/>
    <w:rsid w:val="006212A5"/>
    <w:rsid w:val="0062465C"/>
    <w:rsid w:val="0062589B"/>
    <w:rsid w:val="0062667E"/>
    <w:rsid w:val="00626D9C"/>
    <w:rsid w:val="006317ED"/>
    <w:rsid w:val="00633510"/>
    <w:rsid w:val="00634D13"/>
    <w:rsid w:val="00635B02"/>
    <w:rsid w:val="00640904"/>
    <w:rsid w:val="00642D80"/>
    <w:rsid w:val="006456FA"/>
    <w:rsid w:val="00646F3B"/>
    <w:rsid w:val="00651560"/>
    <w:rsid w:val="006535FD"/>
    <w:rsid w:val="006566C6"/>
    <w:rsid w:val="00656E3B"/>
    <w:rsid w:val="00657E78"/>
    <w:rsid w:val="00662892"/>
    <w:rsid w:val="00662A64"/>
    <w:rsid w:val="00663660"/>
    <w:rsid w:val="00663A79"/>
    <w:rsid w:val="00664E11"/>
    <w:rsid w:val="00666705"/>
    <w:rsid w:val="00672772"/>
    <w:rsid w:val="006769D8"/>
    <w:rsid w:val="0068240B"/>
    <w:rsid w:val="006828CC"/>
    <w:rsid w:val="00682B83"/>
    <w:rsid w:val="006854F7"/>
    <w:rsid w:val="00686FD0"/>
    <w:rsid w:val="00687C59"/>
    <w:rsid w:val="00687D8B"/>
    <w:rsid w:val="006911A6"/>
    <w:rsid w:val="00693958"/>
    <w:rsid w:val="00695091"/>
    <w:rsid w:val="00695337"/>
    <w:rsid w:val="0069591D"/>
    <w:rsid w:val="006A078A"/>
    <w:rsid w:val="006A07C3"/>
    <w:rsid w:val="006A083F"/>
    <w:rsid w:val="006A1336"/>
    <w:rsid w:val="006A1EDE"/>
    <w:rsid w:val="006A3010"/>
    <w:rsid w:val="006A5A23"/>
    <w:rsid w:val="006A5BA3"/>
    <w:rsid w:val="006A7109"/>
    <w:rsid w:val="006B27ED"/>
    <w:rsid w:val="006B425B"/>
    <w:rsid w:val="006B5E29"/>
    <w:rsid w:val="006B7DB5"/>
    <w:rsid w:val="006C0183"/>
    <w:rsid w:val="006C0982"/>
    <w:rsid w:val="006C1A67"/>
    <w:rsid w:val="006C240A"/>
    <w:rsid w:val="006C2F92"/>
    <w:rsid w:val="006C38A6"/>
    <w:rsid w:val="006C4F13"/>
    <w:rsid w:val="006C58CE"/>
    <w:rsid w:val="006C628F"/>
    <w:rsid w:val="006C7175"/>
    <w:rsid w:val="006C7A72"/>
    <w:rsid w:val="006D0E99"/>
    <w:rsid w:val="006D156C"/>
    <w:rsid w:val="006D2F90"/>
    <w:rsid w:val="006D46BE"/>
    <w:rsid w:val="006D4D36"/>
    <w:rsid w:val="006D50A0"/>
    <w:rsid w:val="006D69E6"/>
    <w:rsid w:val="006D6F89"/>
    <w:rsid w:val="006E0317"/>
    <w:rsid w:val="006E1B43"/>
    <w:rsid w:val="006E3C13"/>
    <w:rsid w:val="006E3E5A"/>
    <w:rsid w:val="006E45ED"/>
    <w:rsid w:val="006E4C8B"/>
    <w:rsid w:val="006E5122"/>
    <w:rsid w:val="006E7278"/>
    <w:rsid w:val="006E775C"/>
    <w:rsid w:val="006E7E04"/>
    <w:rsid w:val="006F01A6"/>
    <w:rsid w:val="006F2756"/>
    <w:rsid w:val="006F2AAD"/>
    <w:rsid w:val="006F3FC5"/>
    <w:rsid w:val="006F441F"/>
    <w:rsid w:val="006F6799"/>
    <w:rsid w:val="00700ADB"/>
    <w:rsid w:val="00700BFE"/>
    <w:rsid w:val="007014D1"/>
    <w:rsid w:val="00702398"/>
    <w:rsid w:val="0070290A"/>
    <w:rsid w:val="007029D9"/>
    <w:rsid w:val="007040EF"/>
    <w:rsid w:val="00704D93"/>
    <w:rsid w:val="007050B8"/>
    <w:rsid w:val="00705EB7"/>
    <w:rsid w:val="00710B2D"/>
    <w:rsid w:val="00711D01"/>
    <w:rsid w:val="007126F7"/>
    <w:rsid w:val="00712B57"/>
    <w:rsid w:val="00714D01"/>
    <w:rsid w:val="00715792"/>
    <w:rsid w:val="00717550"/>
    <w:rsid w:val="00720B9A"/>
    <w:rsid w:val="00721A44"/>
    <w:rsid w:val="00723C0A"/>
    <w:rsid w:val="00725E3F"/>
    <w:rsid w:val="0072761D"/>
    <w:rsid w:val="0073101F"/>
    <w:rsid w:val="007331F1"/>
    <w:rsid w:val="00734213"/>
    <w:rsid w:val="0073625E"/>
    <w:rsid w:val="007378B1"/>
    <w:rsid w:val="00740078"/>
    <w:rsid w:val="00740926"/>
    <w:rsid w:val="00740B95"/>
    <w:rsid w:val="00743501"/>
    <w:rsid w:val="00743BF7"/>
    <w:rsid w:val="00743DF0"/>
    <w:rsid w:val="007455CA"/>
    <w:rsid w:val="00745FE1"/>
    <w:rsid w:val="007463DE"/>
    <w:rsid w:val="00746433"/>
    <w:rsid w:val="00746536"/>
    <w:rsid w:val="007507DE"/>
    <w:rsid w:val="0075134C"/>
    <w:rsid w:val="007515EC"/>
    <w:rsid w:val="00753112"/>
    <w:rsid w:val="00755EF1"/>
    <w:rsid w:val="00756E6E"/>
    <w:rsid w:val="00757CDA"/>
    <w:rsid w:val="007616CD"/>
    <w:rsid w:val="00761D65"/>
    <w:rsid w:val="007620D8"/>
    <w:rsid w:val="0076296B"/>
    <w:rsid w:val="00762998"/>
    <w:rsid w:val="007633AA"/>
    <w:rsid w:val="00763552"/>
    <w:rsid w:val="00766273"/>
    <w:rsid w:val="007673FC"/>
    <w:rsid w:val="00771339"/>
    <w:rsid w:val="00773424"/>
    <w:rsid w:val="00773D4E"/>
    <w:rsid w:val="00774C1B"/>
    <w:rsid w:val="00775C92"/>
    <w:rsid w:val="007764CD"/>
    <w:rsid w:val="00776FEB"/>
    <w:rsid w:val="00777E27"/>
    <w:rsid w:val="00781C18"/>
    <w:rsid w:val="00781C91"/>
    <w:rsid w:val="00782126"/>
    <w:rsid w:val="007825A3"/>
    <w:rsid w:val="00782BF9"/>
    <w:rsid w:val="007842A7"/>
    <w:rsid w:val="007849B0"/>
    <w:rsid w:val="00785562"/>
    <w:rsid w:val="00785B79"/>
    <w:rsid w:val="007911D3"/>
    <w:rsid w:val="00791D98"/>
    <w:rsid w:val="00792D1A"/>
    <w:rsid w:val="00792ED7"/>
    <w:rsid w:val="007946AF"/>
    <w:rsid w:val="007957B3"/>
    <w:rsid w:val="007963C9"/>
    <w:rsid w:val="007A0E3F"/>
    <w:rsid w:val="007A28D8"/>
    <w:rsid w:val="007A48FC"/>
    <w:rsid w:val="007A6656"/>
    <w:rsid w:val="007B0703"/>
    <w:rsid w:val="007B1068"/>
    <w:rsid w:val="007B15F5"/>
    <w:rsid w:val="007B1E1D"/>
    <w:rsid w:val="007B2C19"/>
    <w:rsid w:val="007B4418"/>
    <w:rsid w:val="007B48CB"/>
    <w:rsid w:val="007B6C55"/>
    <w:rsid w:val="007B6EEE"/>
    <w:rsid w:val="007C0354"/>
    <w:rsid w:val="007C2C9C"/>
    <w:rsid w:val="007C32C5"/>
    <w:rsid w:val="007C404C"/>
    <w:rsid w:val="007C4A50"/>
    <w:rsid w:val="007C4DEF"/>
    <w:rsid w:val="007C4E09"/>
    <w:rsid w:val="007C66BD"/>
    <w:rsid w:val="007D13B0"/>
    <w:rsid w:val="007D180C"/>
    <w:rsid w:val="007D196F"/>
    <w:rsid w:val="007D247A"/>
    <w:rsid w:val="007D3147"/>
    <w:rsid w:val="007D33BE"/>
    <w:rsid w:val="007D4E0D"/>
    <w:rsid w:val="007D52EB"/>
    <w:rsid w:val="007D5A98"/>
    <w:rsid w:val="007D64C4"/>
    <w:rsid w:val="007D6874"/>
    <w:rsid w:val="007E1938"/>
    <w:rsid w:val="007E2A10"/>
    <w:rsid w:val="007E430B"/>
    <w:rsid w:val="007E4A8A"/>
    <w:rsid w:val="007E4B95"/>
    <w:rsid w:val="007E4CC9"/>
    <w:rsid w:val="007E4D00"/>
    <w:rsid w:val="007E5186"/>
    <w:rsid w:val="007E5196"/>
    <w:rsid w:val="007E7EE4"/>
    <w:rsid w:val="007F370F"/>
    <w:rsid w:val="007F3854"/>
    <w:rsid w:val="007F5355"/>
    <w:rsid w:val="007F66A6"/>
    <w:rsid w:val="007F7649"/>
    <w:rsid w:val="00800556"/>
    <w:rsid w:val="00800D31"/>
    <w:rsid w:val="008027A5"/>
    <w:rsid w:val="00804238"/>
    <w:rsid w:val="00805629"/>
    <w:rsid w:val="00805E95"/>
    <w:rsid w:val="0081310E"/>
    <w:rsid w:val="00813237"/>
    <w:rsid w:val="00816B1E"/>
    <w:rsid w:val="00816D88"/>
    <w:rsid w:val="008176C3"/>
    <w:rsid w:val="008215DC"/>
    <w:rsid w:val="00823601"/>
    <w:rsid w:val="00825C55"/>
    <w:rsid w:val="00826D8C"/>
    <w:rsid w:val="0083087C"/>
    <w:rsid w:val="00830F9F"/>
    <w:rsid w:val="008319A1"/>
    <w:rsid w:val="0083263D"/>
    <w:rsid w:val="00832828"/>
    <w:rsid w:val="008332DC"/>
    <w:rsid w:val="00834D11"/>
    <w:rsid w:val="00835352"/>
    <w:rsid w:val="0083694E"/>
    <w:rsid w:val="00836986"/>
    <w:rsid w:val="00836A27"/>
    <w:rsid w:val="00841155"/>
    <w:rsid w:val="00842F7F"/>
    <w:rsid w:val="00844294"/>
    <w:rsid w:val="00844CB5"/>
    <w:rsid w:val="00845221"/>
    <w:rsid w:val="00845D26"/>
    <w:rsid w:val="008504CE"/>
    <w:rsid w:val="00850D66"/>
    <w:rsid w:val="00851371"/>
    <w:rsid w:val="00851DF9"/>
    <w:rsid w:val="008523B8"/>
    <w:rsid w:val="00853B55"/>
    <w:rsid w:val="00853E0C"/>
    <w:rsid w:val="00854489"/>
    <w:rsid w:val="00854A62"/>
    <w:rsid w:val="008569A1"/>
    <w:rsid w:val="008577B1"/>
    <w:rsid w:val="008623E9"/>
    <w:rsid w:val="008636E4"/>
    <w:rsid w:val="008646A0"/>
    <w:rsid w:val="008647C7"/>
    <w:rsid w:val="00866EEC"/>
    <w:rsid w:val="00867E6A"/>
    <w:rsid w:val="008715B1"/>
    <w:rsid w:val="008733EE"/>
    <w:rsid w:val="00873629"/>
    <w:rsid w:val="00873825"/>
    <w:rsid w:val="00873839"/>
    <w:rsid w:val="00873D97"/>
    <w:rsid w:val="00874996"/>
    <w:rsid w:val="00874F06"/>
    <w:rsid w:val="00875D06"/>
    <w:rsid w:val="00876500"/>
    <w:rsid w:val="00880499"/>
    <w:rsid w:val="008809F4"/>
    <w:rsid w:val="00880F41"/>
    <w:rsid w:val="00880F45"/>
    <w:rsid w:val="00881D99"/>
    <w:rsid w:val="008834F8"/>
    <w:rsid w:val="0088512B"/>
    <w:rsid w:val="00892CE8"/>
    <w:rsid w:val="0089359F"/>
    <w:rsid w:val="00894AEC"/>
    <w:rsid w:val="00895473"/>
    <w:rsid w:val="00895EBE"/>
    <w:rsid w:val="0089741B"/>
    <w:rsid w:val="008974FF"/>
    <w:rsid w:val="008A01A3"/>
    <w:rsid w:val="008A5EF6"/>
    <w:rsid w:val="008A5FEB"/>
    <w:rsid w:val="008B14D2"/>
    <w:rsid w:val="008B28C9"/>
    <w:rsid w:val="008B3159"/>
    <w:rsid w:val="008B498F"/>
    <w:rsid w:val="008B4B0B"/>
    <w:rsid w:val="008B555B"/>
    <w:rsid w:val="008B5CFF"/>
    <w:rsid w:val="008B61CF"/>
    <w:rsid w:val="008B68DF"/>
    <w:rsid w:val="008B7924"/>
    <w:rsid w:val="008B79CD"/>
    <w:rsid w:val="008C019A"/>
    <w:rsid w:val="008C1AC9"/>
    <w:rsid w:val="008C1B8A"/>
    <w:rsid w:val="008C2E68"/>
    <w:rsid w:val="008C3038"/>
    <w:rsid w:val="008C620A"/>
    <w:rsid w:val="008C6ABB"/>
    <w:rsid w:val="008C6C6D"/>
    <w:rsid w:val="008C7068"/>
    <w:rsid w:val="008C7446"/>
    <w:rsid w:val="008D1B39"/>
    <w:rsid w:val="008D24C5"/>
    <w:rsid w:val="008D4E8A"/>
    <w:rsid w:val="008D6DEA"/>
    <w:rsid w:val="008D733C"/>
    <w:rsid w:val="008E32C4"/>
    <w:rsid w:val="008E39F7"/>
    <w:rsid w:val="008E542E"/>
    <w:rsid w:val="008E7AB7"/>
    <w:rsid w:val="008F0890"/>
    <w:rsid w:val="008F0DA3"/>
    <w:rsid w:val="008F3377"/>
    <w:rsid w:val="008F5999"/>
    <w:rsid w:val="008F67F4"/>
    <w:rsid w:val="00901634"/>
    <w:rsid w:val="00903C37"/>
    <w:rsid w:val="0090483E"/>
    <w:rsid w:val="00904BC4"/>
    <w:rsid w:val="00904EC2"/>
    <w:rsid w:val="0090606D"/>
    <w:rsid w:val="00906168"/>
    <w:rsid w:val="00906760"/>
    <w:rsid w:val="00906C26"/>
    <w:rsid w:val="00906EAA"/>
    <w:rsid w:val="00907ACF"/>
    <w:rsid w:val="00912361"/>
    <w:rsid w:val="0091428B"/>
    <w:rsid w:val="00920712"/>
    <w:rsid w:val="009210FC"/>
    <w:rsid w:val="00921B87"/>
    <w:rsid w:val="0092309E"/>
    <w:rsid w:val="00923F16"/>
    <w:rsid w:val="00926E41"/>
    <w:rsid w:val="0093341E"/>
    <w:rsid w:val="00934966"/>
    <w:rsid w:val="0093519F"/>
    <w:rsid w:val="00935415"/>
    <w:rsid w:val="009358C5"/>
    <w:rsid w:val="00936DBF"/>
    <w:rsid w:val="00937837"/>
    <w:rsid w:val="00940957"/>
    <w:rsid w:val="00941342"/>
    <w:rsid w:val="00943D01"/>
    <w:rsid w:val="009443BC"/>
    <w:rsid w:val="00945D3A"/>
    <w:rsid w:val="00946566"/>
    <w:rsid w:val="009469A3"/>
    <w:rsid w:val="00947074"/>
    <w:rsid w:val="009476C5"/>
    <w:rsid w:val="00947D88"/>
    <w:rsid w:val="00950494"/>
    <w:rsid w:val="00952D02"/>
    <w:rsid w:val="009544D4"/>
    <w:rsid w:val="00954FBC"/>
    <w:rsid w:val="00955C24"/>
    <w:rsid w:val="00955D2B"/>
    <w:rsid w:val="00955DBB"/>
    <w:rsid w:val="009561C8"/>
    <w:rsid w:val="009561F3"/>
    <w:rsid w:val="009568B1"/>
    <w:rsid w:val="00957E4A"/>
    <w:rsid w:val="009600AD"/>
    <w:rsid w:val="009609DD"/>
    <w:rsid w:val="009617D9"/>
    <w:rsid w:val="009620E1"/>
    <w:rsid w:val="00962DEB"/>
    <w:rsid w:val="00963F87"/>
    <w:rsid w:val="00964F00"/>
    <w:rsid w:val="00965890"/>
    <w:rsid w:val="00967811"/>
    <w:rsid w:val="009718EE"/>
    <w:rsid w:val="009738FA"/>
    <w:rsid w:val="00974583"/>
    <w:rsid w:val="009776CE"/>
    <w:rsid w:val="00977BEA"/>
    <w:rsid w:val="00980612"/>
    <w:rsid w:val="00981189"/>
    <w:rsid w:val="00982502"/>
    <w:rsid w:val="00982AD2"/>
    <w:rsid w:val="00991384"/>
    <w:rsid w:val="00993F52"/>
    <w:rsid w:val="009940AF"/>
    <w:rsid w:val="00994155"/>
    <w:rsid w:val="00994451"/>
    <w:rsid w:val="00994795"/>
    <w:rsid w:val="009A13D0"/>
    <w:rsid w:val="009A2006"/>
    <w:rsid w:val="009A6B7E"/>
    <w:rsid w:val="009A6E2E"/>
    <w:rsid w:val="009A79F7"/>
    <w:rsid w:val="009B0DFD"/>
    <w:rsid w:val="009B26BA"/>
    <w:rsid w:val="009B27F0"/>
    <w:rsid w:val="009B3E57"/>
    <w:rsid w:val="009B4E8A"/>
    <w:rsid w:val="009B5051"/>
    <w:rsid w:val="009B5ADD"/>
    <w:rsid w:val="009B5E3A"/>
    <w:rsid w:val="009B61C7"/>
    <w:rsid w:val="009B79EB"/>
    <w:rsid w:val="009C04F9"/>
    <w:rsid w:val="009C1138"/>
    <w:rsid w:val="009C4764"/>
    <w:rsid w:val="009C50C2"/>
    <w:rsid w:val="009C54A1"/>
    <w:rsid w:val="009C6C8C"/>
    <w:rsid w:val="009C7798"/>
    <w:rsid w:val="009C7DFC"/>
    <w:rsid w:val="009D1822"/>
    <w:rsid w:val="009D4230"/>
    <w:rsid w:val="009D4CB7"/>
    <w:rsid w:val="009D525B"/>
    <w:rsid w:val="009E0DD7"/>
    <w:rsid w:val="009E14A1"/>
    <w:rsid w:val="009E35DF"/>
    <w:rsid w:val="009E3DE3"/>
    <w:rsid w:val="009E451E"/>
    <w:rsid w:val="009E4ABD"/>
    <w:rsid w:val="009E4ED0"/>
    <w:rsid w:val="009E5808"/>
    <w:rsid w:val="009E6077"/>
    <w:rsid w:val="009F126C"/>
    <w:rsid w:val="009F1FD2"/>
    <w:rsid w:val="009F200D"/>
    <w:rsid w:val="009F2C6B"/>
    <w:rsid w:val="009F3CCB"/>
    <w:rsid w:val="009F4525"/>
    <w:rsid w:val="009F7327"/>
    <w:rsid w:val="00A020B0"/>
    <w:rsid w:val="00A024BC"/>
    <w:rsid w:val="00A02B08"/>
    <w:rsid w:val="00A045B5"/>
    <w:rsid w:val="00A04E49"/>
    <w:rsid w:val="00A10B8D"/>
    <w:rsid w:val="00A10BA2"/>
    <w:rsid w:val="00A10BE9"/>
    <w:rsid w:val="00A12CBB"/>
    <w:rsid w:val="00A133EA"/>
    <w:rsid w:val="00A169F9"/>
    <w:rsid w:val="00A16C09"/>
    <w:rsid w:val="00A179DD"/>
    <w:rsid w:val="00A25C43"/>
    <w:rsid w:val="00A3067F"/>
    <w:rsid w:val="00A30FB3"/>
    <w:rsid w:val="00A31846"/>
    <w:rsid w:val="00A31C69"/>
    <w:rsid w:val="00A330A6"/>
    <w:rsid w:val="00A3716B"/>
    <w:rsid w:val="00A40291"/>
    <w:rsid w:val="00A40E29"/>
    <w:rsid w:val="00A4113A"/>
    <w:rsid w:val="00A425B5"/>
    <w:rsid w:val="00A43137"/>
    <w:rsid w:val="00A44413"/>
    <w:rsid w:val="00A45180"/>
    <w:rsid w:val="00A456C0"/>
    <w:rsid w:val="00A463AA"/>
    <w:rsid w:val="00A46938"/>
    <w:rsid w:val="00A46ABF"/>
    <w:rsid w:val="00A50734"/>
    <w:rsid w:val="00A508B9"/>
    <w:rsid w:val="00A513E0"/>
    <w:rsid w:val="00A51A58"/>
    <w:rsid w:val="00A53FDF"/>
    <w:rsid w:val="00A601F0"/>
    <w:rsid w:val="00A6355F"/>
    <w:rsid w:val="00A6572E"/>
    <w:rsid w:val="00A65803"/>
    <w:rsid w:val="00A6683F"/>
    <w:rsid w:val="00A6749D"/>
    <w:rsid w:val="00A67BBD"/>
    <w:rsid w:val="00A700D1"/>
    <w:rsid w:val="00A71413"/>
    <w:rsid w:val="00A72248"/>
    <w:rsid w:val="00A7278F"/>
    <w:rsid w:val="00A7408F"/>
    <w:rsid w:val="00A74455"/>
    <w:rsid w:val="00A77A64"/>
    <w:rsid w:val="00A829A4"/>
    <w:rsid w:val="00A8427A"/>
    <w:rsid w:val="00A85B29"/>
    <w:rsid w:val="00A85D31"/>
    <w:rsid w:val="00A86A51"/>
    <w:rsid w:val="00A90E12"/>
    <w:rsid w:val="00A9302F"/>
    <w:rsid w:val="00A9308C"/>
    <w:rsid w:val="00A9399B"/>
    <w:rsid w:val="00A944EB"/>
    <w:rsid w:val="00A94667"/>
    <w:rsid w:val="00A948AB"/>
    <w:rsid w:val="00A956B4"/>
    <w:rsid w:val="00AA0D6C"/>
    <w:rsid w:val="00AA1E09"/>
    <w:rsid w:val="00AA349E"/>
    <w:rsid w:val="00AA3CE5"/>
    <w:rsid w:val="00AA3E31"/>
    <w:rsid w:val="00AA6086"/>
    <w:rsid w:val="00AA720B"/>
    <w:rsid w:val="00AB0FB7"/>
    <w:rsid w:val="00AB1DB2"/>
    <w:rsid w:val="00AB1E46"/>
    <w:rsid w:val="00AB54E8"/>
    <w:rsid w:val="00AB59B8"/>
    <w:rsid w:val="00AC0E9D"/>
    <w:rsid w:val="00AC10B5"/>
    <w:rsid w:val="00AC153D"/>
    <w:rsid w:val="00AC1EA8"/>
    <w:rsid w:val="00AC2374"/>
    <w:rsid w:val="00AC50CA"/>
    <w:rsid w:val="00AC5C3B"/>
    <w:rsid w:val="00AC72B6"/>
    <w:rsid w:val="00AD0034"/>
    <w:rsid w:val="00AD01E9"/>
    <w:rsid w:val="00AD04E0"/>
    <w:rsid w:val="00AD0BF6"/>
    <w:rsid w:val="00AD104A"/>
    <w:rsid w:val="00AD3D15"/>
    <w:rsid w:val="00AD3E5D"/>
    <w:rsid w:val="00AD4DD8"/>
    <w:rsid w:val="00AD510F"/>
    <w:rsid w:val="00AD598A"/>
    <w:rsid w:val="00AD7086"/>
    <w:rsid w:val="00AE022C"/>
    <w:rsid w:val="00AE3A3A"/>
    <w:rsid w:val="00AE5226"/>
    <w:rsid w:val="00AE657C"/>
    <w:rsid w:val="00AE7C14"/>
    <w:rsid w:val="00AF17E4"/>
    <w:rsid w:val="00AF27C3"/>
    <w:rsid w:val="00AF2A32"/>
    <w:rsid w:val="00AF2AE3"/>
    <w:rsid w:val="00AF3DA4"/>
    <w:rsid w:val="00AF40D5"/>
    <w:rsid w:val="00B05DF8"/>
    <w:rsid w:val="00B06319"/>
    <w:rsid w:val="00B065E8"/>
    <w:rsid w:val="00B06C7A"/>
    <w:rsid w:val="00B07859"/>
    <w:rsid w:val="00B11245"/>
    <w:rsid w:val="00B11548"/>
    <w:rsid w:val="00B11ED1"/>
    <w:rsid w:val="00B125F5"/>
    <w:rsid w:val="00B126B3"/>
    <w:rsid w:val="00B13B5D"/>
    <w:rsid w:val="00B165B7"/>
    <w:rsid w:val="00B17806"/>
    <w:rsid w:val="00B17FFD"/>
    <w:rsid w:val="00B1BDC4"/>
    <w:rsid w:val="00B20E95"/>
    <w:rsid w:val="00B30BCA"/>
    <w:rsid w:val="00B3134C"/>
    <w:rsid w:val="00B31557"/>
    <w:rsid w:val="00B315F8"/>
    <w:rsid w:val="00B33264"/>
    <w:rsid w:val="00B344DC"/>
    <w:rsid w:val="00B37BE0"/>
    <w:rsid w:val="00B41165"/>
    <w:rsid w:val="00B412F1"/>
    <w:rsid w:val="00B41EDE"/>
    <w:rsid w:val="00B43145"/>
    <w:rsid w:val="00B45291"/>
    <w:rsid w:val="00B46B09"/>
    <w:rsid w:val="00B47FAF"/>
    <w:rsid w:val="00B5090B"/>
    <w:rsid w:val="00B50AF0"/>
    <w:rsid w:val="00B50F87"/>
    <w:rsid w:val="00B515A4"/>
    <w:rsid w:val="00B52298"/>
    <w:rsid w:val="00B5371E"/>
    <w:rsid w:val="00B53C79"/>
    <w:rsid w:val="00B542C8"/>
    <w:rsid w:val="00B57FD1"/>
    <w:rsid w:val="00B619E8"/>
    <w:rsid w:val="00B62C7E"/>
    <w:rsid w:val="00B639F4"/>
    <w:rsid w:val="00B64F23"/>
    <w:rsid w:val="00B64FB0"/>
    <w:rsid w:val="00B65038"/>
    <w:rsid w:val="00B673A1"/>
    <w:rsid w:val="00B67635"/>
    <w:rsid w:val="00B67C81"/>
    <w:rsid w:val="00B700B1"/>
    <w:rsid w:val="00B71261"/>
    <w:rsid w:val="00B7369D"/>
    <w:rsid w:val="00B7408A"/>
    <w:rsid w:val="00B74474"/>
    <w:rsid w:val="00B75758"/>
    <w:rsid w:val="00B77B16"/>
    <w:rsid w:val="00B80B22"/>
    <w:rsid w:val="00B81250"/>
    <w:rsid w:val="00B81513"/>
    <w:rsid w:val="00B85418"/>
    <w:rsid w:val="00B854D2"/>
    <w:rsid w:val="00B87830"/>
    <w:rsid w:val="00B878FF"/>
    <w:rsid w:val="00B91D02"/>
    <w:rsid w:val="00B92205"/>
    <w:rsid w:val="00B92F4B"/>
    <w:rsid w:val="00B93EA1"/>
    <w:rsid w:val="00B94C73"/>
    <w:rsid w:val="00B975B4"/>
    <w:rsid w:val="00B9799F"/>
    <w:rsid w:val="00BA092B"/>
    <w:rsid w:val="00BA197A"/>
    <w:rsid w:val="00BA20A6"/>
    <w:rsid w:val="00BA2BBC"/>
    <w:rsid w:val="00BA79B4"/>
    <w:rsid w:val="00BB07DF"/>
    <w:rsid w:val="00BB2156"/>
    <w:rsid w:val="00BB2A84"/>
    <w:rsid w:val="00BB44F6"/>
    <w:rsid w:val="00BC02DA"/>
    <w:rsid w:val="00BC0439"/>
    <w:rsid w:val="00BC0467"/>
    <w:rsid w:val="00BC2A08"/>
    <w:rsid w:val="00BD4491"/>
    <w:rsid w:val="00BD4FC7"/>
    <w:rsid w:val="00BE035C"/>
    <w:rsid w:val="00BE0A27"/>
    <w:rsid w:val="00BE0B72"/>
    <w:rsid w:val="00BE1F57"/>
    <w:rsid w:val="00BE2E5D"/>
    <w:rsid w:val="00BE2E89"/>
    <w:rsid w:val="00BE369E"/>
    <w:rsid w:val="00BE3921"/>
    <w:rsid w:val="00BE4432"/>
    <w:rsid w:val="00BE4911"/>
    <w:rsid w:val="00BE4C21"/>
    <w:rsid w:val="00BE4EBD"/>
    <w:rsid w:val="00BE4F33"/>
    <w:rsid w:val="00BE6E6E"/>
    <w:rsid w:val="00BE7478"/>
    <w:rsid w:val="00BE77FC"/>
    <w:rsid w:val="00BF1C4A"/>
    <w:rsid w:val="00BF1D4D"/>
    <w:rsid w:val="00BF2E3C"/>
    <w:rsid w:val="00BF3112"/>
    <w:rsid w:val="00BF3152"/>
    <w:rsid w:val="00BF6314"/>
    <w:rsid w:val="00BF71CB"/>
    <w:rsid w:val="00C01E4F"/>
    <w:rsid w:val="00C04B90"/>
    <w:rsid w:val="00C060F9"/>
    <w:rsid w:val="00C07543"/>
    <w:rsid w:val="00C075D6"/>
    <w:rsid w:val="00C076F6"/>
    <w:rsid w:val="00C10BAD"/>
    <w:rsid w:val="00C14045"/>
    <w:rsid w:val="00C16D75"/>
    <w:rsid w:val="00C1724F"/>
    <w:rsid w:val="00C21255"/>
    <w:rsid w:val="00C21C08"/>
    <w:rsid w:val="00C21C1B"/>
    <w:rsid w:val="00C21F01"/>
    <w:rsid w:val="00C225AA"/>
    <w:rsid w:val="00C23FDD"/>
    <w:rsid w:val="00C24F0A"/>
    <w:rsid w:val="00C27255"/>
    <w:rsid w:val="00C27736"/>
    <w:rsid w:val="00C30F95"/>
    <w:rsid w:val="00C32DB2"/>
    <w:rsid w:val="00C35607"/>
    <w:rsid w:val="00C36AFD"/>
    <w:rsid w:val="00C37549"/>
    <w:rsid w:val="00C408CA"/>
    <w:rsid w:val="00C41D13"/>
    <w:rsid w:val="00C44822"/>
    <w:rsid w:val="00C44CB3"/>
    <w:rsid w:val="00C4515A"/>
    <w:rsid w:val="00C47C46"/>
    <w:rsid w:val="00C50D26"/>
    <w:rsid w:val="00C520C5"/>
    <w:rsid w:val="00C52D28"/>
    <w:rsid w:val="00C538BE"/>
    <w:rsid w:val="00C54F72"/>
    <w:rsid w:val="00C56B57"/>
    <w:rsid w:val="00C579C4"/>
    <w:rsid w:val="00C57B98"/>
    <w:rsid w:val="00C60318"/>
    <w:rsid w:val="00C60376"/>
    <w:rsid w:val="00C62F18"/>
    <w:rsid w:val="00C6331F"/>
    <w:rsid w:val="00C64C18"/>
    <w:rsid w:val="00C65658"/>
    <w:rsid w:val="00C65EAC"/>
    <w:rsid w:val="00C66F81"/>
    <w:rsid w:val="00C6784F"/>
    <w:rsid w:val="00C678E8"/>
    <w:rsid w:val="00C73AE7"/>
    <w:rsid w:val="00C74754"/>
    <w:rsid w:val="00C75B88"/>
    <w:rsid w:val="00C76112"/>
    <w:rsid w:val="00C80E09"/>
    <w:rsid w:val="00C811E0"/>
    <w:rsid w:val="00C81370"/>
    <w:rsid w:val="00C813F0"/>
    <w:rsid w:val="00C81780"/>
    <w:rsid w:val="00C83699"/>
    <w:rsid w:val="00C8437B"/>
    <w:rsid w:val="00C86ADA"/>
    <w:rsid w:val="00C87B24"/>
    <w:rsid w:val="00C90807"/>
    <w:rsid w:val="00C9107E"/>
    <w:rsid w:val="00C914B5"/>
    <w:rsid w:val="00C9248B"/>
    <w:rsid w:val="00C93567"/>
    <w:rsid w:val="00C935EA"/>
    <w:rsid w:val="00C936B9"/>
    <w:rsid w:val="00C9418E"/>
    <w:rsid w:val="00C9446E"/>
    <w:rsid w:val="00C9463D"/>
    <w:rsid w:val="00C94C34"/>
    <w:rsid w:val="00C97222"/>
    <w:rsid w:val="00C97ADF"/>
    <w:rsid w:val="00CA064A"/>
    <w:rsid w:val="00CA27F1"/>
    <w:rsid w:val="00CA2AA5"/>
    <w:rsid w:val="00CA2E24"/>
    <w:rsid w:val="00CA7971"/>
    <w:rsid w:val="00CA7F78"/>
    <w:rsid w:val="00CB1144"/>
    <w:rsid w:val="00CB2C34"/>
    <w:rsid w:val="00CB2D33"/>
    <w:rsid w:val="00CB3669"/>
    <w:rsid w:val="00CB46DE"/>
    <w:rsid w:val="00CB4D8C"/>
    <w:rsid w:val="00CB5309"/>
    <w:rsid w:val="00CB5A35"/>
    <w:rsid w:val="00CC3B91"/>
    <w:rsid w:val="00CC3D6C"/>
    <w:rsid w:val="00CC54F5"/>
    <w:rsid w:val="00CC642C"/>
    <w:rsid w:val="00CD0242"/>
    <w:rsid w:val="00CD042E"/>
    <w:rsid w:val="00CD0891"/>
    <w:rsid w:val="00CD0D02"/>
    <w:rsid w:val="00CD4655"/>
    <w:rsid w:val="00CE01AA"/>
    <w:rsid w:val="00CE1A56"/>
    <w:rsid w:val="00CE2276"/>
    <w:rsid w:val="00CE2957"/>
    <w:rsid w:val="00CE3CD3"/>
    <w:rsid w:val="00CE43EC"/>
    <w:rsid w:val="00CE599B"/>
    <w:rsid w:val="00CE69A0"/>
    <w:rsid w:val="00CE73EC"/>
    <w:rsid w:val="00CE74D5"/>
    <w:rsid w:val="00CF076D"/>
    <w:rsid w:val="00CF1635"/>
    <w:rsid w:val="00CF4A2D"/>
    <w:rsid w:val="00CF53E2"/>
    <w:rsid w:val="00CF7D45"/>
    <w:rsid w:val="00D00A1E"/>
    <w:rsid w:val="00D0215E"/>
    <w:rsid w:val="00D037A6"/>
    <w:rsid w:val="00D043FA"/>
    <w:rsid w:val="00D05C1C"/>
    <w:rsid w:val="00D0650F"/>
    <w:rsid w:val="00D06F48"/>
    <w:rsid w:val="00D07364"/>
    <w:rsid w:val="00D07501"/>
    <w:rsid w:val="00D11AEA"/>
    <w:rsid w:val="00D12C4A"/>
    <w:rsid w:val="00D1441E"/>
    <w:rsid w:val="00D146E9"/>
    <w:rsid w:val="00D16EA9"/>
    <w:rsid w:val="00D212B7"/>
    <w:rsid w:val="00D22FD7"/>
    <w:rsid w:val="00D23485"/>
    <w:rsid w:val="00D23954"/>
    <w:rsid w:val="00D246B4"/>
    <w:rsid w:val="00D24EEC"/>
    <w:rsid w:val="00D2511D"/>
    <w:rsid w:val="00D2538F"/>
    <w:rsid w:val="00D265AF"/>
    <w:rsid w:val="00D30091"/>
    <w:rsid w:val="00D31192"/>
    <w:rsid w:val="00D316FF"/>
    <w:rsid w:val="00D336A9"/>
    <w:rsid w:val="00D3410E"/>
    <w:rsid w:val="00D359F4"/>
    <w:rsid w:val="00D37D76"/>
    <w:rsid w:val="00D41E03"/>
    <w:rsid w:val="00D422E9"/>
    <w:rsid w:val="00D43B16"/>
    <w:rsid w:val="00D45960"/>
    <w:rsid w:val="00D465D6"/>
    <w:rsid w:val="00D47A29"/>
    <w:rsid w:val="00D5247C"/>
    <w:rsid w:val="00D55E2D"/>
    <w:rsid w:val="00D565BC"/>
    <w:rsid w:val="00D57125"/>
    <w:rsid w:val="00D60F82"/>
    <w:rsid w:val="00D61A97"/>
    <w:rsid w:val="00D6605A"/>
    <w:rsid w:val="00D67498"/>
    <w:rsid w:val="00D67619"/>
    <w:rsid w:val="00D67A04"/>
    <w:rsid w:val="00D67C18"/>
    <w:rsid w:val="00D70531"/>
    <w:rsid w:val="00D71D82"/>
    <w:rsid w:val="00D72252"/>
    <w:rsid w:val="00D722A3"/>
    <w:rsid w:val="00D73D22"/>
    <w:rsid w:val="00D75DD4"/>
    <w:rsid w:val="00D773EA"/>
    <w:rsid w:val="00D77EE7"/>
    <w:rsid w:val="00D80513"/>
    <w:rsid w:val="00D8103D"/>
    <w:rsid w:val="00D842FE"/>
    <w:rsid w:val="00D86CE1"/>
    <w:rsid w:val="00D90520"/>
    <w:rsid w:val="00D90E89"/>
    <w:rsid w:val="00D91834"/>
    <w:rsid w:val="00D93118"/>
    <w:rsid w:val="00D95AE9"/>
    <w:rsid w:val="00D9600A"/>
    <w:rsid w:val="00D96EF8"/>
    <w:rsid w:val="00D9721D"/>
    <w:rsid w:val="00D975BE"/>
    <w:rsid w:val="00DA4482"/>
    <w:rsid w:val="00DA6B7E"/>
    <w:rsid w:val="00DB0234"/>
    <w:rsid w:val="00DB1011"/>
    <w:rsid w:val="00DB141A"/>
    <w:rsid w:val="00DB27AF"/>
    <w:rsid w:val="00DB2F25"/>
    <w:rsid w:val="00DB4431"/>
    <w:rsid w:val="00DB46D2"/>
    <w:rsid w:val="00DB6769"/>
    <w:rsid w:val="00DC0055"/>
    <w:rsid w:val="00DC1296"/>
    <w:rsid w:val="00DC289C"/>
    <w:rsid w:val="00DC61EA"/>
    <w:rsid w:val="00DC6E28"/>
    <w:rsid w:val="00DD0170"/>
    <w:rsid w:val="00DD0D67"/>
    <w:rsid w:val="00DD13AB"/>
    <w:rsid w:val="00DD14C8"/>
    <w:rsid w:val="00DD1FC3"/>
    <w:rsid w:val="00DD247E"/>
    <w:rsid w:val="00DD54FE"/>
    <w:rsid w:val="00DD6238"/>
    <w:rsid w:val="00DD6567"/>
    <w:rsid w:val="00DE04A4"/>
    <w:rsid w:val="00DE13AA"/>
    <w:rsid w:val="00DE1703"/>
    <w:rsid w:val="00DE19D4"/>
    <w:rsid w:val="00DE1D2D"/>
    <w:rsid w:val="00DE1D32"/>
    <w:rsid w:val="00DE23CD"/>
    <w:rsid w:val="00DE27AA"/>
    <w:rsid w:val="00DE2AEF"/>
    <w:rsid w:val="00DE2B85"/>
    <w:rsid w:val="00DE2D00"/>
    <w:rsid w:val="00DE4284"/>
    <w:rsid w:val="00DE5947"/>
    <w:rsid w:val="00DF1909"/>
    <w:rsid w:val="00DF66BE"/>
    <w:rsid w:val="00DF673C"/>
    <w:rsid w:val="00DF6F59"/>
    <w:rsid w:val="00DF73F5"/>
    <w:rsid w:val="00DF7F15"/>
    <w:rsid w:val="00E024EF"/>
    <w:rsid w:val="00E04CDE"/>
    <w:rsid w:val="00E06561"/>
    <w:rsid w:val="00E066BE"/>
    <w:rsid w:val="00E10F79"/>
    <w:rsid w:val="00E11069"/>
    <w:rsid w:val="00E1150B"/>
    <w:rsid w:val="00E123A5"/>
    <w:rsid w:val="00E12842"/>
    <w:rsid w:val="00E12E01"/>
    <w:rsid w:val="00E146CF"/>
    <w:rsid w:val="00E14D51"/>
    <w:rsid w:val="00E150AF"/>
    <w:rsid w:val="00E173CE"/>
    <w:rsid w:val="00E1752D"/>
    <w:rsid w:val="00E17C83"/>
    <w:rsid w:val="00E23A68"/>
    <w:rsid w:val="00E244E1"/>
    <w:rsid w:val="00E267B3"/>
    <w:rsid w:val="00E275FC"/>
    <w:rsid w:val="00E3018D"/>
    <w:rsid w:val="00E317BE"/>
    <w:rsid w:val="00E32975"/>
    <w:rsid w:val="00E33132"/>
    <w:rsid w:val="00E3422A"/>
    <w:rsid w:val="00E414D7"/>
    <w:rsid w:val="00E41826"/>
    <w:rsid w:val="00E422FB"/>
    <w:rsid w:val="00E42CEC"/>
    <w:rsid w:val="00E43DA6"/>
    <w:rsid w:val="00E44A07"/>
    <w:rsid w:val="00E45099"/>
    <w:rsid w:val="00E452F2"/>
    <w:rsid w:val="00E45E1F"/>
    <w:rsid w:val="00E45E7D"/>
    <w:rsid w:val="00E47DA8"/>
    <w:rsid w:val="00E51082"/>
    <w:rsid w:val="00E523CB"/>
    <w:rsid w:val="00E54518"/>
    <w:rsid w:val="00E54CA7"/>
    <w:rsid w:val="00E56B7E"/>
    <w:rsid w:val="00E63132"/>
    <w:rsid w:val="00E6510D"/>
    <w:rsid w:val="00E65325"/>
    <w:rsid w:val="00E673D8"/>
    <w:rsid w:val="00E7047A"/>
    <w:rsid w:val="00E70620"/>
    <w:rsid w:val="00E70B70"/>
    <w:rsid w:val="00E715B8"/>
    <w:rsid w:val="00E716E3"/>
    <w:rsid w:val="00E72D34"/>
    <w:rsid w:val="00E733AB"/>
    <w:rsid w:val="00E74539"/>
    <w:rsid w:val="00E757CF"/>
    <w:rsid w:val="00E801E4"/>
    <w:rsid w:val="00E8064A"/>
    <w:rsid w:val="00E806CA"/>
    <w:rsid w:val="00E8271E"/>
    <w:rsid w:val="00E83215"/>
    <w:rsid w:val="00E854DF"/>
    <w:rsid w:val="00E86488"/>
    <w:rsid w:val="00E90036"/>
    <w:rsid w:val="00E902A5"/>
    <w:rsid w:val="00E9100B"/>
    <w:rsid w:val="00E91055"/>
    <w:rsid w:val="00E91F45"/>
    <w:rsid w:val="00E9279D"/>
    <w:rsid w:val="00E929F0"/>
    <w:rsid w:val="00E959B8"/>
    <w:rsid w:val="00E97A57"/>
    <w:rsid w:val="00EA0690"/>
    <w:rsid w:val="00EA2547"/>
    <w:rsid w:val="00EA323C"/>
    <w:rsid w:val="00EA3AF4"/>
    <w:rsid w:val="00EA3E4A"/>
    <w:rsid w:val="00EA4F16"/>
    <w:rsid w:val="00EA576A"/>
    <w:rsid w:val="00EA662F"/>
    <w:rsid w:val="00EB0199"/>
    <w:rsid w:val="00EB034D"/>
    <w:rsid w:val="00EB0669"/>
    <w:rsid w:val="00EB101B"/>
    <w:rsid w:val="00EB30B5"/>
    <w:rsid w:val="00EB3296"/>
    <w:rsid w:val="00EB4B3F"/>
    <w:rsid w:val="00EB5191"/>
    <w:rsid w:val="00EB6572"/>
    <w:rsid w:val="00EB78DC"/>
    <w:rsid w:val="00EC1859"/>
    <w:rsid w:val="00EC51A9"/>
    <w:rsid w:val="00EC6D66"/>
    <w:rsid w:val="00EC7A70"/>
    <w:rsid w:val="00EC7B1A"/>
    <w:rsid w:val="00ED2016"/>
    <w:rsid w:val="00ED241F"/>
    <w:rsid w:val="00ED24E6"/>
    <w:rsid w:val="00ED547A"/>
    <w:rsid w:val="00EE0CD1"/>
    <w:rsid w:val="00EE10A0"/>
    <w:rsid w:val="00EE10B7"/>
    <w:rsid w:val="00EE20FC"/>
    <w:rsid w:val="00EE4655"/>
    <w:rsid w:val="00EE4FC5"/>
    <w:rsid w:val="00EE5A12"/>
    <w:rsid w:val="00EE7954"/>
    <w:rsid w:val="00EF094E"/>
    <w:rsid w:val="00EF1E8D"/>
    <w:rsid w:val="00EF4533"/>
    <w:rsid w:val="00EF4C3A"/>
    <w:rsid w:val="00EF6B92"/>
    <w:rsid w:val="00EF7BD5"/>
    <w:rsid w:val="00F02E87"/>
    <w:rsid w:val="00F04670"/>
    <w:rsid w:val="00F04B6B"/>
    <w:rsid w:val="00F07AE2"/>
    <w:rsid w:val="00F13559"/>
    <w:rsid w:val="00F13AAB"/>
    <w:rsid w:val="00F14A12"/>
    <w:rsid w:val="00F14C86"/>
    <w:rsid w:val="00F1BD25"/>
    <w:rsid w:val="00F20E21"/>
    <w:rsid w:val="00F2134C"/>
    <w:rsid w:val="00F218B7"/>
    <w:rsid w:val="00F21A03"/>
    <w:rsid w:val="00F22386"/>
    <w:rsid w:val="00F2324D"/>
    <w:rsid w:val="00F23A2F"/>
    <w:rsid w:val="00F25031"/>
    <w:rsid w:val="00F255ED"/>
    <w:rsid w:val="00F25B9A"/>
    <w:rsid w:val="00F26652"/>
    <w:rsid w:val="00F30505"/>
    <w:rsid w:val="00F31A6D"/>
    <w:rsid w:val="00F3258C"/>
    <w:rsid w:val="00F36595"/>
    <w:rsid w:val="00F36CDE"/>
    <w:rsid w:val="00F37CD6"/>
    <w:rsid w:val="00F41F62"/>
    <w:rsid w:val="00F43C4A"/>
    <w:rsid w:val="00F43DA0"/>
    <w:rsid w:val="00F43DEC"/>
    <w:rsid w:val="00F44D6F"/>
    <w:rsid w:val="00F46046"/>
    <w:rsid w:val="00F47522"/>
    <w:rsid w:val="00F5008D"/>
    <w:rsid w:val="00F50825"/>
    <w:rsid w:val="00F50F5C"/>
    <w:rsid w:val="00F519C8"/>
    <w:rsid w:val="00F54485"/>
    <w:rsid w:val="00F566B2"/>
    <w:rsid w:val="00F57C79"/>
    <w:rsid w:val="00F61D0E"/>
    <w:rsid w:val="00F65897"/>
    <w:rsid w:val="00F66321"/>
    <w:rsid w:val="00F664B0"/>
    <w:rsid w:val="00F665C2"/>
    <w:rsid w:val="00F72E1B"/>
    <w:rsid w:val="00F75538"/>
    <w:rsid w:val="00F75C02"/>
    <w:rsid w:val="00F760FC"/>
    <w:rsid w:val="00F769D8"/>
    <w:rsid w:val="00F80B15"/>
    <w:rsid w:val="00F817CE"/>
    <w:rsid w:val="00F82485"/>
    <w:rsid w:val="00F8287A"/>
    <w:rsid w:val="00F82C1D"/>
    <w:rsid w:val="00F82C7A"/>
    <w:rsid w:val="00F84F7A"/>
    <w:rsid w:val="00F858BC"/>
    <w:rsid w:val="00F85A92"/>
    <w:rsid w:val="00F92DF9"/>
    <w:rsid w:val="00F94267"/>
    <w:rsid w:val="00F95E61"/>
    <w:rsid w:val="00FA1858"/>
    <w:rsid w:val="00FA3E27"/>
    <w:rsid w:val="00FA47A4"/>
    <w:rsid w:val="00FA5A17"/>
    <w:rsid w:val="00FA7095"/>
    <w:rsid w:val="00FB511A"/>
    <w:rsid w:val="00FB51BB"/>
    <w:rsid w:val="00FB5702"/>
    <w:rsid w:val="00FB64B4"/>
    <w:rsid w:val="00FC0159"/>
    <w:rsid w:val="00FC10E3"/>
    <w:rsid w:val="00FC142F"/>
    <w:rsid w:val="00FC692B"/>
    <w:rsid w:val="00FC7998"/>
    <w:rsid w:val="00FC7F39"/>
    <w:rsid w:val="00FD032A"/>
    <w:rsid w:val="00FD0D61"/>
    <w:rsid w:val="00FD15C6"/>
    <w:rsid w:val="00FD15F1"/>
    <w:rsid w:val="00FD22C0"/>
    <w:rsid w:val="00FD3351"/>
    <w:rsid w:val="00FD6184"/>
    <w:rsid w:val="00FD70C4"/>
    <w:rsid w:val="00FE0602"/>
    <w:rsid w:val="00FE091D"/>
    <w:rsid w:val="00FE1C2C"/>
    <w:rsid w:val="00FE2F55"/>
    <w:rsid w:val="00FE611D"/>
    <w:rsid w:val="00FE62E6"/>
    <w:rsid w:val="00FE7BC6"/>
    <w:rsid w:val="00FF3123"/>
    <w:rsid w:val="00FF5094"/>
    <w:rsid w:val="00FF7042"/>
    <w:rsid w:val="00FF76CE"/>
    <w:rsid w:val="00FF7941"/>
    <w:rsid w:val="01017947"/>
    <w:rsid w:val="011DBBB4"/>
    <w:rsid w:val="014FB8C8"/>
    <w:rsid w:val="014FDA84"/>
    <w:rsid w:val="0162E89A"/>
    <w:rsid w:val="018255ED"/>
    <w:rsid w:val="01ACDA16"/>
    <w:rsid w:val="025F256B"/>
    <w:rsid w:val="027B4334"/>
    <w:rsid w:val="02BB801D"/>
    <w:rsid w:val="02C36F12"/>
    <w:rsid w:val="02DB955A"/>
    <w:rsid w:val="038124FC"/>
    <w:rsid w:val="03A936DC"/>
    <w:rsid w:val="03AC7C52"/>
    <w:rsid w:val="03B31D13"/>
    <w:rsid w:val="03CAED42"/>
    <w:rsid w:val="03D72007"/>
    <w:rsid w:val="043C49A9"/>
    <w:rsid w:val="045D3590"/>
    <w:rsid w:val="049E20FC"/>
    <w:rsid w:val="054ACE29"/>
    <w:rsid w:val="05624005"/>
    <w:rsid w:val="056CFA26"/>
    <w:rsid w:val="057C4470"/>
    <w:rsid w:val="058AAF75"/>
    <w:rsid w:val="05E2F5DC"/>
    <w:rsid w:val="065E033E"/>
    <w:rsid w:val="068910C6"/>
    <w:rsid w:val="06A63614"/>
    <w:rsid w:val="06FC4466"/>
    <w:rsid w:val="073B658A"/>
    <w:rsid w:val="076CB13B"/>
    <w:rsid w:val="078A13DE"/>
    <w:rsid w:val="07BC7D84"/>
    <w:rsid w:val="07D3A731"/>
    <w:rsid w:val="0853168D"/>
    <w:rsid w:val="08B691D4"/>
    <w:rsid w:val="08B88678"/>
    <w:rsid w:val="095A34B6"/>
    <w:rsid w:val="09883708"/>
    <w:rsid w:val="09A021ED"/>
    <w:rsid w:val="09A78BE7"/>
    <w:rsid w:val="09D6882A"/>
    <w:rsid w:val="0A450FFA"/>
    <w:rsid w:val="0A65DE6F"/>
    <w:rsid w:val="0A85CCF5"/>
    <w:rsid w:val="0AB843B7"/>
    <w:rsid w:val="0ACB5115"/>
    <w:rsid w:val="0B51B188"/>
    <w:rsid w:val="0B51CE12"/>
    <w:rsid w:val="0B6938A1"/>
    <w:rsid w:val="0B70CBF6"/>
    <w:rsid w:val="0B74DEBB"/>
    <w:rsid w:val="0C1B4B4A"/>
    <w:rsid w:val="0C2236CD"/>
    <w:rsid w:val="0C576290"/>
    <w:rsid w:val="0C9D19F7"/>
    <w:rsid w:val="0CD39849"/>
    <w:rsid w:val="0CFE93F1"/>
    <w:rsid w:val="0D07193D"/>
    <w:rsid w:val="0D102A64"/>
    <w:rsid w:val="0D9680D4"/>
    <w:rsid w:val="0E18927B"/>
    <w:rsid w:val="0E24F6BF"/>
    <w:rsid w:val="0E3AED36"/>
    <w:rsid w:val="0EFFF9BB"/>
    <w:rsid w:val="0F870880"/>
    <w:rsid w:val="0FAB2462"/>
    <w:rsid w:val="0FB535F3"/>
    <w:rsid w:val="0FCEAAE5"/>
    <w:rsid w:val="0FF9672E"/>
    <w:rsid w:val="10089865"/>
    <w:rsid w:val="10BFA70F"/>
    <w:rsid w:val="10E65994"/>
    <w:rsid w:val="10E819CB"/>
    <w:rsid w:val="112F7D62"/>
    <w:rsid w:val="11609DB2"/>
    <w:rsid w:val="11F57BB0"/>
    <w:rsid w:val="1237499C"/>
    <w:rsid w:val="1251833A"/>
    <w:rsid w:val="130F5D3D"/>
    <w:rsid w:val="1336775D"/>
    <w:rsid w:val="13AE04D4"/>
    <w:rsid w:val="13AE6272"/>
    <w:rsid w:val="14352AAE"/>
    <w:rsid w:val="146AC320"/>
    <w:rsid w:val="15354B12"/>
    <w:rsid w:val="154176B6"/>
    <w:rsid w:val="154953C2"/>
    <w:rsid w:val="15D06514"/>
    <w:rsid w:val="15E21733"/>
    <w:rsid w:val="1690B6F5"/>
    <w:rsid w:val="16D469C0"/>
    <w:rsid w:val="16D5313B"/>
    <w:rsid w:val="16F0FFB6"/>
    <w:rsid w:val="16F1D0E6"/>
    <w:rsid w:val="1704C3DE"/>
    <w:rsid w:val="17298F99"/>
    <w:rsid w:val="174F2A13"/>
    <w:rsid w:val="17FA7443"/>
    <w:rsid w:val="1822F80F"/>
    <w:rsid w:val="182448E3"/>
    <w:rsid w:val="18571A75"/>
    <w:rsid w:val="18905B94"/>
    <w:rsid w:val="18F93C25"/>
    <w:rsid w:val="19239A29"/>
    <w:rsid w:val="1924C617"/>
    <w:rsid w:val="195434E2"/>
    <w:rsid w:val="195507C5"/>
    <w:rsid w:val="19981210"/>
    <w:rsid w:val="1A6D8DB0"/>
    <w:rsid w:val="1A92F48D"/>
    <w:rsid w:val="1ABB35FC"/>
    <w:rsid w:val="1B21763F"/>
    <w:rsid w:val="1B4844F5"/>
    <w:rsid w:val="1B6045EF"/>
    <w:rsid w:val="1C308F9A"/>
    <w:rsid w:val="1C9F9F65"/>
    <w:rsid w:val="1CAE8242"/>
    <w:rsid w:val="1CCA19AF"/>
    <w:rsid w:val="1CD44589"/>
    <w:rsid w:val="1CDBF453"/>
    <w:rsid w:val="1D0D627E"/>
    <w:rsid w:val="1D9F7DA9"/>
    <w:rsid w:val="1E246F2C"/>
    <w:rsid w:val="1E498CF3"/>
    <w:rsid w:val="1E8231D2"/>
    <w:rsid w:val="1E908AE2"/>
    <w:rsid w:val="1EEFE4EB"/>
    <w:rsid w:val="1F45679C"/>
    <w:rsid w:val="1F610EBB"/>
    <w:rsid w:val="1F849980"/>
    <w:rsid w:val="1FFE7794"/>
    <w:rsid w:val="200BA26B"/>
    <w:rsid w:val="20320F0E"/>
    <w:rsid w:val="2067F769"/>
    <w:rsid w:val="20E87AAF"/>
    <w:rsid w:val="212ACA78"/>
    <w:rsid w:val="2146B256"/>
    <w:rsid w:val="2160628D"/>
    <w:rsid w:val="218551C1"/>
    <w:rsid w:val="21881F3F"/>
    <w:rsid w:val="2191AF79"/>
    <w:rsid w:val="22161CFC"/>
    <w:rsid w:val="2384951A"/>
    <w:rsid w:val="246367A0"/>
    <w:rsid w:val="24803C20"/>
    <w:rsid w:val="249398E9"/>
    <w:rsid w:val="256D5C71"/>
    <w:rsid w:val="25D67C9D"/>
    <w:rsid w:val="2664BEFA"/>
    <w:rsid w:val="2804BDCE"/>
    <w:rsid w:val="283D6B0D"/>
    <w:rsid w:val="289B4F36"/>
    <w:rsid w:val="28B0E901"/>
    <w:rsid w:val="28ECC3D4"/>
    <w:rsid w:val="28F69F4E"/>
    <w:rsid w:val="290D926E"/>
    <w:rsid w:val="29B4C1F4"/>
    <w:rsid w:val="29C3DE7D"/>
    <w:rsid w:val="29F86D9D"/>
    <w:rsid w:val="2A0BEE72"/>
    <w:rsid w:val="2A88C2A8"/>
    <w:rsid w:val="2ACEFE26"/>
    <w:rsid w:val="2AFB1E24"/>
    <w:rsid w:val="2B8AA293"/>
    <w:rsid w:val="2BAC8A14"/>
    <w:rsid w:val="2BC085CE"/>
    <w:rsid w:val="2C2EE8FE"/>
    <w:rsid w:val="2C317AD0"/>
    <w:rsid w:val="2C4CB4D4"/>
    <w:rsid w:val="2C835355"/>
    <w:rsid w:val="2CA97067"/>
    <w:rsid w:val="2DF0F5AD"/>
    <w:rsid w:val="2E1485E1"/>
    <w:rsid w:val="2E3ACFB4"/>
    <w:rsid w:val="2E4A8F53"/>
    <w:rsid w:val="2E582A26"/>
    <w:rsid w:val="2E879102"/>
    <w:rsid w:val="2EA041C7"/>
    <w:rsid w:val="2EBC4765"/>
    <w:rsid w:val="2FCBCB31"/>
    <w:rsid w:val="301E3884"/>
    <w:rsid w:val="302535DB"/>
    <w:rsid w:val="304ECD62"/>
    <w:rsid w:val="30605E2D"/>
    <w:rsid w:val="306D10B7"/>
    <w:rsid w:val="30AEBF77"/>
    <w:rsid w:val="3111457E"/>
    <w:rsid w:val="313FDE1B"/>
    <w:rsid w:val="316E0C19"/>
    <w:rsid w:val="31F778D5"/>
    <w:rsid w:val="320B9350"/>
    <w:rsid w:val="321948E1"/>
    <w:rsid w:val="32328A9C"/>
    <w:rsid w:val="324E100B"/>
    <w:rsid w:val="32AE18E4"/>
    <w:rsid w:val="32D71673"/>
    <w:rsid w:val="33CB0FBD"/>
    <w:rsid w:val="33D3E170"/>
    <w:rsid w:val="34B8A1B2"/>
    <w:rsid w:val="34D1E1BA"/>
    <w:rsid w:val="3692FC13"/>
    <w:rsid w:val="3713DF6B"/>
    <w:rsid w:val="3740D059"/>
    <w:rsid w:val="377108B0"/>
    <w:rsid w:val="378985EB"/>
    <w:rsid w:val="37B19AD8"/>
    <w:rsid w:val="37C05088"/>
    <w:rsid w:val="385C8F35"/>
    <w:rsid w:val="38855410"/>
    <w:rsid w:val="38E08470"/>
    <w:rsid w:val="392D94A0"/>
    <w:rsid w:val="39533B96"/>
    <w:rsid w:val="396D2DA7"/>
    <w:rsid w:val="3993FB68"/>
    <w:rsid w:val="39C9524A"/>
    <w:rsid w:val="3A0005CB"/>
    <w:rsid w:val="3AAE4CC0"/>
    <w:rsid w:val="3B3D6271"/>
    <w:rsid w:val="3B4C4534"/>
    <w:rsid w:val="3BBA411A"/>
    <w:rsid w:val="3BD8E50F"/>
    <w:rsid w:val="3CA08F10"/>
    <w:rsid w:val="3CAE863B"/>
    <w:rsid w:val="3CC854B4"/>
    <w:rsid w:val="3CD477AA"/>
    <w:rsid w:val="3D0429DD"/>
    <w:rsid w:val="3D11EF4E"/>
    <w:rsid w:val="3DA2523A"/>
    <w:rsid w:val="3DC9F288"/>
    <w:rsid w:val="3DE63A8E"/>
    <w:rsid w:val="3E45DF00"/>
    <w:rsid w:val="3E7D182F"/>
    <w:rsid w:val="3E87D08C"/>
    <w:rsid w:val="400CE8FC"/>
    <w:rsid w:val="40919637"/>
    <w:rsid w:val="40C3D0C6"/>
    <w:rsid w:val="412A7328"/>
    <w:rsid w:val="41A06F4E"/>
    <w:rsid w:val="41BD9FFA"/>
    <w:rsid w:val="41D8C0A6"/>
    <w:rsid w:val="41DAE5AA"/>
    <w:rsid w:val="42382D39"/>
    <w:rsid w:val="42429A7D"/>
    <w:rsid w:val="424AD49F"/>
    <w:rsid w:val="42789B55"/>
    <w:rsid w:val="42BBFE54"/>
    <w:rsid w:val="431950CA"/>
    <w:rsid w:val="4378093B"/>
    <w:rsid w:val="437F7354"/>
    <w:rsid w:val="43BC76DF"/>
    <w:rsid w:val="43D6C954"/>
    <w:rsid w:val="443D03E8"/>
    <w:rsid w:val="44802947"/>
    <w:rsid w:val="44F3B728"/>
    <w:rsid w:val="45BA6158"/>
    <w:rsid w:val="45DCA7D5"/>
    <w:rsid w:val="45F072A9"/>
    <w:rsid w:val="45FBA1C3"/>
    <w:rsid w:val="460E15CD"/>
    <w:rsid w:val="467B2D62"/>
    <w:rsid w:val="46CA2702"/>
    <w:rsid w:val="4794A9CE"/>
    <w:rsid w:val="47B8FDB8"/>
    <w:rsid w:val="47FF0EE2"/>
    <w:rsid w:val="480B1DEA"/>
    <w:rsid w:val="483768B9"/>
    <w:rsid w:val="486D5B37"/>
    <w:rsid w:val="4950D575"/>
    <w:rsid w:val="4A0B3992"/>
    <w:rsid w:val="4A83FA9B"/>
    <w:rsid w:val="4B2D91CA"/>
    <w:rsid w:val="4C9F7C4B"/>
    <w:rsid w:val="4CC8EB30"/>
    <w:rsid w:val="4D5CD728"/>
    <w:rsid w:val="4DF2CB79"/>
    <w:rsid w:val="4EA3D7B1"/>
    <w:rsid w:val="4EC3FA8E"/>
    <w:rsid w:val="4FC967B5"/>
    <w:rsid w:val="4FD740E7"/>
    <w:rsid w:val="4FDCC91C"/>
    <w:rsid w:val="4FECD3C6"/>
    <w:rsid w:val="501845F2"/>
    <w:rsid w:val="50A18E04"/>
    <w:rsid w:val="512E2E9C"/>
    <w:rsid w:val="515D3245"/>
    <w:rsid w:val="51756CE8"/>
    <w:rsid w:val="51C3019E"/>
    <w:rsid w:val="51D66C05"/>
    <w:rsid w:val="51EEF560"/>
    <w:rsid w:val="52071D05"/>
    <w:rsid w:val="52138465"/>
    <w:rsid w:val="5269F744"/>
    <w:rsid w:val="527E03A1"/>
    <w:rsid w:val="528A8107"/>
    <w:rsid w:val="52A4F613"/>
    <w:rsid w:val="52DDF366"/>
    <w:rsid w:val="5372BB00"/>
    <w:rsid w:val="538508ED"/>
    <w:rsid w:val="53F3FAA4"/>
    <w:rsid w:val="5427979E"/>
    <w:rsid w:val="54838EBF"/>
    <w:rsid w:val="54B78409"/>
    <w:rsid w:val="54C1549A"/>
    <w:rsid w:val="5514D090"/>
    <w:rsid w:val="5546A7CD"/>
    <w:rsid w:val="55952C87"/>
    <w:rsid w:val="55CCCED7"/>
    <w:rsid w:val="560FE70A"/>
    <w:rsid w:val="56446EFB"/>
    <w:rsid w:val="56541949"/>
    <w:rsid w:val="56934056"/>
    <w:rsid w:val="56D060A2"/>
    <w:rsid w:val="56EDDDAE"/>
    <w:rsid w:val="572C0C90"/>
    <w:rsid w:val="576C951E"/>
    <w:rsid w:val="579CEFB8"/>
    <w:rsid w:val="5941549D"/>
    <w:rsid w:val="59B0A7F0"/>
    <w:rsid w:val="59B386A7"/>
    <w:rsid w:val="59C6FD8A"/>
    <w:rsid w:val="59E5E4FA"/>
    <w:rsid w:val="5AD0425F"/>
    <w:rsid w:val="5AF371F5"/>
    <w:rsid w:val="5B3C4C5A"/>
    <w:rsid w:val="5B7B1C90"/>
    <w:rsid w:val="5BA147CB"/>
    <w:rsid w:val="5BE35FDB"/>
    <w:rsid w:val="5C2DAEED"/>
    <w:rsid w:val="5C675F87"/>
    <w:rsid w:val="5C980EE1"/>
    <w:rsid w:val="5CEEE501"/>
    <w:rsid w:val="5CFA01A6"/>
    <w:rsid w:val="5DC221B5"/>
    <w:rsid w:val="5DDB18BA"/>
    <w:rsid w:val="5E9C33A6"/>
    <w:rsid w:val="5F089649"/>
    <w:rsid w:val="5F2CA4BD"/>
    <w:rsid w:val="5F98AEAB"/>
    <w:rsid w:val="5FFDDE0D"/>
    <w:rsid w:val="601FBDD1"/>
    <w:rsid w:val="6030C311"/>
    <w:rsid w:val="60F82F96"/>
    <w:rsid w:val="61469339"/>
    <w:rsid w:val="615F5F7D"/>
    <w:rsid w:val="617EF105"/>
    <w:rsid w:val="619AAA8E"/>
    <w:rsid w:val="620A4C2F"/>
    <w:rsid w:val="62158EEF"/>
    <w:rsid w:val="62575AB1"/>
    <w:rsid w:val="62890891"/>
    <w:rsid w:val="62B744BF"/>
    <w:rsid w:val="63C1E077"/>
    <w:rsid w:val="64093D57"/>
    <w:rsid w:val="64701EC1"/>
    <w:rsid w:val="64BD0B42"/>
    <w:rsid w:val="650E9D76"/>
    <w:rsid w:val="6523044C"/>
    <w:rsid w:val="656C90F1"/>
    <w:rsid w:val="6571AA79"/>
    <w:rsid w:val="65799844"/>
    <w:rsid w:val="657A120E"/>
    <w:rsid w:val="65893565"/>
    <w:rsid w:val="658CDD36"/>
    <w:rsid w:val="65916E26"/>
    <w:rsid w:val="65A3CAB4"/>
    <w:rsid w:val="66087C8B"/>
    <w:rsid w:val="66547538"/>
    <w:rsid w:val="667CECBA"/>
    <w:rsid w:val="668ED6B8"/>
    <w:rsid w:val="66D2E969"/>
    <w:rsid w:val="6703C21A"/>
    <w:rsid w:val="67D57E9A"/>
    <w:rsid w:val="67E6399E"/>
    <w:rsid w:val="683C8630"/>
    <w:rsid w:val="68F16E18"/>
    <w:rsid w:val="693F1B4D"/>
    <w:rsid w:val="69759FE6"/>
    <w:rsid w:val="69A19E0B"/>
    <w:rsid w:val="69CBA4DD"/>
    <w:rsid w:val="6A444762"/>
    <w:rsid w:val="6A59C571"/>
    <w:rsid w:val="6AD4E378"/>
    <w:rsid w:val="6AF97670"/>
    <w:rsid w:val="6B503D30"/>
    <w:rsid w:val="6BAB2ACB"/>
    <w:rsid w:val="6C031E66"/>
    <w:rsid w:val="6C3E61E5"/>
    <w:rsid w:val="6C4D43AA"/>
    <w:rsid w:val="6C574E6E"/>
    <w:rsid w:val="6D4FF31D"/>
    <w:rsid w:val="6DA8B4A8"/>
    <w:rsid w:val="6EF7C956"/>
    <w:rsid w:val="6F681DCA"/>
    <w:rsid w:val="6F73C212"/>
    <w:rsid w:val="6FA8FD8C"/>
    <w:rsid w:val="7045A3C3"/>
    <w:rsid w:val="70C0C6F7"/>
    <w:rsid w:val="714B764C"/>
    <w:rsid w:val="71526C4E"/>
    <w:rsid w:val="715F855B"/>
    <w:rsid w:val="7174AAE8"/>
    <w:rsid w:val="725274B1"/>
    <w:rsid w:val="72836A2A"/>
    <w:rsid w:val="72D8F8DF"/>
    <w:rsid w:val="733478EA"/>
    <w:rsid w:val="733EE28A"/>
    <w:rsid w:val="737AEF2D"/>
    <w:rsid w:val="73B5780D"/>
    <w:rsid w:val="73D5F356"/>
    <w:rsid w:val="7464CA2F"/>
    <w:rsid w:val="74B7F3D2"/>
    <w:rsid w:val="74E5E823"/>
    <w:rsid w:val="75312D79"/>
    <w:rsid w:val="75332D98"/>
    <w:rsid w:val="75CFE726"/>
    <w:rsid w:val="763C357C"/>
    <w:rsid w:val="765358F6"/>
    <w:rsid w:val="7686F35D"/>
    <w:rsid w:val="768CCD2C"/>
    <w:rsid w:val="76A71077"/>
    <w:rsid w:val="771A34C1"/>
    <w:rsid w:val="77E0A6ED"/>
    <w:rsid w:val="77EAC874"/>
    <w:rsid w:val="780111A7"/>
    <w:rsid w:val="784114F1"/>
    <w:rsid w:val="787D1F22"/>
    <w:rsid w:val="788F0209"/>
    <w:rsid w:val="791E9197"/>
    <w:rsid w:val="79595055"/>
    <w:rsid w:val="79732A3D"/>
    <w:rsid w:val="79F4FFB6"/>
    <w:rsid w:val="79F563C4"/>
    <w:rsid w:val="7A43DE61"/>
    <w:rsid w:val="7A7F33C4"/>
    <w:rsid w:val="7A9EE050"/>
    <w:rsid w:val="7AE03DFE"/>
    <w:rsid w:val="7AFFF272"/>
    <w:rsid w:val="7BEEB65A"/>
    <w:rsid w:val="7C7EC691"/>
    <w:rsid w:val="7CC88DD4"/>
    <w:rsid w:val="7D2779B0"/>
    <w:rsid w:val="7D37ED47"/>
    <w:rsid w:val="7DA7F498"/>
    <w:rsid w:val="7DB16C1C"/>
    <w:rsid w:val="7DB36A84"/>
    <w:rsid w:val="7EF31741"/>
    <w:rsid w:val="7F5FDA61"/>
    <w:rsid w:val="7F780802"/>
    <w:rsid w:val="7FC62E3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17B4F8"/>
  <w15:docId w15:val="{71E659BC-B69B-4637-B7A5-9916B16B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23E93"/>
    <w:pPr>
      <w:spacing w:line="280" w:lineRule="exact"/>
    </w:pPr>
    <w:rPr>
      <w:rFonts w:ascii="Trebuchet MS" w:hAnsi="Trebuchet MS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CB46DE"/>
    <w:pPr>
      <w:keepNext/>
      <w:numPr>
        <w:numId w:val="30"/>
      </w:numPr>
      <w:tabs>
        <w:tab w:val="left" w:pos="340"/>
      </w:tabs>
      <w:spacing w:before="240" w:after="120"/>
      <w:ind w:left="431" w:hanging="431"/>
      <w:outlineLvl w:val="0"/>
    </w:pPr>
    <w:rPr>
      <w:rFonts w:cs="Arial"/>
      <w:kern w:val="32"/>
      <w:sz w:val="28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957E4A"/>
    <w:pPr>
      <w:keepNext/>
      <w:numPr>
        <w:ilvl w:val="1"/>
        <w:numId w:val="30"/>
      </w:numPr>
      <w:tabs>
        <w:tab w:val="left" w:pos="510"/>
      </w:tabs>
      <w:spacing w:before="360" w:after="120"/>
      <w:outlineLvl w:val="1"/>
    </w:pPr>
    <w:rPr>
      <w:rFonts w:cs="Arial"/>
      <w:bCs/>
      <w:iCs/>
      <w:sz w:val="24"/>
      <w:szCs w:val="28"/>
    </w:rPr>
  </w:style>
  <w:style w:type="paragraph" w:styleId="berschrift3">
    <w:name w:val="heading 3"/>
    <w:basedOn w:val="Standard"/>
    <w:next w:val="Standard"/>
    <w:qFormat/>
    <w:rsid w:val="00957E4A"/>
    <w:pPr>
      <w:keepNext/>
      <w:numPr>
        <w:ilvl w:val="2"/>
        <w:numId w:val="30"/>
      </w:numPr>
      <w:tabs>
        <w:tab w:val="left" w:pos="680"/>
      </w:tabs>
      <w:spacing w:before="240" w:after="120"/>
      <w:outlineLvl w:val="2"/>
    </w:pPr>
    <w:rPr>
      <w:rFonts w:cs="Arial"/>
      <w:bCs/>
      <w:color w:val="333333"/>
      <w:sz w:val="22"/>
      <w:szCs w:val="26"/>
    </w:rPr>
  </w:style>
  <w:style w:type="paragraph" w:styleId="berschrift4">
    <w:name w:val="heading 4"/>
    <w:basedOn w:val="Standard"/>
    <w:next w:val="Standard"/>
    <w:rsid w:val="00B91D02"/>
    <w:pPr>
      <w:keepNext/>
      <w:numPr>
        <w:ilvl w:val="3"/>
        <w:numId w:val="30"/>
      </w:numPr>
      <w:tabs>
        <w:tab w:val="left" w:pos="907"/>
      </w:tabs>
      <w:spacing w:before="240" w:after="60"/>
      <w:outlineLvl w:val="3"/>
    </w:pPr>
    <w:rPr>
      <w:b/>
      <w:bCs/>
      <w:color w:val="003366"/>
      <w:szCs w:val="28"/>
    </w:rPr>
  </w:style>
  <w:style w:type="paragraph" w:styleId="berschrift5">
    <w:name w:val="heading 5"/>
    <w:basedOn w:val="Standard"/>
    <w:next w:val="Standard"/>
    <w:rsid w:val="00B91D02"/>
    <w:pPr>
      <w:numPr>
        <w:ilvl w:val="4"/>
        <w:numId w:val="30"/>
      </w:numPr>
      <w:tabs>
        <w:tab w:val="left" w:pos="432"/>
      </w:tabs>
      <w:spacing w:before="240" w:after="60"/>
      <w:outlineLvl w:val="4"/>
    </w:pPr>
    <w:rPr>
      <w:b/>
      <w:bCs/>
      <w:iCs/>
      <w:color w:val="080808"/>
      <w:szCs w:val="26"/>
    </w:rPr>
  </w:style>
  <w:style w:type="paragraph" w:styleId="berschrift6">
    <w:name w:val="heading 6"/>
    <w:basedOn w:val="Standard"/>
    <w:next w:val="Standard"/>
    <w:rsid w:val="00B91D02"/>
    <w:pPr>
      <w:numPr>
        <w:ilvl w:val="5"/>
        <w:numId w:val="30"/>
      </w:numPr>
      <w:tabs>
        <w:tab w:val="left" w:pos="432"/>
      </w:tabs>
      <w:spacing w:before="240" w:after="60"/>
      <w:outlineLvl w:val="5"/>
    </w:pPr>
    <w:rPr>
      <w:bCs/>
      <w:i/>
      <w:color w:val="333333"/>
      <w:szCs w:val="22"/>
    </w:rPr>
  </w:style>
  <w:style w:type="paragraph" w:styleId="berschrift7">
    <w:name w:val="heading 7"/>
    <w:basedOn w:val="Standard"/>
    <w:next w:val="Standard"/>
    <w:rsid w:val="00B91D02"/>
    <w:pPr>
      <w:numPr>
        <w:ilvl w:val="6"/>
        <w:numId w:val="30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rsid w:val="00B91D02"/>
    <w:pPr>
      <w:numPr>
        <w:ilvl w:val="7"/>
        <w:numId w:val="30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berschrift9">
    <w:name w:val="heading 9"/>
    <w:basedOn w:val="Standard"/>
    <w:next w:val="Standard"/>
    <w:rsid w:val="00B91D02"/>
    <w:pPr>
      <w:numPr>
        <w:ilvl w:val="8"/>
        <w:numId w:val="30"/>
      </w:num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qFormat/>
    <w:rsid w:val="001D3EE0"/>
    <w:rPr>
      <w:color w:val="365F91" w:themeColor="accent1" w:themeShade="BF"/>
      <w:sz w:val="32"/>
      <w:szCs w:val="32"/>
    </w:rPr>
  </w:style>
  <w:style w:type="numbering" w:styleId="1ai">
    <w:name w:val="Outline List 1"/>
    <w:basedOn w:val="KeineListe"/>
    <w:semiHidden/>
    <w:rsid w:val="007A33A6"/>
    <w:pPr>
      <w:numPr>
        <w:numId w:val="6"/>
      </w:numPr>
    </w:pPr>
  </w:style>
  <w:style w:type="paragraph" w:styleId="Anrede">
    <w:name w:val="Salutation"/>
    <w:basedOn w:val="Standard"/>
    <w:next w:val="Standard"/>
    <w:semiHidden/>
    <w:rsid w:val="007A33A6"/>
  </w:style>
  <w:style w:type="numbering" w:styleId="ArtikelAbschnitt">
    <w:name w:val="Outline List 3"/>
    <w:basedOn w:val="KeineListe"/>
    <w:semiHidden/>
    <w:rsid w:val="007A33A6"/>
    <w:pPr>
      <w:numPr>
        <w:numId w:val="7"/>
      </w:numPr>
    </w:pPr>
  </w:style>
  <w:style w:type="paragraph" w:styleId="Aufzhlungszeichen">
    <w:name w:val="List Bullet"/>
    <w:basedOn w:val="Standard"/>
    <w:autoRedefine/>
    <w:unhideWhenUsed/>
    <w:rsid w:val="009E3DE3"/>
    <w:pPr>
      <w:numPr>
        <w:numId w:val="28"/>
      </w:numPr>
      <w:spacing w:before="240" w:after="240" w:line="240" w:lineRule="auto"/>
      <w:contextualSpacing/>
    </w:pPr>
    <w:rPr>
      <w:rFonts w:eastAsiaTheme="minorEastAsia" w:cstheme="minorBidi"/>
      <w:szCs w:val="24"/>
      <w:lang w:eastAsia="en-US"/>
    </w:rPr>
  </w:style>
  <w:style w:type="paragraph" w:styleId="Aufzhlungszeichen2">
    <w:name w:val="List Bullet 2"/>
    <w:basedOn w:val="Standard"/>
    <w:semiHidden/>
    <w:rsid w:val="007A33A6"/>
    <w:pPr>
      <w:numPr>
        <w:numId w:val="2"/>
      </w:numPr>
    </w:pPr>
  </w:style>
  <w:style w:type="paragraph" w:styleId="Aufzhlungszeichen3">
    <w:name w:val="List Bullet 3"/>
    <w:basedOn w:val="Standard"/>
    <w:semiHidden/>
    <w:rsid w:val="007A33A6"/>
    <w:pPr>
      <w:numPr>
        <w:numId w:val="3"/>
      </w:numPr>
    </w:pPr>
  </w:style>
  <w:style w:type="paragraph" w:styleId="Aufzhlungszeichen4">
    <w:name w:val="List Bullet 4"/>
    <w:basedOn w:val="Standard"/>
    <w:semiHidden/>
    <w:rsid w:val="007A33A6"/>
    <w:pPr>
      <w:numPr>
        <w:numId w:val="4"/>
      </w:numPr>
    </w:pPr>
  </w:style>
  <w:style w:type="paragraph" w:styleId="Aufzhlungszeichen5">
    <w:name w:val="List Bullet 5"/>
    <w:basedOn w:val="Standard"/>
    <w:semiHidden/>
    <w:rsid w:val="007A33A6"/>
    <w:pPr>
      <w:numPr>
        <w:numId w:val="5"/>
      </w:numPr>
    </w:pPr>
  </w:style>
  <w:style w:type="character" w:styleId="Fett">
    <w:name w:val="Strong"/>
    <w:rsid w:val="00BC1BA6"/>
    <w:rPr>
      <w:rFonts w:ascii="Arial" w:hAnsi="Arial"/>
      <w:b/>
      <w:bCs/>
    </w:rPr>
  </w:style>
  <w:style w:type="paragraph" w:styleId="E-Mail-Signatur">
    <w:name w:val="E-mail Signature"/>
    <w:basedOn w:val="Standard"/>
    <w:semiHidden/>
    <w:rsid w:val="007A33A6"/>
  </w:style>
  <w:style w:type="paragraph" w:styleId="Gruformel">
    <w:name w:val="Closing"/>
    <w:basedOn w:val="Standard"/>
    <w:semiHidden/>
    <w:rsid w:val="007A33A6"/>
    <w:pPr>
      <w:ind w:left="4252"/>
    </w:pPr>
  </w:style>
  <w:style w:type="character" w:styleId="Hervorhebung">
    <w:name w:val="Emphasis"/>
    <w:rsid w:val="007A33A6"/>
    <w:rPr>
      <w:i/>
      <w:iCs/>
    </w:rPr>
  </w:style>
  <w:style w:type="paragraph" w:styleId="HTMLAdresse">
    <w:name w:val="HTML Address"/>
    <w:basedOn w:val="Standard"/>
    <w:semiHidden/>
    <w:rsid w:val="007A33A6"/>
    <w:rPr>
      <w:i/>
      <w:iCs/>
    </w:rPr>
  </w:style>
  <w:style w:type="character" w:styleId="HTMLAkronym">
    <w:name w:val="HTML Acronym"/>
    <w:basedOn w:val="Absatz-Standardschriftart"/>
    <w:semiHidden/>
    <w:rsid w:val="007A33A6"/>
  </w:style>
  <w:style w:type="character" w:styleId="HTMLBeispiel">
    <w:name w:val="HTML Sample"/>
    <w:semiHidden/>
    <w:rsid w:val="007A33A6"/>
    <w:rPr>
      <w:rFonts w:ascii="Courier New" w:hAnsi="Courier New" w:cs="Courier New"/>
    </w:rPr>
  </w:style>
  <w:style w:type="character" w:styleId="HTMLDefinition">
    <w:name w:val="HTML Definition"/>
    <w:semiHidden/>
    <w:rsid w:val="007A33A6"/>
    <w:rPr>
      <w:i/>
      <w:iCs/>
    </w:rPr>
  </w:style>
  <w:style w:type="character" w:styleId="HTMLSchreibmaschine">
    <w:name w:val="HTML Typewriter"/>
    <w:semiHidden/>
    <w:rsid w:val="007A33A6"/>
    <w:rPr>
      <w:rFonts w:ascii="Courier New" w:hAnsi="Courier New" w:cs="Courier New"/>
      <w:sz w:val="20"/>
      <w:szCs w:val="20"/>
    </w:rPr>
  </w:style>
  <w:style w:type="character" w:styleId="HTMLTastatur">
    <w:name w:val="HTML Keyboard"/>
    <w:semiHidden/>
    <w:rsid w:val="007A33A6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7A33A6"/>
    <w:rPr>
      <w:i/>
      <w:iCs/>
    </w:rPr>
  </w:style>
  <w:style w:type="paragraph" w:styleId="HTMLVorformatiert">
    <w:name w:val="HTML Preformatted"/>
    <w:basedOn w:val="Standard"/>
    <w:semiHidden/>
    <w:rsid w:val="007A33A6"/>
    <w:rPr>
      <w:rFonts w:ascii="Courier New" w:hAnsi="Courier New" w:cs="Courier New"/>
    </w:rPr>
  </w:style>
  <w:style w:type="character" w:styleId="HTMLZitat">
    <w:name w:val="HTML Cite"/>
    <w:semiHidden/>
    <w:rsid w:val="007A33A6"/>
    <w:rPr>
      <w:i/>
      <w:iCs/>
    </w:rPr>
  </w:style>
  <w:style w:type="paragraph" w:styleId="Index1">
    <w:name w:val="index 1"/>
    <w:basedOn w:val="Standard"/>
    <w:next w:val="Standard"/>
    <w:autoRedefine/>
    <w:semiHidden/>
    <w:rsid w:val="007A33A6"/>
    <w:pPr>
      <w:ind w:left="220" w:hanging="220"/>
    </w:pPr>
  </w:style>
  <w:style w:type="paragraph" w:styleId="Index2">
    <w:name w:val="index 2"/>
    <w:basedOn w:val="Standard"/>
    <w:next w:val="Standard"/>
    <w:autoRedefine/>
    <w:semiHidden/>
    <w:rsid w:val="007A33A6"/>
    <w:pPr>
      <w:ind w:left="440" w:hanging="220"/>
    </w:pPr>
  </w:style>
  <w:style w:type="paragraph" w:styleId="Index3">
    <w:name w:val="index 3"/>
    <w:basedOn w:val="Standard"/>
    <w:next w:val="Standard"/>
    <w:autoRedefine/>
    <w:semiHidden/>
    <w:rsid w:val="007A33A6"/>
    <w:pPr>
      <w:ind w:left="660" w:hanging="220"/>
    </w:pPr>
  </w:style>
  <w:style w:type="paragraph" w:styleId="Index4">
    <w:name w:val="index 4"/>
    <w:basedOn w:val="Standard"/>
    <w:next w:val="Standard"/>
    <w:autoRedefine/>
    <w:semiHidden/>
    <w:rsid w:val="007A33A6"/>
    <w:pPr>
      <w:ind w:left="880" w:hanging="220"/>
    </w:pPr>
  </w:style>
  <w:style w:type="paragraph" w:styleId="Index5">
    <w:name w:val="index 5"/>
    <w:basedOn w:val="Standard"/>
    <w:next w:val="Standard"/>
    <w:autoRedefine/>
    <w:semiHidden/>
    <w:rsid w:val="007A33A6"/>
    <w:pPr>
      <w:ind w:left="1100" w:hanging="220"/>
    </w:pPr>
  </w:style>
  <w:style w:type="paragraph" w:styleId="Index6">
    <w:name w:val="index 6"/>
    <w:basedOn w:val="Standard"/>
    <w:next w:val="Standard"/>
    <w:autoRedefine/>
    <w:semiHidden/>
    <w:rsid w:val="007A33A6"/>
    <w:pPr>
      <w:ind w:left="1320" w:hanging="220"/>
    </w:pPr>
  </w:style>
  <w:style w:type="paragraph" w:styleId="Index7">
    <w:name w:val="index 7"/>
    <w:basedOn w:val="Standard"/>
    <w:next w:val="Standard"/>
    <w:autoRedefine/>
    <w:semiHidden/>
    <w:rsid w:val="007A33A6"/>
    <w:pPr>
      <w:ind w:left="1540" w:hanging="220"/>
    </w:pPr>
  </w:style>
  <w:style w:type="paragraph" w:styleId="Index8">
    <w:name w:val="index 8"/>
    <w:basedOn w:val="Standard"/>
    <w:next w:val="Standard"/>
    <w:autoRedefine/>
    <w:semiHidden/>
    <w:rsid w:val="007A33A6"/>
    <w:pPr>
      <w:ind w:left="1760" w:hanging="220"/>
    </w:pPr>
  </w:style>
  <w:style w:type="paragraph" w:styleId="Index9">
    <w:name w:val="index 9"/>
    <w:basedOn w:val="Standard"/>
    <w:next w:val="Standard"/>
    <w:autoRedefine/>
    <w:semiHidden/>
    <w:rsid w:val="007A33A6"/>
    <w:pPr>
      <w:ind w:left="1980" w:hanging="220"/>
    </w:pPr>
  </w:style>
  <w:style w:type="paragraph" w:styleId="Indexberschrift">
    <w:name w:val="index heading"/>
    <w:basedOn w:val="Standard"/>
    <w:next w:val="Index1"/>
    <w:semiHidden/>
    <w:rsid w:val="007A33A6"/>
    <w:rPr>
      <w:rFonts w:cs="Arial"/>
      <w:b/>
      <w:bCs/>
    </w:rPr>
  </w:style>
  <w:style w:type="paragraph" w:styleId="Kommentartext">
    <w:name w:val="annotation text"/>
    <w:basedOn w:val="Standard"/>
    <w:link w:val="KommentartextZchn"/>
    <w:rsid w:val="002A1EC4"/>
    <w:rPr>
      <w:i/>
    </w:rPr>
  </w:style>
  <w:style w:type="paragraph" w:styleId="Liste">
    <w:name w:val="List"/>
    <w:basedOn w:val="Standard"/>
    <w:link w:val="ListeZchn"/>
    <w:semiHidden/>
    <w:rsid w:val="007A33A6"/>
    <w:pPr>
      <w:ind w:left="283" w:hanging="283"/>
    </w:pPr>
  </w:style>
  <w:style w:type="paragraph" w:styleId="Liste2">
    <w:name w:val="List 2"/>
    <w:basedOn w:val="Standard"/>
    <w:link w:val="Liste2Zchn"/>
    <w:semiHidden/>
    <w:rsid w:val="007A33A6"/>
    <w:pPr>
      <w:ind w:left="566" w:hanging="283"/>
    </w:pPr>
  </w:style>
  <w:style w:type="paragraph" w:styleId="Liste3">
    <w:name w:val="List 3"/>
    <w:basedOn w:val="Standard"/>
    <w:link w:val="Liste3Zchn"/>
    <w:semiHidden/>
    <w:rsid w:val="007A33A6"/>
    <w:pPr>
      <w:ind w:left="849" w:hanging="283"/>
    </w:pPr>
  </w:style>
  <w:style w:type="paragraph" w:styleId="Liste4">
    <w:name w:val="List 4"/>
    <w:basedOn w:val="Standard"/>
    <w:semiHidden/>
    <w:rsid w:val="007A33A6"/>
    <w:pPr>
      <w:ind w:left="1132" w:hanging="283"/>
    </w:pPr>
  </w:style>
  <w:style w:type="paragraph" w:styleId="Liste5">
    <w:name w:val="List 5"/>
    <w:basedOn w:val="Standard"/>
    <w:semiHidden/>
    <w:rsid w:val="007A33A6"/>
    <w:pPr>
      <w:ind w:left="1415" w:hanging="283"/>
    </w:pPr>
  </w:style>
  <w:style w:type="paragraph" w:styleId="Listenfortsetzung">
    <w:name w:val="List Continue"/>
    <w:basedOn w:val="Standard"/>
    <w:semiHidden/>
    <w:rsid w:val="007A33A6"/>
    <w:pPr>
      <w:spacing w:after="120"/>
      <w:ind w:left="283"/>
    </w:pPr>
  </w:style>
  <w:style w:type="paragraph" w:styleId="Listenfortsetzung2">
    <w:name w:val="List Continue 2"/>
    <w:basedOn w:val="Standard"/>
    <w:semiHidden/>
    <w:rsid w:val="007A33A6"/>
    <w:pPr>
      <w:spacing w:after="120"/>
      <w:ind w:left="566"/>
    </w:pPr>
  </w:style>
  <w:style w:type="paragraph" w:styleId="Listenfortsetzung3">
    <w:name w:val="List Continue 3"/>
    <w:basedOn w:val="Standard"/>
    <w:semiHidden/>
    <w:rsid w:val="007A33A6"/>
    <w:pPr>
      <w:spacing w:after="120"/>
      <w:ind w:left="849"/>
    </w:pPr>
  </w:style>
  <w:style w:type="paragraph" w:styleId="Listenfortsetzung4">
    <w:name w:val="List Continue 4"/>
    <w:basedOn w:val="Standard"/>
    <w:semiHidden/>
    <w:rsid w:val="007A33A6"/>
    <w:pPr>
      <w:spacing w:after="120"/>
      <w:ind w:left="1132"/>
    </w:pPr>
  </w:style>
  <w:style w:type="paragraph" w:styleId="Listenfortsetzung5">
    <w:name w:val="List Continue 5"/>
    <w:basedOn w:val="Standard"/>
    <w:semiHidden/>
    <w:rsid w:val="007A33A6"/>
    <w:pPr>
      <w:spacing w:after="120"/>
      <w:ind w:left="1415"/>
    </w:pPr>
  </w:style>
  <w:style w:type="paragraph" w:styleId="Listennummer">
    <w:name w:val="List Number"/>
    <w:basedOn w:val="Standard"/>
    <w:semiHidden/>
    <w:rsid w:val="007A33A6"/>
    <w:pPr>
      <w:numPr>
        <w:numId w:val="8"/>
      </w:numPr>
    </w:pPr>
  </w:style>
  <w:style w:type="paragraph" w:styleId="Listennummer2">
    <w:name w:val="List Number 2"/>
    <w:basedOn w:val="Standard"/>
    <w:semiHidden/>
    <w:rsid w:val="007A33A6"/>
    <w:pPr>
      <w:numPr>
        <w:numId w:val="9"/>
      </w:numPr>
    </w:pPr>
  </w:style>
  <w:style w:type="paragraph" w:styleId="Listennummer3">
    <w:name w:val="List Number 3"/>
    <w:basedOn w:val="Standard"/>
    <w:semiHidden/>
    <w:rsid w:val="007A33A6"/>
    <w:pPr>
      <w:numPr>
        <w:numId w:val="10"/>
      </w:numPr>
    </w:pPr>
  </w:style>
  <w:style w:type="paragraph" w:styleId="Listennummer4">
    <w:name w:val="List Number 4"/>
    <w:basedOn w:val="Standard"/>
    <w:semiHidden/>
    <w:rsid w:val="007A33A6"/>
    <w:pPr>
      <w:numPr>
        <w:numId w:val="11"/>
      </w:numPr>
    </w:pPr>
  </w:style>
  <w:style w:type="paragraph" w:styleId="Listennummer5">
    <w:name w:val="List Number 5"/>
    <w:basedOn w:val="Standard"/>
    <w:semiHidden/>
    <w:rsid w:val="007A33A6"/>
    <w:pPr>
      <w:numPr>
        <w:numId w:val="12"/>
      </w:numPr>
    </w:pPr>
  </w:style>
  <w:style w:type="paragraph" w:styleId="StandardWeb">
    <w:name w:val="Normal (Web)"/>
    <w:basedOn w:val="Standard"/>
    <w:semiHidden/>
    <w:rsid w:val="007A33A6"/>
    <w:rPr>
      <w:rFonts w:ascii="Times New Roman" w:hAnsi="Times New Roman"/>
      <w:sz w:val="24"/>
    </w:rPr>
  </w:style>
  <w:style w:type="table" w:styleId="Tabelle3D-Effekt1">
    <w:name w:val="Table 3D effects 1"/>
    <w:basedOn w:val="NormaleTabelle"/>
    <w:semiHidden/>
    <w:rsid w:val="007A33A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rsid w:val="007A33A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rsid w:val="007A33A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Aktuell">
    <w:name w:val="Table Contemporary"/>
    <w:basedOn w:val="NormaleTabelle"/>
    <w:semiHidden/>
    <w:rsid w:val="007A33A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infach1">
    <w:name w:val="Table Simple 1"/>
    <w:basedOn w:val="NormaleTabelle"/>
    <w:semiHidden/>
    <w:rsid w:val="007A33A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rsid w:val="007A33A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legant">
    <w:name w:val="Table Elegant"/>
    <w:basedOn w:val="NormaleTabelle"/>
    <w:semiHidden/>
    <w:rsid w:val="007A33A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rsid w:val="007A33A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rsid w:val="007A33A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rsid w:val="007A33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7A33A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7A33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Raster1">
    <w:name w:val="Table Grid 1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rsid w:val="007A33A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rsid w:val="007A33A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rsid w:val="007A33A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rsid w:val="007A33A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rsid w:val="007A33A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1">
    <w:name w:val="Table Columns 1"/>
    <w:basedOn w:val="NormaleTabelle"/>
    <w:semiHidden/>
    <w:rsid w:val="007A33A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rsid w:val="007A33A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rsid w:val="007A33A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rsid w:val="007A33A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rsid w:val="007A33A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Spezial1">
    <w:name w:val="Table Subtle 1"/>
    <w:basedOn w:val="NormaleTabelle"/>
    <w:semiHidden/>
    <w:rsid w:val="007A33A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rsid w:val="007A33A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1">
    <w:name w:val="Table Web 1"/>
    <w:basedOn w:val="NormaleTabelle"/>
    <w:semiHidden/>
    <w:rsid w:val="007A33A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rsid w:val="007A33A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semiHidden/>
    <w:rsid w:val="007A33A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uiPriority w:val="59"/>
    <w:rsid w:val="00B30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semiHidden/>
    <w:rsid w:val="007A33A6"/>
    <w:pPr>
      <w:spacing w:after="120"/>
    </w:pPr>
  </w:style>
  <w:style w:type="paragraph" w:styleId="Textkrper2">
    <w:name w:val="Body Text 2"/>
    <w:basedOn w:val="Standard"/>
    <w:semiHidden/>
    <w:rsid w:val="007A33A6"/>
    <w:pPr>
      <w:spacing w:after="120" w:line="480" w:lineRule="auto"/>
    </w:pPr>
  </w:style>
  <w:style w:type="paragraph" w:styleId="Textkrper3">
    <w:name w:val="Body Text 3"/>
    <w:basedOn w:val="Standard"/>
    <w:semiHidden/>
    <w:rsid w:val="007A33A6"/>
    <w:pPr>
      <w:spacing w:after="120"/>
    </w:pPr>
    <w:rPr>
      <w:sz w:val="16"/>
      <w:szCs w:val="16"/>
    </w:rPr>
  </w:style>
  <w:style w:type="paragraph" w:styleId="Textkrper-Einzug2">
    <w:name w:val="Body Text Indent 2"/>
    <w:basedOn w:val="Standard"/>
    <w:semiHidden/>
    <w:rsid w:val="007A33A6"/>
    <w:pPr>
      <w:spacing w:after="120" w:line="480" w:lineRule="auto"/>
      <w:ind w:left="283"/>
    </w:pPr>
  </w:style>
  <w:style w:type="paragraph" w:styleId="Textkrper-Einzug3">
    <w:name w:val="Body Text Indent 3"/>
    <w:basedOn w:val="Standard"/>
    <w:semiHidden/>
    <w:rsid w:val="007A33A6"/>
    <w:pPr>
      <w:spacing w:after="120"/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semiHidden/>
    <w:rsid w:val="007A33A6"/>
    <w:pPr>
      <w:ind w:firstLine="210"/>
    </w:pPr>
  </w:style>
  <w:style w:type="paragraph" w:styleId="Textkrper-Zeileneinzug">
    <w:name w:val="Body Text Indent"/>
    <w:basedOn w:val="Standard"/>
    <w:semiHidden/>
    <w:rsid w:val="007A33A6"/>
    <w:pPr>
      <w:spacing w:after="120"/>
      <w:ind w:left="283"/>
    </w:pPr>
  </w:style>
  <w:style w:type="paragraph" w:styleId="Textkrper-Erstzeileneinzug2">
    <w:name w:val="Body Text First Indent 2"/>
    <w:basedOn w:val="Textkrper-Zeileneinzug"/>
    <w:semiHidden/>
    <w:rsid w:val="007A33A6"/>
    <w:pPr>
      <w:ind w:firstLine="210"/>
    </w:pPr>
  </w:style>
  <w:style w:type="paragraph" w:styleId="Umschlagabsenderadresse">
    <w:name w:val="envelope return"/>
    <w:basedOn w:val="Standard"/>
    <w:semiHidden/>
    <w:rsid w:val="007A33A6"/>
    <w:rPr>
      <w:rFonts w:cs="Arial"/>
    </w:rPr>
  </w:style>
  <w:style w:type="paragraph" w:styleId="Umschlagadresse">
    <w:name w:val="envelope address"/>
    <w:basedOn w:val="Standard"/>
    <w:semiHidden/>
    <w:rsid w:val="007A33A6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character" w:styleId="BesuchterLink">
    <w:name w:val="FollowedHyperlink"/>
    <w:rsid w:val="002A1EC4"/>
    <w:rPr>
      <w:rFonts w:ascii="Arial" w:hAnsi="Arial"/>
      <w:color w:val="FF6600"/>
      <w:sz w:val="22"/>
      <w:u w:val="none"/>
    </w:rPr>
  </w:style>
  <w:style w:type="character" w:styleId="Hyperlink">
    <w:name w:val="Hyperlink"/>
    <w:rsid w:val="002A1EC4"/>
    <w:rPr>
      <w:rFonts w:ascii="Arial" w:hAnsi="Arial"/>
      <w:color w:val="FF6600"/>
      <w:sz w:val="22"/>
      <w:u w:val="none"/>
    </w:rPr>
  </w:style>
  <w:style w:type="table" w:styleId="TabelleFarbig1">
    <w:name w:val="Table Colorful 1"/>
    <w:basedOn w:val="NormaleTabelle"/>
    <w:semiHidden/>
    <w:rsid w:val="007A33A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rsid w:val="007A33A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rsid w:val="007A33A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Klassisch1">
    <w:name w:val="Table Classic 1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rsid w:val="007A33A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rsid w:val="007A33A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Professionell">
    <w:name w:val="Table Professional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ndesign">
    <w:name w:val="Table Theme"/>
    <w:basedOn w:val="NormaleTabelle"/>
    <w:semiHidden/>
    <w:rsid w:val="00B30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semiHidden/>
    <w:rsid w:val="002A1EC4"/>
    <w:rPr>
      <w:rFonts w:ascii="Arial" w:hAnsi="Arial"/>
      <w:sz w:val="18"/>
    </w:rPr>
  </w:style>
  <w:style w:type="character" w:styleId="Zeilennummer">
    <w:name w:val="line number"/>
    <w:semiHidden/>
    <w:rsid w:val="007A33A6"/>
    <w:rPr>
      <w:rFonts w:ascii="Arial" w:hAnsi="Arial"/>
      <w:sz w:val="22"/>
    </w:rPr>
  </w:style>
  <w:style w:type="paragraph" w:styleId="Funotentext">
    <w:name w:val="footnote text"/>
    <w:basedOn w:val="Standard"/>
    <w:semiHidden/>
    <w:rsid w:val="00D50946"/>
  </w:style>
  <w:style w:type="character" w:styleId="Funotenzeichen">
    <w:name w:val="footnote reference"/>
    <w:semiHidden/>
    <w:rsid w:val="00D50946"/>
    <w:rPr>
      <w:vertAlign w:val="superscript"/>
    </w:rPr>
  </w:style>
  <w:style w:type="paragraph" w:styleId="Kopfzeile">
    <w:name w:val="header"/>
    <w:basedOn w:val="Standard"/>
    <w:rsid w:val="003A3B15"/>
    <w:pPr>
      <w:tabs>
        <w:tab w:val="center" w:pos="4536"/>
        <w:tab w:val="right" w:pos="9072"/>
      </w:tabs>
    </w:pPr>
    <w:rPr>
      <w:color w:val="575757"/>
      <w:sz w:val="24"/>
    </w:rPr>
  </w:style>
  <w:style w:type="paragraph" w:styleId="Fuzeile">
    <w:name w:val="footer"/>
    <w:basedOn w:val="Standard"/>
    <w:rsid w:val="003A3B15"/>
    <w:pPr>
      <w:tabs>
        <w:tab w:val="center" w:pos="4536"/>
        <w:tab w:val="right" w:pos="9639"/>
      </w:tabs>
    </w:pPr>
    <w:rPr>
      <w:color w:val="575757"/>
    </w:rPr>
  </w:style>
  <w:style w:type="paragraph" w:styleId="Nachrichtenkopf">
    <w:name w:val="Message Header"/>
    <w:basedOn w:val="Standard"/>
    <w:semiHidden/>
    <w:rsid w:val="002A1EC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paragraph" w:styleId="Verzeichnis1">
    <w:name w:val="toc 1"/>
    <w:basedOn w:val="Standard"/>
    <w:next w:val="Standard"/>
    <w:autoRedefine/>
    <w:uiPriority w:val="39"/>
    <w:rsid w:val="00B91D02"/>
    <w:pPr>
      <w:tabs>
        <w:tab w:val="left" w:pos="393"/>
        <w:tab w:val="right" w:leader="dot" w:pos="9628"/>
      </w:tabs>
      <w:spacing w:before="240" w:after="120"/>
    </w:pPr>
    <w:rPr>
      <w:color w:val="262626" w:themeColor="text1" w:themeTint="D9"/>
      <w:sz w:val="24"/>
      <w:szCs w:val="24"/>
    </w:rPr>
  </w:style>
  <w:style w:type="paragraph" w:styleId="Verzeichnis2">
    <w:name w:val="toc 2"/>
    <w:basedOn w:val="Standard"/>
    <w:next w:val="Standard"/>
    <w:autoRedefine/>
    <w:uiPriority w:val="39"/>
    <w:rsid w:val="00B91D02"/>
    <w:rPr>
      <w:color w:val="595959" w:themeColor="text1" w:themeTint="A6"/>
      <w:szCs w:val="22"/>
    </w:rPr>
  </w:style>
  <w:style w:type="paragraph" w:styleId="Verzeichnis3">
    <w:name w:val="toc 3"/>
    <w:basedOn w:val="Standard"/>
    <w:next w:val="Standard"/>
    <w:autoRedefine/>
    <w:uiPriority w:val="39"/>
    <w:rsid w:val="00B91D02"/>
    <w:pPr>
      <w:ind w:left="180"/>
    </w:pPr>
    <w:rPr>
      <w:color w:val="7F7F7F" w:themeColor="text1" w:themeTint="80"/>
      <w:szCs w:val="22"/>
    </w:rPr>
  </w:style>
  <w:style w:type="paragraph" w:styleId="Blocktext">
    <w:name w:val="Block Text"/>
    <w:basedOn w:val="Standard"/>
    <w:rsid w:val="00B302A6"/>
    <w:pPr>
      <w:tabs>
        <w:tab w:val="left" w:pos="431"/>
      </w:tabs>
      <w:spacing w:after="120"/>
      <w:ind w:left="431" w:right="1440"/>
    </w:pPr>
  </w:style>
  <w:style w:type="paragraph" w:styleId="Fu-Endnotenberschrift">
    <w:name w:val="Note Heading"/>
    <w:basedOn w:val="Standard"/>
    <w:next w:val="Standard"/>
    <w:semiHidden/>
    <w:rsid w:val="002A1EC4"/>
  </w:style>
  <w:style w:type="paragraph" w:styleId="Datum">
    <w:name w:val="Date"/>
    <w:basedOn w:val="Standard"/>
    <w:next w:val="Standard"/>
    <w:semiHidden/>
    <w:rsid w:val="002A1EC4"/>
  </w:style>
  <w:style w:type="paragraph" w:styleId="Standardeinzug">
    <w:name w:val="Normal Indent"/>
    <w:basedOn w:val="Standard"/>
    <w:semiHidden/>
    <w:rsid w:val="002A1EC4"/>
    <w:pPr>
      <w:ind w:left="708"/>
    </w:pPr>
  </w:style>
  <w:style w:type="paragraph" w:styleId="Unterschrift">
    <w:name w:val="Signature"/>
    <w:basedOn w:val="Standard"/>
    <w:semiHidden/>
    <w:rsid w:val="002A1EC4"/>
    <w:pPr>
      <w:ind w:left="4252"/>
    </w:pPr>
  </w:style>
  <w:style w:type="paragraph" w:styleId="Untertitel">
    <w:name w:val="Subtitle"/>
    <w:basedOn w:val="Standard"/>
    <w:rsid w:val="002A1EC4"/>
    <w:pPr>
      <w:spacing w:after="60"/>
      <w:jc w:val="center"/>
      <w:outlineLvl w:val="1"/>
    </w:pPr>
    <w:rPr>
      <w:rFonts w:cs="Arial"/>
      <w:sz w:val="24"/>
    </w:rPr>
  </w:style>
  <w:style w:type="paragraph" w:styleId="Verzeichnis4">
    <w:name w:val="toc 4"/>
    <w:basedOn w:val="Standard"/>
    <w:next w:val="Standard"/>
    <w:autoRedefine/>
    <w:rsid w:val="005E7719"/>
    <w:pPr>
      <w:pBdr>
        <w:between w:val="double" w:sz="6" w:space="0" w:color="auto"/>
      </w:pBdr>
      <w:ind w:left="360"/>
    </w:pPr>
    <w:rPr>
      <w:rFonts w:asciiTheme="minorHAnsi" w:hAnsiTheme="minorHAnsi"/>
    </w:rPr>
  </w:style>
  <w:style w:type="paragraph" w:styleId="Verzeichnis5">
    <w:name w:val="toc 5"/>
    <w:basedOn w:val="Standard"/>
    <w:next w:val="Standard"/>
    <w:autoRedefine/>
    <w:rsid w:val="00B302A6"/>
    <w:pPr>
      <w:pBdr>
        <w:between w:val="double" w:sz="6" w:space="0" w:color="auto"/>
      </w:pBdr>
      <w:ind w:left="540"/>
    </w:pPr>
    <w:rPr>
      <w:rFonts w:asciiTheme="minorHAnsi" w:hAnsiTheme="minorHAnsi"/>
    </w:rPr>
  </w:style>
  <w:style w:type="paragraph" w:styleId="Verzeichnis6">
    <w:name w:val="toc 6"/>
    <w:basedOn w:val="Standard"/>
    <w:next w:val="Standard"/>
    <w:autoRedefine/>
    <w:rsid w:val="00B302A6"/>
    <w:pPr>
      <w:pBdr>
        <w:between w:val="double" w:sz="6" w:space="0" w:color="auto"/>
      </w:pBdr>
      <w:ind w:left="720"/>
    </w:pPr>
    <w:rPr>
      <w:rFonts w:asciiTheme="minorHAnsi" w:hAnsiTheme="minorHAnsi"/>
    </w:rPr>
  </w:style>
  <w:style w:type="paragraph" w:styleId="Verzeichnis7">
    <w:name w:val="toc 7"/>
    <w:basedOn w:val="Standard"/>
    <w:next w:val="Standard"/>
    <w:autoRedefine/>
    <w:semiHidden/>
    <w:rsid w:val="00454BA4"/>
    <w:pPr>
      <w:pBdr>
        <w:between w:val="double" w:sz="6" w:space="0" w:color="auto"/>
      </w:pBdr>
      <w:ind w:left="900"/>
    </w:pPr>
    <w:rPr>
      <w:rFonts w:asciiTheme="minorHAnsi" w:hAnsiTheme="minorHAnsi"/>
    </w:rPr>
  </w:style>
  <w:style w:type="paragraph" w:styleId="Verzeichnis8">
    <w:name w:val="toc 8"/>
    <w:basedOn w:val="Standard"/>
    <w:next w:val="Standard"/>
    <w:autoRedefine/>
    <w:semiHidden/>
    <w:rsid w:val="00454BA4"/>
    <w:pPr>
      <w:pBdr>
        <w:between w:val="double" w:sz="6" w:space="0" w:color="auto"/>
      </w:pBdr>
      <w:ind w:left="1080"/>
    </w:pPr>
    <w:rPr>
      <w:rFonts w:asciiTheme="minorHAnsi" w:hAnsiTheme="minorHAnsi"/>
    </w:rPr>
  </w:style>
  <w:style w:type="paragraph" w:styleId="Verzeichnis9">
    <w:name w:val="toc 9"/>
    <w:basedOn w:val="Standard"/>
    <w:next w:val="Standard"/>
    <w:autoRedefine/>
    <w:semiHidden/>
    <w:rsid w:val="00454BA4"/>
    <w:pPr>
      <w:pBdr>
        <w:between w:val="double" w:sz="6" w:space="0" w:color="auto"/>
      </w:pBdr>
      <w:ind w:left="1260"/>
    </w:pPr>
    <w:rPr>
      <w:rFonts w:asciiTheme="minorHAnsi" w:hAnsiTheme="minorHAnsi"/>
    </w:rPr>
  </w:style>
  <w:style w:type="character" w:customStyle="1" w:styleId="Liste2Zchn">
    <w:name w:val="Liste 2 Zchn"/>
    <w:link w:val="Liste2"/>
    <w:rsid w:val="0069293C"/>
    <w:rPr>
      <w:rFonts w:ascii="Arial" w:hAnsi="Arial"/>
      <w:sz w:val="22"/>
      <w:szCs w:val="24"/>
      <w:lang w:val="de-DE" w:eastAsia="de-DE" w:bidi="ar-SA"/>
    </w:rPr>
  </w:style>
  <w:style w:type="character" w:customStyle="1" w:styleId="ListeZchn">
    <w:name w:val="Liste Zchn"/>
    <w:link w:val="Liste"/>
    <w:rsid w:val="0069293C"/>
    <w:rPr>
      <w:rFonts w:ascii="Arial" w:hAnsi="Arial"/>
      <w:sz w:val="22"/>
      <w:szCs w:val="24"/>
      <w:lang w:val="de-DE" w:eastAsia="de-DE" w:bidi="ar-SA"/>
    </w:rPr>
  </w:style>
  <w:style w:type="character" w:customStyle="1" w:styleId="Liste3Zchn">
    <w:name w:val="Liste 3 Zchn"/>
    <w:link w:val="Liste3"/>
    <w:rsid w:val="0069293C"/>
    <w:rPr>
      <w:rFonts w:ascii="Arial" w:hAnsi="Arial"/>
      <w:sz w:val="22"/>
      <w:szCs w:val="24"/>
      <w:lang w:val="de-DE" w:eastAsia="de-DE" w:bidi="ar-SA"/>
    </w:rPr>
  </w:style>
  <w:style w:type="paragraph" w:customStyle="1" w:styleId="Blocksatz">
    <w:name w:val="Blocksatz"/>
    <w:basedOn w:val="Standard"/>
    <w:rsid w:val="00B302A6"/>
    <w:pPr>
      <w:jc w:val="both"/>
    </w:pPr>
  </w:style>
  <w:style w:type="paragraph" w:customStyle="1" w:styleId="Index">
    <w:name w:val="Index"/>
    <w:basedOn w:val="Standard"/>
    <w:next w:val="Standard"/>
    <w:rsid w:val="00272732"/>
    <w:pPr>
      <w:spacing w:before="240" w:after="60"/>
    </w:pPr>
    <w:rPr>
      <w:sz w:val="36"/>
      <w:szCs w:val="24"/>
    </w:rPr>
  </w:style>
  <w:style w:type="paragraph" w:customStyle="1" w:styleId="Anlage">
    <w:name w:val="Anlage"/>
    <w:basedOn w:val="Standard"/>
    <w:rsid w:val="009C4459"/>
  </w:style>
  <w:style w:type="paragraph" w:styleId="NurText">
    <w:name w:val="Plain Text"/>
    <w:basedOn w:val="Standard"/>
    <w:semiHidden/>
    <w:rsid w:val="00BC1BA6"/>
    <w:rPr>
      <w:rFonts w:ascii="Courier New" w:hAnsi="Courier New" w:cs="Courier New"/>
    </w:rPr>
  </w:style>
  <w:style w:type="numbering" w:styleId="111111">
    <w:name w:val="Outline List 2"/>
    <w:basedOn w:val="KeineListe"/>
    <w:semiHidden/>
    <w:rsid w:val="00BC1BA6"/>
    <w:pPr>
      <w:numPr>
        <w:numId w:val="14"/>
      </w:numPr>
    </w:pPr>
  </w:style>
  <w:style w:type="paragraph" w:customStyle="1" w:styleId="Code">
    <w:name w:val="Code"/>
    <w:basedOn w:val="berschrift1"/>
    <w:link w:val="CodeZchn"/>
    <w:rsid w:val="003A3B15"/>
    <w:pPr>
      <w:spacing w:before="60" w:after="0"/>
    </w:pPr>
    <w:rPr>
      <w:rFonts w:ascii="Courier New" w:hAnsi="Courier New"/>
      <w:sz w:val="20"/>
    </w:rPr>
  </w:style>
  <w:style w:type="character" w:customStyle="1" w:styleId="berschrift1Zchn">
    <w:name w:val="Überschrift 1 Zchn"/>
    <w:link w:val="berschrift1"/>
    <w:rsid w:val="00CB46DE"/>
    <w:rPr>
      <w:rFonts w:ascii="Trebuchet MS" w:hAnsi="Trebuchet MS" w:cs="Arial"/>
      <w:kern w:val="32"/>
      <w:sz w:val="28"/>
      <w:szCs w:val="28"/>
      <w:lang w:eastAsia="de-DE"/>
    </w:rPr>
  </w:style>
  <w:style w:type="character" w:customStyle="1" w:styleId="CodeZchn">
    <w:name w:val="Code Zchn"/>
    <w:link w:val="Code"/>
    <w:rsid w:val="008B606B"/>
    <w:rPr>
      <w:rFonts w:ascii="Courier New" w:hAnsi="Courier New" w:cs="Arial"/>
      <w:bCs/>
      <w:kern w:val="32"/>
      <w:sz w:val="32"/>
      <w:szCs w:val="32"/>
    </w:rPr>
  </w:style>
  <w:style w:type="paragraph" w:customStyle="1" w:styleId="Teilnehmer">
    <w:name w:val="Teilnehmer"/>
    <w:basedOn w:val="Standard"/>
    <w:rsid w:val="00482593"/>
    <w:pPr>
      <w:spacing w:before="60" w:after="60"/>
    </w:pPr>
    <w:rPr>
      <w:sz w:val="16"/>
    </w:rPr>
  </w:style>
  <w:style w:type="paragraph" w:customStyle="1" w:styleId="Headerbody">
    <w:name w:val="Headerbody"/>
    <w:basedOn w:val="Standard"/>
    <w:rsid w:val="00482593"/>
    <w:rPr>
      <w:sz w:val="16"/>
    </w:rPr>
  </w:style>
  <w:style w:type="paragraph" w:customStyle="1" w:styleId="Versionsnummer">
    <w:name w:val="Versionsnummer"/>
    <w:basedOn w:val="Standard"/>
    <w:qFormat/>
    <w:rsid w:val="003F2BE4"/>
    <w:rPr>
      <w:rFonts w:eastAsiaTheme="minorEastAsia" w:cstheme="minorBidi"/>
      <w:color w:val="A6A6A6" w:themeColor="background1" w:themeShade="A6"/>
      <w:szCs w:val="18"/>
      <w:lang w:val="de-AT" w:eastAsia="en-US"/>
    </w:rPr>
  </w:style>
  <w:style w:type="paragraph" w:styleId="Sprechblasentext">
    <w:name w:val="Balloon Text"/>
    <w:basedOn w:val="Standard"/>
    <w:semiHidden/>
    <w:rsid w:val="008F5181"/>
    <w:rPr>
      <w:rFonts w:ascii="Tahoma" w:hAnsi="Tahoma" w:cs="Tahoma"/>
      <w:sz w:val="16"/>
      <w:szCs w:val="16"/>
    </w:rPr>
  </w:style>
  <w:style w:type="paragraph" w:customStyle="1" w:styleId="BetonterText">
    <w:name w:val="Betonter Text"/>
    <w:basedOn w:val="Standard"/>
    <w:link w:val="BetonterTextZchn"/>
    <w:rsid w:val="00156E32"/>
    <w:rPr>
      <w:i/>
    </w:rPr>
  </w:style>
  <w:style w:type="character" w:customStyle="1" w:styleId="BetonterTextZchn">
    <w:name w:val="Betonter Text Zchn"/>
    <w:link w:val="BetonterText"/>
    <w:rsid w:val="00B46AFD"/>
    <w:rPr>
      <w:rFonts w:ascii="Arial" w:hAnsi="Arial"/>
      <w:i/>
      <w:sz w:val="22"/>
      <w:lang w:val="de-DE" w:eastAsia="de-DE" w:bidi="ar-SA"/>
    </w:rPr>
  </w:style>
  <w:style w:type="paragraph" w:customStyle="1" w:styleId="Standardklein">
    <w:name w:val="Standard klein"/>
    <w:basedOn w:val="Standard"/>
    <w:rsid w:val="005029CC"/>
  </w:style>
  <w:style w:type="character" w:customStyle="1" w:styleId="berschrift2Zchn">
    <w:name w:val="Überschrift 2 Zchn"/>
    <w:link w:val="berschrift2"/>
    <w:rsid w:val="00957E4A"/>
    <w:rPr>
      <w:rFonts w:ascii="Trebuchet MS" w:hAnsi="Trebuchet MS" w:cs="Arial"/>
      <w:bCs/>
      <w:iCs/>
      <w:sz w:val="24"/>
      <w:szCs w:val="28"/>
      <w:lang w:eastAsia="de-DE"/>
    </w:rPr>
  </w:style>
  <w:style w:type="paragraph" w:styleId="Listenabsatz">
    <w:name w:val="List Paragraph"/>
    <w:basedOn w:val="Standard"/>
    <w:autoRedefine/>
    <w:uiPriority w:val="34"/>
    <w:qFormat/>
    <w:rsid w:val="00CB5A35"/>
    <w:pPr>
      <w:spacing w:line="360" w:lineRule="auto"/>
      <w:ind w:left="720"/>
      <w:contextualSpacing/>
    </w:pPr>
    <w:rPr>
      <w:rFonts w:eastAsiaTheme="minorEastAsia" w:cstheme="minorBidi"/>
      <w:szCs w:val="24"/>
      <w:lang w:val="de-AT" w:eastAsia="en-US"/>
    </w:rPr>
  </w:style>
  <w:style w:type="paragraph" w:customStyle="1" w:styleId="Explanation">
    <w:name w:val="Explanation"/>
    <w:basedOn w:val="Standard"/>
    <w:qFormat/>
    <w:rsid w:val="00E91055"/>
    <w:rPr>
      <w:color w:val="A6A6A6" w:themeColor="background1" w:themeShade="A6"/>
    </w:rPr>
  </w:style>
  <w:style w:type="character" w:customStyle="1" w:styleId="KommentartextZchn">
    <w:name w:val="Kommentartext Zchn"/>
    <w:basedOn w:val="Absatz-Standardschriftart"/>
    <w:link w:val="Kommentartext"/>
    <w:rsid w:val="00781C91"/>
    <w:rPr>
      <w:rFonts w:ascii="Verdana" w:hAnsi="Verdana"/>
      <w:i/>
      <w:lang w:eastAsia="de-DE"/>
    </w:rPr>
  </w:style>
  <w:style w:type="paragraph" w:customStyle="1" w:styleId="p1">
    <w:name w:val="p1"/>
    <w:basedOn w:val="Standard"/>
    <w:rsid w:val="001E47C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de-AT"/>
    </w:rPr>
  </w:style>
  <w:style w:type="character" w:customStyle="1" w:styleId="s1">
    <w:name w:val="s1"/>
    <w:basedOn w:val="Absatz-Standardschriftart"/>
    <w:rsid w:val="001E47CC"/>
  </w:style>
  <w:style w:type="character" w:customStyle="1" w:styleId="s2">
    <w:name w:val="s2"/>
    <w:basedOn w:val="Absatz-Standardschriftart"/>
    <w:rsid w:val="001E4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m\Dropbox\Projektmanagement\templates\set_2014\einzeln\pm_template_management_summary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6A913C143E084693D02B7B938376B7" ma:contentTypeVersion="11" ma:contentTypeDescription="Ein neues Dokument erstellen." ma:contentTypeScope="" ma:versionID="e420ba60ddec821319165ca892c96d60">
  <xsd:schema xmlns:xsd="http://www.w3.org/2001/XMLSchema" xmlns:xs="http://www.w3.org/2001/XMLSchema" xmlns:p="http://schemas.microsoft.com/office/2006/metadata/properties" xmlns:ns2="159292f5-ae7d-4772-aea3-467c4dd88844" xmlns:ns3="7d515a82-4a64-4446-81fe-2caa98805c6c" targetNamespace="http://schemas.microsoft.com/office/2006/metadata/properties" ma:root="true" ma:fieldsID="3ea8a233abcbb76804987009ef2ed4b5" ns2:_="" ns3:_="">
    <xsd:import namespace="159292f5-ae7d-4772-aea3-467c4dd88844"/>
    <xsd:import namespace="7d515a82-4a64-4446-81fe-2caa98805c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292f5-ae7d-4772-aea3-467c4dd888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39d94293-9e2d-4a4c-9c09-8af353d9f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15a82-4a64-4446-81fe-2caa98805c6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2b75dd-921b-4761-b7d9-1671886197cf}" ma:internalName="TaxCatchAll" ma:showField="CatchAllData" ma:web="7d515a82-4a64-4446-81fe-2caa98805c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9292f5-ae7d-4772-aea3-467c4dd88844">
      <Terms xmlns="http://schemas.microsoft.com/office/infopath/2007/PartnerControls"/>
    </lcf76f155ced4ddcb4097134ff3c332f>
    <TaxCatchAll xmlns="7d515a82-4a64-4446-81fe-2caa98805c6c" xsi:nil="true"/>
  </documentManagement>
</p:properties>
</file>

<file path=customXml/itemProps1.xml><?xml version="1.0" encoding="utf-8"?>
<ds:datastoreItem xmlns:ds="http://schemas.openxmlformats.org/officeDocument/2006/customXml" ds:itemID="{66DFB964-5B1B-41CA-8A41-92D2D3916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9292f5-ae7d-4772-aea3-467c4dd88844"/>
    <ds:schemaRef ds:uri="7d515a82-4a64-4446-81fe-2caa98805c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0F5EBE-0D9C-4145-B4FC-7E2A823855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517CB5-774D-4EDD-8943-E53181CD9A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E49199-CF90-4FF6-A8F3-3BE515465CE7}">
  <ds:schemaRefs>
    <ds:schemaRef ds:uri="http://schemas.microsoft.com/office/2006/metadata/properties"/>
    <ds:schemaRef ds:uri="http://schemas.microsoft.com/office/infopath/2007/PartnerControls"/>
    <ds:schemaRef ds:uri="159292f5-ae7d-4772-aea3-467c4dd88844"/>
    <ds:schemaRef ds:uri="7d515a82-4a64-4446-81fe-2caa98805c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pm_template_management_summary_v2.dotx</Template>
  <TotalTime>0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M104</vt:lpstr>
    </vt:vector>
  </TitlesOfParts>
  <Company>Home</Company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M104</dc:title>
  <dc:subject/>
  <dc:creator>stm</dc:creator>
  <cp:keywords/>
  <cp:lastModifiedBy>Tamara M.</cp:lastModifiedBy>
  <cp:revision>1084</cp:revision>
  <cp:lastPrinted>2026-01-15T10:35:00Z</cp:lastPrinted>
  <dcterms:created xsi:type="dcterms:W3CDTF">2022-01-14T14:58:00Z</dcterms:created>
  <dcterms:modified xsi:type="dcterms:W3CDTF">2026-02-18T10:12:00Z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0x010100C56A913C143E084693D02B7B938376B7</vt:lpwstr>
  </property>
  <property fmtid="{D5CDD505-2E9C-101B-9397-08002B2CF9AE}" pid="3" name="MediaServiceImageTags">
    <vt:lpwstr/>
  </property>
</Properties>
</file>