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8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850"/>
        <w:gridCol w:w="20"/>
        <w:gridCol w:w="689"/>
        <w:gridCol w:w="1282"/>
        <w:gridCol w:w="1128"/>
        <w:gridCol w:w="283"/>
        <w:gridCol w:w="1701"/>
        <w:gridCol w:w="992"/>
        <w:gridCol w:w="1811"/>
      </w:tblGrid>
      <w:tr w:rsidR="005A7DDB" w:rsidRPr="00BE035C" w14:paraId="050C426C" w14:textId="77777777" w:rsidTr="64BD0B42">
        <w:trPr>
          <w:trHeight w:hRule="exact" w:val="567"/>
        </w:trPr>
        <w:tc>
          <w:tcPr>
            <w:tcW w:w="7054" w:type="dxa"/>
            <w:gridSpan w:val="8"/>
            <w:tcBorders>
              <w:bottom w:val="single" w:sz="4" w:space="0" w:color="A6A6A6" w:themeColor="background1" w:themeShade="A6"/>
            </w:tcBorders>
            <w:vAlign w:val="center"/>
          </w:tcPr>
          <w:p w14:paraId="4A3FFD3D" w14:textId="77777777" w:rsidR="005A7DDB" w:rsidRPr="00F61D0E" w:rsidRDefault="00C538BE" w:rsidP="009B0DFD">
            <w:pPr>
              <w:pStyle w:val="Titel"/>
              <w:spacing w:line="240" w:lineRule="auto"/>
              <w:rPr>
                <w:color w:val="FF3300"/>
              </w:rPr>
            </w:pPr>
            <w:r>
              <w:rPr>
                <w:color w:val="FF3300"/>
              </w:rPr>
              <w:t xml:space="preserve">Management </w:t>
            </w:r>
            <w:r w:rsidR="009B0DFD">
              <w:rPr>
                <w:color w:val="FF3300"/>
              </w:rPr>
              <w:t>Review</w:t>
            </w:r>
          </w:p>
        </w:tc>
        <w:tc>
          <w:tcPr>
            <w:tcW w:w="2803" w:type="dxa"/>
            <w:gridSpan w:val="2"/>
            <w:tcBorders>
              <w:bottom w:val="single" w:sz="4" w:space="0" w:color="A6A6A6" w:themeColor="background1" w:themeShade="A6"/>
            </w:tcBorders>
            <w:vAlign w:val="center"/>
          </w:tcPr>
          <w:p w14:paraId="13E2F636" w14:textId="77777777" w:rsidR="005A7DDB" w:rsidRPr="00BE035C" w:rsidRDefault="005A7DDB" w:rsidP="009E0DD7">
            <w:pPr>
              <w:pStyle w:val="Titel"/>
              <w:spacing w:line="240" w:lineRule="auto"/>
            </w:pPr>
          </w:p>
        </w:tc>
      </w:tr>
      <w:tr w:rsidR="005A7DDB" w:rsidRPr="00BE035C" w14:paraId="490EAD9B" w14:textId="77777777" w:rsidTr="64BD0B42">
        <w:trPr>
          <w:trHeight w:val="397"/>
        </w:trPr>
        <w:tc>
          <w:tcPr>
            <w:tcW w:w="1951" w:type="dxa"/>
            <w:gridSpan w:val="2"/>
            <w:tcBorders>
              <w:top w:val="single" w:sz="4" w:space="0" w:color="A6A6A6" w:themeColor="background1" w:themeShade="A6"/>
            </w:tcBorders>
            <w:vAlign w:val="center"/>
          </w:tcPr>
          <w:p w14:paraId="425CE3AE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Projekttitel:</w:t>
            </w:r>
          </w:p>
        </w:tc>
        <w:tc>
          <w:tcPr>
            <w:tcW w:w="7906" w:type="dxa"/>
            <w:gridSpan w:val="8"/>
            <w:tcBorders>
              <w:top w:val="single" w:sz="4" w:space="0" w:color="A6A6A6" w:themeColor="background1" w:themeShade="A6"/>
            </w:tcBorders>
            <w:vAlign w:val="center"/>
          </w:tcPr>
          <w:p w14:paraId="009757C4" w14:textId="33DFE1D8" w:rsidR="005A7DDB" w:rsidRPr="00BE035C" w:rsidRDefault="00777E27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Big Topo</w:t>
            </w:r>
          </w:p>
        </w:tc>
      </w:tr>
      <w:tr w:rsidR="005A7DDB" w:rsidRPr="00BE035C" w14:paraId="07FC0C03" w14:textId="77777777" w:rsidTr="64BD0B42">
        <w:trPr>
          <w:trHeight w:val="284"/>
        </w:trPr>
        <w:tc>
          <w:tcPr>
            <w:tcW w:w="1951" w:type="dxa"/>
            <w:gridSpan w:val="2"/>
            <w:vAlign w:val="center"/>
          </w:tcPr>
          <w:p w14:paraId="5326DE03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Auftraggeber:</w:t>
            </w:r>
          </w:p>
        </w:tc>
        <w:tc>
          <w:tcPr>
            <w:tcW w:w="7906" w:type="dxa"/>
            <w:gridSpan w:val="8"/>
            <w:vAlign w:val="center"/>
          </w:tcPr>
          <w:p w14:paraId="15200211" w14:textId="661205EB" w:rsidR="005A7DDB" w:rsidRPr="00BE035C" w:rsidRDefault="00E90036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Christi</w:t>
            </w:r>
            <w:r w:rsidR="007C66BD">
              <w:rPr>
                <w:b/>
                <w:szCs w:val="18"/>
              </w:rPr>
              <w:t xml:space="preserve">an </w:t>
            </w:r>
            <w:r>
              <w:rPr>
                <w:b/>
                <w:szCs w:val="18"/>
              </w:rPr>
              <w:t>Schöndorfer / HTL3R</w:t>
            </w:r>
          </w:p>
        </w:tc>
      </w:tr>
      <w:tr w:rsidR="005A7DDB" w:rsidRPr="00BE035C" w14:paraId="19D155B1" w14:textId="77777777" w:rsidTr="64BD0B42">
        <w:trPr>
          <w:trHeight w:val="284"/>
        </w:trPr>
        <w:tc>
          <w:tcPr>
            <w:tcW w:w="1951" w:type="dxa"/>
            <w:gridSpan w:val="2"/>
            <w:vAlign w:val="center"/>
          </w:tcPr>
          <w:p w14:paraId="6B658DA7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Auftragnehmer:</w:t>
            </w:r>
          </w:p>
        </w:tc>
        <w:tc>
          <w:tcPr>
            <w:tcW w:w="7906" w:type="dxa"/>
            <w:gridSpan w:val="8"/>
            <w:vAlign w:val="center"/>
          </w:tcPr>
          <w:p w14:paraId="31F83335" w14:textId="011986E7" w:rsidR="005A7DDB" w:rsidRPr="00BE035C" w:rsidRDefault="00777E27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Tamara Marl</w:t>
            </w:r>
            <w:r w:rsidR="000154FF">
              <w:rPr>
                <w:b/>
                <w:szCs w:val="18"/>
              </w:rPr>
              <w:t xml:space="preserve"> / HTL3R</w:t>
            </w:r>
          </w:p>
        </w:tc>
      </w:tr>
      <w:tr w:rsidR="00AD510F" w:rsidRPr="00BE035C" w14:paraId="1E539401" w14:textId="77777777" w:rsidTr="64BD0B42">
        <w:trPr>
          <w:trHeight w:val="284"/>
        </w:trPr>
        <w:tc>
          <w:tcPr>
            <w:tcW w:w="1971" w:type="dxa"/>
            <w:gridSpan w:val="3"/>
            <w:vAlign w:val="center"/>
          </w:tcPr>
          <w:p w14:paraId="0ED12E30" w14:textId="77777777" w:rsidR="00AD510F" w:rsidRPr="00BE035C" w:rsidRDefault="00AD510F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Schuljahr:</w:t>
            </w:r>
          </w:p>
        </w:tc>
        <w:tc>
          <w:tcPr>
            <w:tcW w:w="1971" w:type="dxa"/>
            <w:gridSpan w:val="2"/>
            <w:vAlign w:val="center"/>
          </w:tcPr>
          <w:p w14:paraId="09E59479" w14:textId="2FABBB7A" w:rsidR="00AD510F" w:rsidRPr="00BE035C" w:rsidRDefault="00AD510F" w:rsidP="005A7DDB">
            <w:pPr>
              <w:rPr>
                <w:b/>
                <w:szCs w:val="18"/>
              </w:rPr>
            </w:pPr>
            <w:r w:rsidRPr="00BE035C">
              <w:rPr>
                <w:b/>
                <w:szCs w:val="18"/>
              </w:rPr>
              <w:t>20</w:t>
            </w:r>
            <w:r w:rsidR="00E41826">
              <w:rPr>
                <w:b/>
                <w:szCs w:val="18"/>
              </w:rPr>
              <w:t>2</w:t>
            </w:r>
            <w:r w:rsidR="000154FF">
              <w:rPr>
                <w:b/>
                <w:szCs w:val="18"/>
              </w:rPr>
              <w:t>5/26</w:t>
            </w:r>
          </w:p>
        </w:tc>
        <w:tc>
          <w:tcPr>
            <w:tcW w:w="1128" w:type="dxa"/>
            <w:vAlign w:val="center"/>
          </w:tcPr>
          <w:p w14:paraId="477D9FCD" w14:textId="77777777" w:rsidR="00AD510F" w:rsidRPr="00BE035C" w:rsidRDefault="00AD510F" w:rsidP="005A7DDB">
            <w:pPr>
              <w:rPr>
                <w:szCs w:val="18"/>
              </w:rPr>
            </w:pPr>
            <w:r w:rsidRPr="00BE035C">
              <w:rPr>
                <w:szCs w:val="18"/>
              </w:rPr>
              <w:t>Klasse:</w:t>
            </w:r>
          </w:p>
        </w:tc>
        <w:tc>
          <w:tcPr>
            <w:tcW w:w="2976" w:type="dxa"/>
            <w:gridSpan w:val="3"/>
            <w:vAlign w:val="center"/>
          </w:tcPr>
          <w:p w14:paraId="39685E01" w14:textId="3A343B41" w:rsidR="00AD510F" w:rsidRPr="00BE035C" w:rsidRDefault="000154FF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5CN</w:t>
            </w:r>
          </w:p>
        </w:tc>
        <w:tc>
          <w:tcPr>
            <w:tcW w:w="1811" w:type="dxa"/>
            <w:vAlign w:val="center"/>
          </w:tcPr>
          <w:p w14:paraId="73EB20BB" w14:textId="77777777" w:rsidR="00AD510F" w:rsidRPr="00BE035C" w:rsidRDefault="00AD510F" w:rsidP="005A7DDB">
            <w:pPr>
              <w:rPr>
                <w:b/>
                <w:szCs w:val="18"/>
              </w:rPr>
            </w:pPr>
          </w:p>
        </w:tc>
      </w:tr>
      <w:tr w:rsidR="005A7DDB" w:rsidRPr="00BE035C" w14:paraId="4BB99BAF" w14:textId="77777777" w:rsidTr="64BD0B42">
        <w:tc>
          <w:tcPr>
            <w:tcW w:w="9857" w:type="dxa"/>
            <w:gridSpan w:val="10"/>
            <w:tcBorders>
              <w:bottom w:val="single" w:sz="4" w:space="0" w:color="A6A6A6" w:themeColor="background1" w:themeShade="A6"/>
            </w:tcBorders>
            <w:vAlign w:val="center"/>
          </w:tcPr>
          <w:p w14:paraId="0761BDC3" w14:textId="77777777" w:rsidR="005A7DDB" w:rsidRPr="00BE035C" w:rsidRDefault="005A7DDB" w:rsidP="005A7DDB"/>
        </w:tc>
      </w:tr>
      <w:tr w:rsidR="000A440B" w:rsidRPr="00BE035C" w14:paraId="59D4E40A" w14:textId="77777777" w:rsidTr="64BD0B42">
        <w:trPr>
          <w:trHeight w:hRule="exact" w:val="284"/>
        </w:trPr>
        <w:tc>
          <w:tcPr>
            <w:tcW w:w="1101" w:type="dxa"/>
            <w:tcBorders>
              <w:top w:val="single" w:sz="4" w:space="0" w:color="A6A6A6" w:themeColor="background1" w:themeShade="A6"/>
            </w:tcBorders>
            <w:vAlign w:val="center"/>
          </w:tcPr>
          <w:p w14:paraId="2A966B1B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VERSION</w:t>
            </w:r>
          </w:p>
        </w:tc>
        <w:tc>
          <w:tcPr>
            <w:tcW w:w="1559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6797BF2D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DATUM</w:t>
            </w:r>
          </w:p>
        </w:tc>
        <w:tc>
          <w:tcPr>
            <w:tcW w:w="2693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438E0F6B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AUTOR</w:t>
            </w:r>
            <w:r w:rsidR="00AD510F" w:rsidRPr="00BE035C">
              <w:rPr>
                <w:b/>
                <w:sz w:val="14"/>
                <w:szCs w:val="14"/>
              </w:rPr>
              <w:t>IN</w:t>
            </w:r>
            <w:r w:rsidR="00042E89">
              <w:rPr>
                <w:b/>
                <w:sz w:val="14"/>
                <w:szCs w:val="14"/>
              </w:rPr>
              <w:t>/AUTOR</w:t>
            </w:r>
          </w:p>
        </w:tc>
        <w:tc>
          <w:tcPr>
            <w:tcW w:w="4504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3BF24F31" w14:textId="77777777" w:rsidR="005A7DDB" w:rsidRPr="00BE035C" w:rsidRDefault="00AD510F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ÄNDERUNG</w:t>
            </w:r>
          </w:p>
        </w:tc>
      </w:tr>
      <w:tr w:rsidR="006D69E6" w:rsidRPr="006D69E6" w14:paraId="27A1F9A8" w14:textId="77777777" w:rsidTr="64BD0B42">
        <w:tc>
          <w:tcPr>
            <w:tcW w:w="1101" w:type="dxa"/>
            <w:vAlign w:val="center"/>
          </w:tcPr>
          <w:p w14:paraId="573D3A49" w14:textId="4C1A2E8D" w:rsidR="005A7DDB" w:rsidRPr="006D69E6" w:rsidRDefault="009A79F7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v</w:t>
            </w:r>
            <w:r w:rsidR="006D69E6" w:rsidRPr="006D69E6">
              <w:rPr>
                <w:color w:val="auto"/>
              </w:rPr>
              <w:t>1.</w:t>
            </w:r>
            <w:r w:rsidR="005319D7">
              <w:rPr>
                <w:color w:val="auto"/>
              </w:rPr>
              <w:t>0</w:t>
            </w:r>
          </w:p>
        </w:tc>
        <w:tc>
          <w:tcPr>
            <w:tcW w:w="1559" w:type="dxa"/>
            <w:gridSpan w:val="3"/>
            <w:vAlign w:val="center"/>
          </w:tcPr>
          <w:p w14:paraId="62F1D683" w14:textId="7E3B7A1F" w:rsidR="005A7DDB" w:rsidRPr="006D69E6" w:rsidRDefault="00FE077E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25</w:t>
            </w:r>
            <w:r w:rsidR="008176C3">
              <w:rPr>
                <w:color w:val="auto"/>
              </w:rPr>
              <w:t>.</w:t>
            </w:r>
            <w:r w:rsidR="00756E6E">
              <w:rPr>
                <w:color w:val="auto"/>
              </w:rPr>
              <w:t>02</w:t>
            </w:r>
            <w:r w:rsidR="00CC3B91">
              <w:rPr>
                <w:color w:val="auto"/>
              </w:rPr>
              <w:t>.2026</w:t>
            </w:r>
          </w:p>
        </w:tc>
        <w:tc>
          <w:tcPr>
            <w:tcW w:w="2693" w:type="dxa"/>
            <w:gridSpan w:val="3"/>
            <w:vAlign w:val="center"/>
          </w:tcPr>
          <w:p w14:paraId="72BF512E" w14:textId="10B9A8C5" w:rsidR="000154FF" w:rsidRPr="006D69E6" w:rsidRDefault="0019390F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Mohammad Danesh</w:t>
            </w:r>
          </w:p>
        </w:tc>
        <w:tc>
          <w:tcPr>
            <w:tcW w:w="4504" w:type="dxa"/>
            <w:gridSpan w:val="3"/>
            <w:vAlign w:val="center"/>
          </w:tcPr>
          <w:p w14:paraId="309A39A3" w14:textId="51A82E3B" w:rsidR="005A7DDB" w:rsidRPr="006D69E6" w:rsidRDefault="00F50825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Erstellung</w:t>
            </w:r>
          </w:p>
        </w:tc>
      </w:tr>
      <w:tr w:rsidR="007F5355" w:rsidRPr="006D69E6" w14:paraId="491FADD7" w14:textId="77777777" w:rsidTr="64BD0B42">
        <w:tc>
          <w:tcPr>
            <w:tcW w:w="1101" w:type="dxa"/>
            <w:vAlign w:val="center"/>
          </w:tcPr>
          <w:p w14:paraId="0B656B74" w14:textId="200540A3" w:rsidR="007F5355" w:rsidRDefault="007F5355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v1.1</w:t>
            </w:r>
          </w:p>
        </w:tc>
        <w:tc>
          <w:tcPr>
            <w:tcW w:w="1559" w:type="dxa"/>
            <w:gridSpan w:val="3"/>
            <w:vAlign w:val="center"/>
          </w:tcPr>
          <w:p w14:paraId="4CD7F8BD" w14:textId="3C1A11A3" w:rsidR="007F5355" w:rsidRDefault="00FE077E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7F5355">
              <w:rPr>
                <w:color w:val="auto"/>
              </w:rPr>
              <w:t>.02.2026</w:t>
            </w:r>
          </w:p>
        </w:tc>
        <w:tc>
          <w:tcPr>
            <w:tcW w:w="2693" w:type="dxa"/>
            <w:gridSpan w:val="3"/>
            <w:vAlign w:val="center"/>
          </w:tcPr>
          <w:p w14:paraId="146E3BF6" w14:textId="749C5091" w:rsidR="007F5355" w:rsidRDefault="0019390F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Tamara Marl</w:t>
            </w:r>
          </w:p>
        </w:tc>
        <w:tc>
          <w:tcPr>
            <w:tcW w:w="4504" w:type="dxa"/>
            <w:gridSpan w:val="3"/>
            <w:vAlign w:val="center"/>
          </w:tcPr>
          <w:p w14:paraId="63FF02EA" w14:textId="08458B0F" w:rsidR="007F5355" w:rsidRDefault="00FF3123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Korrekturen &amp;</w:t>
            </w:r>
            <w:r w:rsidR="007F5355">
              <w:rPr>
                <w:color w:val="auto"/>
              </w:rPr>
              <w:t xml:space="preserve"> Ergänzung</w:t>
            </w:r>
          </w:p>
        </w:tc>
      </w:tr>
    </w:tbl>
    <w:p w14:paraId="27421163" w14:textId="5619617E" w:rsidR="007633AA" w:rsidRDefault="007633AA" w:rsidP="392D94A0">
      <w:pPr>
        <w:pStyle w:val="berschrift1"/>
        <w:rPr>
          <w:sz w:val="24"/>
          <w:szCs w:val="24"/>
        </w:rPr>
      </w:pPr>
      <w:bookmarkStart w:id="0" w:name="_Toc239072679"/>
      <w:bookmarkStart w:id="1" w:name="_Toc239073005"/>
      <w:r w:rsidRPr="00AF67F0">
        <w:t>Projektstatus</w:t>
      </w:r>
      <w:r w:rsidR="004C3D44">
        <w:br/>
      </w:r>
      <w:r w:rsidR="004C3D44" w:rsidRPr="004C3D44">
        <w:rPr>
          <w:sz w:val="24"/>
          <w:szCs w:val="24"/>
        </w:rPr>
        <w:t xml:space="preserve">Berichtszeitraum: </w:t>
      </w:r>
      <w:r w:rsidR="0019390F">
        <w:rPr>
          <w:sz w:val="24"/>
          <w:szCs w:val="24"/>
        </w:rPr>
        <w:t>24</w:t>
      </w:r>
      <w:r w:rsidR="00704D93">
        <w:rPr>
          <w:sz w:val="24"/>
          <w:szCs w:val="24"/>
        </w:rPr>
        <w:t>.0</w:t>
      </w:r>
      <w:r w:rsidR="00DF66BE">
        <w:rPr>
          <w:sz w:val="24"/>
          <w:szCs w:val="24"/>
        </w:rPr>
        <w:t>2</w:t>
      </w:r>
      <w:r w:rsidR="0022712A">
        <w:rPr>
          <w:sz w:val="24"/>
          <w:szCs w:val="24"/>
        </w:rPr>
        <w:t>.2026</w:t>
      </w:r>
      <w:r w:rsidR="00291129" w:rsidRPr="392D94A0">
        <w:rPr>
          <w:sz w:val="24"/>
          <w:szCs w:val="24"/>
        </w:rPr>
        <w:t xml:space="preserve"> bis</w:t>
      </w:r>
      <w:r w:rsidR="00566DCF" w:rsidRPr="392D94A0">
        <w:rPr>
          <w:sz w:val="24"/>
          <w:szCs w:val="24"/>
        </w:rPr>
        <w:t xml:space="preserve"> </w:t>
      </w:r>
      <w:r w:rsidR="0019390F">
        <w:rPr>
          <w:sz w:val="24"/>
          <w:szCs w:val="24"/>
        </w:rPr>
        <w:t>03</w:t>
      </w:r>
      <w:r w:rsidR="00704D93">
        <w:rPr>
          <w:sz w:val="24"/>
          <w:szCs w:val="24"/>
        </w:rPr>
        <w:t>.0</w:t>
      </w:r>
      <w:r w:rsidR="0019390F">
        <w:rPr>
          <w:sz w:val="24"/>
          <w:szCs w:val="24"/>
        </w:rPr>
        <w:t>3</w:t>
      </w:r>
      <w:r w:rsidR="00704D93">
        <w:rPr>
          <w:sz w:val="24"/>
          <w:szCs w:val="24"/>
        </w:rPr>
        <w:t>.2026</w:t>
      </w:r>
    </w:p>
    <w:p w14:paraId="2CA1CC52" w14:textId="77777777" w:rsidR="004C3D44" w:rsidRPr="004C3D44" w:rsidRDefault="004C3D44" w:rsidP="004C3D44"/>
    <w:tbl>
      <w:tblPr>
        <w:tblW w:w="493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36"/>
        <w:gridCol w:w="1606"/>
        <w:gridCol w:w="1843"/>
        <w:gridCol w:w="2128"/>
        <w:gridCol w:w="1700"/>
        <w:gridCol w:w="1704"/>
        <w:gridCol w:w="281"/>
      </w:tblGrid>
      <w:tr w:rsidR="00875D06" w:rsidRPr="005F2D3F" w14:paraId="243CB641" w14:textId="77777777" w:rsidTr="00555A47">
        <w:trPr>
          <w:gridAfter w:val="1"/>
          <w:wAfter w:w="145" w:type="pct"/>
          <w:trHeight w:val="300"/>
        </w:trPr>
        <w:tc>
          <w:tcPr>
            <w:tcW w:w="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bottom"/>
          </w:tcPr>
          <w:p w14:paraId="562838F5" w14:textId="77777777" w:rsidR="00C538BE" w:rsidRPr="00875D06" w:rsidRDefault="00C538BE" w:rsidP="006C1A67"/>
        </w:tc>
        <w:tc>
          <w:tcPr>
            <w:tcW w:w="4728" w:type="pct"/>
            <w:gridSpan w:val="5"/>
            <w:tcBorders>
              <w:left w:val="single" w:sz="4" w:space="0" w:color="auto"/>
            </w:tcBorders>
            <w:vAlign w:val="center"/>
          </w:tcPr>
          <w:p w14:paraId="08E74493" w14:textId="2B299C79" w:rsidR="0019390F" w:rsidRDefault="0019390F" w:rsidP="0019390F">
            <w:pPr>
              <w:ind w:right="283"/>
              <w:jc w:val="both"/>
            </w:pPr>
            <w:r>
              <w:t>Nach der Klärung der offenen Einzelheiten im Gespräch mit GAU wurden die IS-IS- sowie OSPF-Konfigurationen entsprechend angepasst. Die Implementierung des DMVPN konnte daraufhin erfolgreich finalisiert werden und arbeitet nun wie vorgesehen</w:t>
            </w:r>
            <w:r>
              <w:t>.</w:t>
            </w:r>
          </w:p>
          <w:p w14:paraId="6A88C116" w14:textId="64397EDE" w:rsidR="00300E48" w:rsidRDefault="0019390F" w:rsidP="0019390F">
            <w:pPr>
              <w:ind w:right="283"/>
              <w:jc w:val="both"/>
            </w:pPr>
            <w:r>
              <w:t xml:space="preserve">Im Bereich der externen Anbindungen fand eine </w:t>
            </w:r>
            <w:r>
              <w:t>Besprechung</w:t>
            </w:r>
            <w:r>
              <w:t xml:space="preserve"> mit den beteiligten Teams bezüglich der </w:t>
            </w:r>
            <w:proofErr w:type="spellStart"/>
            <w:r>
              <w:t>eBGP</w:t>
            </w:r>
            <w:proofErr w:type="spellEnd"/>
            <w:r>
              <w:t>-Peerings und der zugehörigen AS-Nummern statt. Parallel dazu wurden die benötigten Monitoring-Informationen für ZWE erstellt und bereits zur weiteren Verwendung weitergeleitet</w:t>
            </w:r>
            <w:r w:rsidR="00882932">
              <w:t xml:space="preserve">. </w:t>
            </w:r>
          </w:p>
          <w:p w14:paraId="05588C11" w14:textId="77777777" w:rsidR="005F581E" w:rsidRDefault="005F581E" w:rsidP="003451EA">
            <w:pPr>
              <w:ind w:right="283"/>
            </w:pPr>
          </w:p>
          <w:p w14:paraId="393663FA" w14:textId="77777777" w:rsidR="005F581E" w:rsidRDefault="005F581E" w:rsidP="003451EA">
            <w:pPr>
              <w:ind w:right="283"/>
            </w:pPr>
          </w:p>
          <w:p w14:paraId="65376322" w14:textId="77777777" w:rsidR="005F581E" w:rsidRDefault="005F581E" w:rsidP="003451EA">
            <w:pPr>
              <w:ind w:right="283"/>
            </w:pPr>
          </w:p>
          <w:p w14:paraId="5588BDEB" w14:textId="77777777" w:rsidR="005F581E" w:rsidRDefault="005F581E" w:rsidP="003451EA">
            <w:pPr>
              <w:ind w:right="283"/>
            </w:pPr>
          </w:p>
          <w:p w14:paraId="3E552B83" w14:textId="77777777" w:rsidR="005F581E" w:rsidRDefault="005F581E" w:rsidP="003451EA">
            <w:pPr>
              <w:ind w:right="283"/>
            </w:pPr>
          </w:p>
          <w:p w14:paraId="2E1D4765" w14:textId="77777777" w:rsidR="005F581E" w:rsidRDefault="005F581E" w:rsidP="003451EA">
            <w:pPr>
              <w:ind w:right="283"/>
            </w:pPr>
          </w:p>
          <w:p w14:paraId="63D9E395" w14:textId="77777777" w:rsidR="005F581E" w:rsidRDefault="005F581E" w:rsidP="003451EA">
            <w:pPr>
              <w:ind w:right="283"/>
            </w:pPr>
          </w:p>
          <w:p w14:paraId="50208674" w14:textId="77777777" w:rsidR="005F581E" w:rsidRDefault="005F581E" w:rsidP="003451EA">
            <w:pPr>
              <w:ind w:right="283"/>
            </w:pPr>
          </w:p>
          <w:p w14:paraId="59DCC30B" w14:textId="77777777" w:rsidR="005F581E" w:rsidRDefault="005F581E" w:rsidP="003451EA">
            <w:pPr>
              <w:ind w:right="283"/>
            </w:pPr>
          </w:p>
          <w:p w14:paraId="1DB99FDD" w14:textId="77777777" w:rsidR="005F581E" w:rsidRDefault="005F581E" w:rsidP="003451EA">
            <w:pPr>
              <w:ind w:right="283"/>
            </w:pPr>
          </w:p>
          <w:p w14:paraId="4DFAE036" w14:textId="77777777" w:rsidR="005F581E" w:rsidRDefault="005F581E" w:rsidP="003451EA">
            <w:pPr>
              <w:ind w:right="283"/>
            </w:pPr>
          </w:p>
          <w:p w14:paraId="21E7A400" w14:textId="77777777" w:rsidR="005F581E" w:rsidRDefault="005F581E" w:rsidP="003451EA">
            <w:pPr>
              <w:ind w:right="283"/>
            </w:pPr>
          </w:p>
          <w:p w14:paraId="02B5A12D" w14:textId="77777777" w:rsidR="005F581E" w:rsidRDefault="005F581E" w:rsidP="003451EA">
            <w:pPr>
              <w:ind w:right="283"/>
            </w:pPr>
          </w:p>
          <w:p w14:paraId="2D46D1A3" w14:textId="77777777" w:rsidR="005F581E" w:rsidRDefault="005F581E" w:rsidP="003451EA">
            <w:pPr>
              <w:ind w:right="283"/>
            </w:pPr>
          </w:p>
          <w:p w14:paraId="4097FA7D" w14:textId="77777777" w:rsidR="005F581E" w:rsidRDefault="005F581E" w:rsidP="003451EA">
            <w:pPr>
              <w:ind w:right="283"/>
            </w:pPr>
          </w:p>
          <w:p w14:paraId="13B744E0" w14:textId="77777777" w:rsidR="005F581E" w:rsidRDefault="005F581E" w:rsidP="003451EA">
            <w:pPr>
              <w:ind w:right="283"/>
            </w:pPr>
          </w:p>
          <w:p w14:paraId="5F93B931" w14:textId="77777777" w:rsidR="005F581E" w:rsidRDefault="005F581E" w:rsidP="003451EA">
            <w:pPr>
              <w:ind w:right="283"/>
            </w:pPr>
          </w:p>
          <w:p w14:paraId="12527341" w14:textId="77777777" w:rsidR="005F581E" w:rsidRDefault="005F581E" w:rsidP="003451EA">
            <w:pPr>
              <w:ind w:right="283"/>
            </w:pPr>
          </w:p>
          <w:p w14:paraId="0EA0BD30" w14:textId="77777777" w:rsidR="005F581E" w:rsidRDefault="005F581E" w:rsidP="003451EA">
            <w:pPr>
              <w:ind w:right="283"/>
            </w:pPr>
          </w:p>
          <w:p w14:paraId="0EE5685B" w14:textId="77777777" w:rsidR="005F581E" w:rsidRDefault="005F581E" w:rsidP="003451EA">
            <w:pPr>
              <w:ind w:right="283"/>
            </w:pPr>
          </w:p>
          <w:p w14:paraId="07541D4E" w14:textId="77777777" w:rsidR="005F581E" w:rsidRDefault="005F581E" w:rsidP="003451EA">
            <w:pPr>
              <w:ind w:right="283"/>
            </w:pPr>
          </w:p>
          <w:p w14:paraId="0D0B91CF" w14:textId="77777777" w:rsidR="005F581E" w:rsidRDefault="005F581E" w:rsidP="003451EA">
            <w:pPr>
              <w:ind w:right="283"/>
            </w:pPr>
          </w:p>
          <w:p w14:paraId="70C4D522" w14:textId="77777777" w:rsidR="005F581E" w:rsidRDefault="005F581E" w:rsidP="003451EA">
            <w:pPr>
              <w:ind w:right="283"/>
            </w:pPr>
          </w:p>
          <w:p w14:paraId="377F2860" w14:textId="4B41016E" w:rsidR="005F581E" w:rsidRPr="00777E27" w:rsidRDefault="005F581E" w:rsidP="003451EA">
            <w:pPr>
              <w:ind w:right="283"/>
            </w:pPr>
            <w:r w:rsidRPr="005F581E">
              <w:rPr>
                <w:noProof/>
              </w:rPr>
              <w:drawing>
                <wp:inline distT="0" distB="0" distL="0" distR="0" wp14:anchorId="17E0B44D" wp14:editId="3881EF76">
                  <wp:extent cx="5130346" cy="4105447"/>
                  <wp:effectExtent l="0" t="0" r="0" b="9525"/>
                  <wp:docPr id="148129683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2968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073" cy="4120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A2F" w14:paraId="27FEE247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D3BC10" w14:textId="77777777" w:rsidR="00427C74" w:rsidRPr="005F2D3F" w:rsidRDefault="00427C74" w:rsidP="00D41E03">
            <w:pPr>
              <w:pStyle w:val="Fuzeile"/>
              <w:keepNext/>
              <w:tabs>
                <w:tab w:val="clear" w:pos="4536"/>
              </w:tabs>
              <w:rPr>
                <w:b/>
                <w:lang w:val="de-AT"/>
              </w:rPr>
            </w:pPr>
          </w:p>
          <w:p w14:paraId="2CD2A489" w14:textId="75F5FC0F" w:rsidR="00F23A2F" w:rsidRDefault="00F23A2F" w:rsidP="00D41E03">
            <w:pPr>
              <w:pStyle w:val="Fuzeile"/>
              <w:keepNext/>
              <w:tabs>
                <w:tab w:val="clear" w:pos="4536"/>
              </w:tabs>
            </w:pPr>
            <w:r>
              <w:rPr>
                <w:b/>
              </w:rPr>
              <w:t>Termine</w:t>
            </w:r>
          </w:p>
        </w:tc>
      </w:tr>
      <w:tr w:rsidR="00F23A2F" w:rsidRPr="00F23A2F" w14:paraId="1DB66CD6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94B5" w14:textId="77777777" w:rsidR="00F23A2F" w:rsidRPr="00F23A2F" w:rsidRDefault="00F23A2F" w:rsidP="00F23A2F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%</w:t>
            </w:r>
            <w:r>
              <w:rPr>
                <w:sz w:val="16"/>
                <w:szCs w:val="16"/>
              </w:rPr>
              <w:t xml:space="preserve"> </w:t>
            </w:r>
            <w:r w:rsidRPr="00F23A2F">
              <w:rPr>
                <w:sz w:val="16"/>
                <w:szCs w:val="16"/>
              </w:rPr>
              <w:t>abgeschlossen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D892" w14:textId="77777777" w:rsidR="00F23A2F" w:rsidRPr="00F23A2F" w:rsidRDefault="00F23A2F" w:rsidP="00F23A2F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Projekts</w:t>
            </w:r>
            <w:r w:rsidRPr="00F23A2F">
              <w:rPr>
                <w:sz w:val="16"/>
                <w:szCs w:val="16"/>
              </w:rPr>
              <w:t>tart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1369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 xml:space="preserve">Erwartetes </w:t>
            </w:r>
            <w:r w:rsidR="00F95E61">
              <w:rPr>
                <w:sz w:val="16"/>
                <w:szCs w:val="16"/>
              </w:rPr>
              <w:t>Projekte</w:t>
            </w:r>
            <w:r w:rsidRPr="00F23A2F">
              <w:rPr>
                <w:sz w:val="16"/>
                <w:szCs w:val="16"/>
              </w:rPr>
              <w:t>nde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69BA" w14:textId="77777777" w:rsidR="00F23A2F" w:rsidRPr="00F95E61" w:rsidRDefault="00F95E61" w:rsidP="00D41E03">
            <w:pPr>
              <w:pStyle w:val="Fuzeile"/>
              <w:keepNext/>
              <w:tabs>
                <w:tab w:val="clear" w:pos="4536"/>
              </w:tabs>
              <w:rPr>
                <w:spacing w:val="-6"/>
                <w:sz w:val="16"/>
                <w:szCs w:val="16"/>
              </w:rPr>
            </w:pPr>
            <w:r w:rsidRPr="00F95E61">
              <w:rPr>
                <w:spacing w:val="-6"/>
                <w:sz w:val="16"/>
                <w:szCs w:val="16"/>
              </w:rPr>
              <w:t>Geplantes Projekte</w:t>
            </w:r>
            <w:r w:rsidR="00F23A2F" w:rsidRPr="00F95E61">
              <w:rPr>
                <w:spacing w:val="-6"/>
                <w:sz w:val="16"/>
                <w:szCs w:val="16"/>
              </w:rPr>
              <w:t>nde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E275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  <w:r w:rsidR="00101093">
              <w:rPr>
                <w:sz w:val="16"/>
                <w:szCs w:val="16"/>
              </w:rPr>
              <w:t xml:space="preserve"> (in Tagen)</w:t>
            </w:r>
          </w:p>
        </w:tc>
      </w:tr>
      <w:tr w:rsidR="00E32975" w:rsidRPr="00E32975" w14:paraId="123BAD04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0868" w14:textId="7B5B0B86" w:rsidR="00F23A2F" w:rsidRPr="00E32975" w:rsidRDefault="0043357F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2DB955A">
              <w:rPr>
                <w:color w:val="auto"/>
              </w:rPr>
              <w:t xml:space="preserve"> </w:t>
            </w:r>
            <w:r w:rsidR="002554AB">
              <w:rPr>
                <w:color w:val="auto"/>
              </w:rPr>
              <w:t>2</w:t>
            </w:r>
            <w:r w:rsidR="004B0603">
              <w:rPr>
                <w:color w:val="auto"/>
              </w:rPr>
              <w:t>5</w:t>
            </w:r>
            <w:r w:rsidR="00CE01AA" w:rsidRPr="02DB955A">
              <w:rPr>
                <w:color w:val="auto"/>
              </w:rPr>
              <w:t>%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69A" w14:textId="6D4E79B7" w:rsidR="00F23A2F" w:rsidRPr="00E32975" w:rsidRDefault="00CE01AA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</w:t>
            </w:r>
            <w:r w:rsidR="005624F5">
              <w:rPr>
                <w:color w:val="auto"/>
              </w:rPr>
              <w:t>0</w:t>
            </w:r>
            <w:r>
              <w:rPr>
                <w:color w:val="auto"/>
              </w:rPr>
              <w:t>.0</w:t>
            </w:r>
            <w:r w:rsidR="005624F5">
              <w:rPr>
                <w:color w:val="auto"/>
              </w:rPr>
              <w:t>2</w:t>
            </w:r>
            <w:r>
              <w:rPr>
                <w:color w:val="auto"/>
              </w:rPr>
              <w:t>.202</w:t>
            </w:r>
            <w:r w:rsidR="007620D8">
              <w:rPr>
                <w:color w:val="auto"/>
              </w:rPr>
              <w:t>6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8F7E" w14:textId="05563E23" w:rsidR="00F23A2F" w:rsidRPr="00E32975" w:rsidRDefault="007620D8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14.04.2026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ED4E6" w14:textId="56DD844B" w:rsidR="00F23A2F" w:rsidRPr="00E32975" w:rsidRDefault="007620D8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14.04.2026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6CC6" w14:textId="334D5355" w:rsidR="00F23A2F" w:rsidRPr="00FD70C4" w:rsidRDefault="00EE10B7" w:rsidP="00D41E03">
            <w:pPr>
              <w:pStyle w:val="Fuzeile"/>
              <w:keepNext/>
              <w:tabs>
                <w:tab w:val="clear" w:pos="4536"/>
              </w:tabs>
              <w:rPr>
                <w:highlight w:val="red"/>
              </w:rPr>
            </w:pPr>
            <w:r w:rsidRPr="00FD70C4">
              <w:rPr>
                <w:color w:val="auto"/>
              </w:rPr>
              <w:t>0</w:t>
            </w:r>
          </w:p>
        </w:tc>
      </w:tr>
    </w:tbl>
    <w:p w14:paraId="16693810" w14:textId="77777777" w:rsidR="00F95E61" w:rsidRDefault="00F95E61" w:rsidP="004C3D44">
      <w:pPr>
        <w:pStyle w:val="Fuzeile"/>
        <w:keepNext/>
        <w:tabs>
          <w:tab w:val="clear" w:pos="4536"/>
        </w:tabs>
        <w:spacing w:before="120"/>
      </w:pPr>
      <w:r>
        <w:rPr>
          <w:b/>
        </w:rPr>
        <w:t>Kosten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2"/>
        <w:gridCol w:w="1842"/>
        <w:gridCol w:w="2123"/>
        <w:gridCol w:w="1701"/>
        <w:gridCol w:w="1985"/>
      </w:tblGrid>
      <w:tr w:rsidR="00F23A2F" w:rsidRPr="00F23A2F" w14:paraId="012FA1BE" w14:textId="77777777" w:rsidTr="00F54485">
        <w:tc>
          <w:tcPr>
            <w:tcW w:w="1842" w:type="dxa"/>
            <w:tcBorders>
              <w:top w:val="single" w:sz="4" w:space="0" w:color="auto"/>
            </w:tcBorders>
          </w:tcPr>
          <w:p w14:paraId="5D988DD6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Ist-Kosten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40862448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Restkosten</w:t>
            </w:r>
          </w:p>
        </w:tc>
        <w:tc>
          <w:tcPr>
            <w:tcW w:w="2123" w:type="dxa"/>
            <w:tcBorders>
              <w:top w:val="single" w:sz="4" w:space="0" w:color="auto"/>
            </w:tcBorders>
          </w:tcPr>
          <w:p w14:paraId="752ABA51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Erwartete Gesamtkosten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3A9F4E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Plankosten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7AFE19C5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</w:p>
        </w:tc>
      </w:tr>
      <w:tr w:rsidR="00E32975" w:rsidRPr="00E32975" w14:paraId="1E89CF1B" w14:textId="77777777" w:rsidTr="00F54485">
        <w:tc>
          <w:tcPr>
            <w:tcW w:w="1842" w:type="dxa"/>
            <w:tcBorders>
              <w:bottom w:val="single" w:sz="4" w:space="0" w:color="auto"/>
            </w:tcBorders>
          </w:tcPr>
          <w:p w14:paraId="1B5CB44B" w14:textId="1AC030F3" w:rsidR="00F23A2F" w:rsidRPr="00E32975" w:rsidRDefault="00BF631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792ED7">
              <w:rPr>
                <w:color w:val="auto"/>
              </w:rPr>
              <w:t>€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E7D528D" w14:textId="70A8038F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/</w:t>
            </w:r>
          </w:p>
        </w:tc>
        <w:tc>
          <w:tcPr>
            <w:tcW w:w="2123" w:type="dxa"/>
            <w:tcBorders>
              <w:bottom w:val="single" w:sz="4" w:space="0" w:color="auto"/>
            </w:tcBorders>
          </w:tcPr>
          <w:p w14:paraId="38D4BE22" w14:textId="0248474D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0 €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48EE47C" w14:textId="1503605D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0 €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8E0437D" w14:textId="63FF9E75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/</w:t>
            </w:r>
          </w:p>
        </w:tc>
      </w:tr>
    </w:tbl>
    <w:p w14:paraId="27DAF73B" w14:textId="77777777" w:rsidR="00F95E61" w:rsidRDefault="00F95E61" w:rsidP="004C3D44">
      <w:pPr>
        <w:pStyle w:val="Fuzeile"/>
        <w:keepNext/>
        <w:tabs>
          <w:tab w:val="clear" w:pos="4536"/>
        </w:tabs>
        <w:spacing w:before="120"/>
      </w:pPr>
      <w:r>
        <w:rPr>
          <w:b/>
        </w:rPr>
        <w:t>Stunden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1134"/>
        <w:gridCol w:w="1843"/>
        <w:gridCol w:w="2126"/>
        <w:gridCol w:w="1701"/>
        <w:gridCol w:w="1985"/>
      </w:tblGrid>
      <w:tr w:rsidR="00F54485" w:rsidRPr="00F23A2F" w14:paraId="3C568B92" w14:textId="664AD4EE" w:rsidTr="7DB36A84">
        <w:tc>
          <w:tcPr>
            <w:tcW w:w="704" w:type="dxa"/>
            <w:tcBorders>
              <w:top w:val="single" w:sz="4" w:space="0" w:color="auto"/>
            </w:tcBorders>
          </w:tcPr>
          <w:p w14:paraId="40C98606" w14:textId="0B800AFB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Kürzel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64B63A9" w14:textId="133A5B34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Ist-Aufwand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53AF9F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Restaufwand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294AC6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Erwarteter Ge</w:t>
            </w:r>
            <w:r w:rsidRPr="00F23A2F">
              <w:rPr>
                <w:sz w:val="16"/>
                <w:szCs w:val="16"/>
              </w:rPr>
              <w:t>samtaufwand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CA701A6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Planaufwand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6DF71E6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</w:p>
        </w:tc>
      </w:tr>
      <w:tr w:rsidR="00F54485" w:rsidRPr="007D180C" w14:paraId="583046E3" w14:textId="7193C363" w:rsidTr="7DB36A84">
        <w:tc>
          <w:tcPr>
            <w:tcW w:w="704" w:type="dxa"/>
          </w:tcPr>
          <w:p w14:paraId="3DEF1847" w14:textId="6F3006CE" w:rsidR="00F54485" w:rsidRPr="00EF4533" w:rsidRDefault="00FD70C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MAR</w:t>
            </w:r>
          </w:p>
        </w:tc>
        <w:tc>
          <w:tcPr>
            <w:tcW w:w="1134" w:type="dxa"/>
          </w:tcPr>
          <w:p w14:paraId="5F352964" w14:textId="5B216A35" w:rsidR="00F54485" w:rsidRPr="00EF4533" w:rsidRDefault="004B0603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12</w:t>
            </w:r>
            <w:r w:rsidR="00245BEF">
              <w:rPr>
                <w:color w:val="auto"/>
              </w:rPr>
              <w:t xml:space="preserve"> </w:t>
            </w:r>
            <w:r w:rsidR="005531EE" w:rsidRPr="00EF4533">
              <w:rPr>
                <w:color w:val="auto"/>
              </w:rPr>
              <w:t>h</w:t>
            </w:r>
          </w:p>
        </w:tc>
        <w:tc>
          <w:tcPr>
            <w:tcW w:w="1843" w:type="dxa"/>
          </w:tcPr>
          <w:p w14:paraId="1581DADD" w14:textId="25AAF003" w:rsidR="00F54485" w:rsidRPr="007D180C" w:rsidRDefault="00F92EA9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</w:t>
            </w:r>
            <w:r w:rsidR="004B0603">
              <w:rPr>
                <w:color w:val="auto"/>
              </w:rPr>
              <w:t>4</w:t>
            </w:r>
            <w:r w:rsidR="00245BEF">
              <w:rPr>
                <w:color w:val="auto"/>
              </w:rPr>
              <w:t xml:space="preserve"> h</w:t>
            </w:r>
          </w:p>
        </w:tc>
        <w:tc>
          <w:tcPr>
            <w:tcW w:w="2126" w:type="dxa"/>
          </w:tcPr>
          <w:p w14:paraId="31B61B97" w14:textId="063BDC54" w:rsidR="00F54485" w:rsidRPr="00190D7A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 w:rsidRPr="00190D7A">
              <w:rPr>
                <w:color w:val="auto"/>
              </w:rPr>
              <w:t xml:space="preserve"> h</w:t>
            </w:r>
          </w:p>
        </w:tc>
        <w:tc>
          <w:tcPr>
            <w:tcW w:w="1701" w:type="dxa"/>
          </w:tcPr>
          <w:p w14:paraId="324D3863" w14:textId="1D59447C" w:rsidR="00F54485" w:rsidRPr="007D180C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>
              <w:rPr>
                <w:color w:val="auto"/>
              </w:rPr>
              <w:t xml:space="preserve"> h</w:t>
            </w:r>
          </w:p>
        </w:tc>
        <w:tc>
          <w:tcPr>
            <w:tcW w:w="1985" w:type="dxa"/>
          </w:tcPr>
          <w:p w14:paraId="57790136" w14:textId="3E0A8184" w:rsidR="00F54485" w:rsidRPr="007D180C" w:rsidRDefault="00226077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5531EE">
              <w:rPr>
                <w:color w:val="auto"/>
              </w:rPr>
              <w:t xml:space="preserve"> h</w:t>
            </w:r>
          </w:p>
        </w:tc>
      </w:tr>
      <w:tr w:rsidR="00F54485" w:rsidRPr="007D180C" w14:paraId="7926BFCC" w14:textId="77777777" w:rsidTr="7DB36A84">
        <w:tc>
          <w:tcPr>
            <w:tcW w:w="704" w:type="dxa"/>
          </w:tcPr>
          <w:p w14:paraId="3AA6ABE0" w14:textId="69B9B96B" w:rsidR="00F54485" w:rsidRPr="00EF4533" w:rsidRDefault="00FD70C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DAN</w:t>
            </w:r>
          </w:p>
        </w:tc>
        <w:tc>
          <w:tcPr>
            <w:tcW w:w="1134" w:type="dxa"/>
          </w:tcPr>
          <w:p w14:paraId="271C7E4D" w14:textId="3E004235" w:rsidR="00F54485" w:rsidRPr="00EF4533" w:rsidRDefault="004B0603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11</w:t>
            </w:r>
            <w:r w:rsidR="00F92EA9">
              <w:rPr>
                <w:color w:val="auto"/>
              </w:rPr>
              <w:t>,5</w:t>
            </w:r>
            <w:r w:rsidR="00245BEF">
              <w:rPr>
                <w:color w:val="auto"/>
              </w:rPr>
              <w:t xml:space="preserve"> </w:t>
            </w:r>
            <w:r w:rsidR="005531EE" w:rsidRPr="00EF4533">
              <w:rPr>
                <w:color w:val="auto"/>
              </w:rPr>
              <w:t>h</w:t>
            </w:r>
          </w:p>
        </w:tc>
        <w:tc>
          <w:tcPr>
            <w:tcW w:w="1843" w:type="dxa"/>
          </w:tcPr>
          <w:p w14:paraId="0B262638" w14:textId="3C0766EA" w:rsidR="00F54485" w:rsidRPr="001C61F8" w:rsidRDefault="00F92EA9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  <w:highlight w:val="yellow"/>
              </w:rPr>
            </w:pPr>
            <w:r>
              <w:rPr>
                <w:color w:val="auto"/>
              </w:rPr>
              <w:t>1</w:t>
            </w:r>
            <w:r w:rsidR="004B0603">
              <w:rPr>
                <w:color w:val="auto"/>
              </w:rPr>
              <w:t>4</w:t>
            </w:r>
            <w:r>
              <w:rPr>
                <w:color w:val="auto"/>
              </w:rPr>
              <w:t>,5</w:t>
            </w:r>
            <w:r w:rsidR="00245BEF">
              <w:rPr>
                <w:color w:val="auto"/>
              </w:rPr>
              <w:t xml:space="preserve"> </w:t>
            </w:r>
            <w:r w:rsidR="00844CB5">
              <w:rPr>
                <w:color w:val="auto"/>
              </w:rPr>
              <w:t>h</w:t>
            </w:r>
          </w:p>
        </w:tc>
        <w:tc>
          <w:tcPr>
            <w:tcW w:w="2126" w:type="dxa"/>
          </w:tcPr>
          <w:p w14:paraId="5194E871" w14:textId="05F6DEE9" w:rsidR="00F54485" w:rsidRPr="00190D7A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 w:rsidRPr="00190D7A">
              <w:rPr>
                <w:color w:val="auto"/>
              </w:rPr>
              <w:t xml:space="preserve"> h</w:t>
            </w:r>
          </w:p>
        </w:tc>
        <w:tc>
          <w:tcPr>
            <w:tcW w:w="1701" w:type="dxa"/>
          </w:tcPr>
          <w:p w14:paraId="58A6166F" w14:textId="05848605" w:rsidR="00F54485" w:rsidRPr="007D180C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>
              <w:rPr>
                <w:color w:val="auto"/>
              </w:rPr>
              <w:t xml:space="preserve"> h</w:t>
            </w:r>
          </w:p>
        </w:tc>
        <w:tc>
          <w:tcPr>
            <w:tcW w:w="1985" w:type="dxa"/>
          </w:tcPr>
          <w:p w14:paraId="76B782ED" w14:textId="50C40D0E" w:rsidR="00F54485" w:rsidRPr="007D180C" w:rsidRDefault="00226077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5531EE">
              <w:rPr>
                <w:color w:val="auto"/>
              </w:rPr>
              <w:t xml:space="preserve"> h</w:t>
            </w:r>
          </w:p>
        </w:tc>
      </w:tr>
    </w:tbl>
    <w:p w14:paraId="69EE7442" w14:textId="5A955093" w:rsidR="007633AA" w:rsidRDefault="007633AA" w:rsidP="00476625">
      <w:pPr>
        <w:pStyle w:val="berschrift2"/>
        <w:tabs>
          <w:tab w:val="left" w:pos="2552"/>
          <w:tab w:val="left" w:pos="3119"/>
          <w:tab w:val="left" w:pos="3686"/>
          <w:tab w:val="left" w:pos="4253"/>
        </w:tabs>
      </w:pPr>
      <w:r w:rsidRPr="00AF67F0">
        <w:t>Teammotivation</w:t>
      </w:r>
      <w:r w:rsidR="00206B20">
        <w:t xml:space="preserve"> </w:t>
      </w:r>
      <w:r w:rsidR="00476625">
        <w:tab/>
      </w:r>
      <w:r w:rsidR="00AC153D" w:rsidRPr="003C4121">
        <w:rPr>
          <w:rFonts w:ascii="Wingdings" w:eastAsia="Wingdings" w:hAnsi="Wingdings" w:cs="Wingdings"/>
          <w:sz w:val="40"/>
          <w:szCs w:val="40"/>
          <w:highlight w:val="green"/>
          <w:shd w:val="clear" w:color="auto" w:fill="339966"/>
        </w:rPr>
        <w:t>J</w:t>
      </w:r>
    </w:p>
    <w:p w14:paraId="22F9AEF8" w14:textId="05C694C0" w:rsidR="006D0E99" w:rsidRDefault="003C4121" w:rsidP="007633AA">
      <w:r>
        <w:t xml:space="preserve">Das Team ist </w:t>
      </w:r>
      <w:r w:rsidR="00882932">
        <w:t>an sich</w:t>
      </w:r>
      <w:r>
        <w:t xml:space="preserve"> motiviert, </w:t>
      </w:r>
      <w:r w:rsidR="00882932">
        <w:t>es wurde erstmals und erfolgreich die IS-IS Konfigurati</w:t>
      </w:r>
      <w:r w:rsidR="00365777">
        <w:t>o</w:t>
      </w:r>
      <w:r w:rsidR="00882932">
        <w:t xml:space="preserve">n durchgeführt. Allerdings haben sich ein paar Fragen und Unklarheiten </w:t>
      </w:r>
      <w:r w:rsidR="00365777">
        <w:t xml:space="preserve">eingeschlichen, die zu leichten Unsicherheiten geführt haben. Das </w:t>
      </w:r>
      <w:r w:rsidR="00D42C27">
        <w:t>s</w:t>
      </w:r>
      <w:r w:rsidR="00365777">
        <w:t>t</w:t>
      </w:r>
      <w:r w:rsidR="00D42C27">
        <w:t xml:space="preserve">ellt allerdings nicht weiter ein Problem der Motivation dar, denn ein Fakt bleibt: AD muss im Rahmen der Big Topo nicht angerührt werden. </w:t>
      </w:r>
    </w:p>
    <w:p w14:paraId="29A49EC6" w14:textId="57E1CCB5" w:rsidR="007633AA" w:rsidRDefault="007633AA" w:rsidP="00CB46DE">
      <w:pPr>
        <w:pStyle w:val="berschrift1"/>
      </w:pPr>
      <w:r>
        <w:t>Probleme im Projekt</w:t>
      </w:r>
    </w:p>
    <w:p w14:paraId="7AAA5C54" w14:textId="1FEE7003" w:rsidR="004B0603" w:rsidRPr="004B0603" w:rsidRDefault="004B0603" w:rsidP="004B0603">
      <w:r>
        <w:t>Zurzeit hinken wir mit den Arbeitspaketen etwas nach.</w:t>
      </w:r>
    </w:p>
    <w:p w14:paraId="60FC92E4" w14:textId="77777777" w:rsidR="007633AA" w:rsidRDefault="467B2D62" w:rsidP="00CB46DE">
      <w:pPr>
        <w:pStyle w:val="berschrift2"/>
      </w:pPr>
      <w:r>
        <w:t>Problemlösungsstrategie</w:t>
      </w:r>
    </w:p>
    <w:p w14:paraId="0FE02E6B" w14:textId="316DE4D3" w:rsidR="004B0603" w:rsidRPr="004B0603" w:rsidRDefault="004B0603" w:rsidP="004B0603">
      <w:r>
        <w:t xml:space="preserve">Skripte schon vor dem nächsten </w:t>
      </w:r>
      <w:proofErr w:type="gramStart"/>
      <w:r>
        <w:t>mal</w:t>
      </w:r>
      <w:proofErr w:type="gramEnd"/>
      <w:r>
        <w:t xml:space="preserve"> vorbereiten</w:t>
      </w:r>
      <w:r w:rsidR="00A7230B">
        <w:t xml:space="preserve"> damit beim nächsten </w:t>
      </w:r>
      <w:proofErr w:type="gramStart"/>
      <w:r w:rsidR="00A7230B">
        <w:t>mal</w:t>
      </w:r>
      <w:proofErr w:type="gramEnd"/>
      <w:r w:rsidR="00A7230B">
        <w:t xml:space="preserve"> schon an Echtgeräten gearbeitet werden kann. </w:t>
      </w:r>
    </w:p>
    <w:p w14:paraId="2DC17D79" w14:textId="77777777" w:rsidR="00CB46DE" w:rsidRDefault="00CB46DE" w:rsidP="00CB46DE">
      <w:pPr>
        <w:pStyle w:val="berschrift2"/>
      </w:pPr>
      <w:r>
        <w:t>Handlungsbedarf seitens des Managements</w:t>
      </w:r>
    </w:p>
    <w:p w14:paraId="54E8DBE5" w14:textId="52FE0EC0" w:rsidR="007633AA" w:rsidRPr="00917AA6" w:rsidRDefault="007633AA" w:rsidP="00CB46DE">
      <w:pPr>
        <w:pStyle w:val="berschrift1"/>
      </w:pPr>
      <w:r w:rsidRPr="00AF67F0">
        <w:t>Erledigte Arbeiten</w:t>
      </w:r>
    </w:p>
    <w:tbl>
      <w:tblPr>
        <w:tblW w:w="98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216"/>
        <w:gridCol w:w="1101"/>
        <w:gridCol w:w="2827"/>
        <w:gridCol w:w="1342"/>
        <w:gridCol w:w="1195"/>
        <w:gridCol w:w="1263"/>
        <w:gridCol w:w="910"/>
      </w:tblGrid>
      <w:tr w:rsidR="00FB51BB" w:rsidRPr="00326D1E" w14:paraId="6CD9A926" w14:textId="77777777" w:rsidTr="00E23A68">
        <w:trPr>
          <w:trHeight w:val="342"/>
        </w:trPr>
        <w:tc>
          <w:tcPr>
            <w:tcW w:w="1216" w:type="dxa"/>
            <w:shd w:val="clear" w:color="auto" w:fill="E6E6E6"/>
            <w:vAlign w:val="center"/>
          </w:tcPr>
          <w:p w14:paraId="0448C007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Bearbeiter</w:t>
            </w:r>
          </w:p>
        </w:tc>
        <w:tc>
          <w:tcPr>
            <w:tcW w:w="1101" w:type="dxa"/>
            <w:shd w:val="clear" w:color="auto" w:fill="E6E6E6"/>
            <w:vAlign w:val="center"/>
          </w:tcPr>
          <w:p w14:paraId="75FB8C3B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PSP-Code</w:t>
            </w:r>
          </w:p>
        </w:tc>
        <w:tc>
          <w:tcPr>
            <w:tcW w:w="2827" w:type="dxa"/>
            <w:shd w:val="clear" w:color="auto" w:fill="E6E6E6"/>
            <w:vAlign w:val="center"/>
          </w:tcPr>
          <w:p w14:paraId="4E3F9C68" w14:textId="77777777" w:rsidR="00CB46DE" w:rsidRPr="00326D1E" w:rsidRDefault="00CB46D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Tätigkeit</w:t>
            </w:r>
          </w:p>
        </w:tc>
        <w:tc>
          <w:tcPr>
            <w:tcW w:w="1342" w:type="dxa"/>
            <w:shd w:val="clear" w:color="auto" w:fill="E6E6E6"/>
            <w:vAlign w:val="center"/>
          </w:tcPr>
          <w:p w14:paraId="79602E0D" w14:textId="77777777" w:rsidR="00CB46DE" w:rsidRPr="00326D1E" w:rsidRDefault="00CB46D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Ort</w:t>
            </w:r>
          </w:p>
        </w:tc>
        <w:tc>
          <w:tcPr>
            <w:tcW w:w="1195" w:type="dxa"/>
            <w:shd w:val="clear" w:color="auto" w:fill="E6E6E6"/>
            <w:vAlign w:val="center"/>
          </w:tcPr>
          <w:p w14:paraId="79D3949E" w14:textId="77777777" w:rsidR="00CB46DE" w:rsidRPr="00326D1E" w:rsidRDefault="00CB46DE" w:rsidP="00D07364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 geplant (h)</w:t>
            </w:r>
          </w:p>
        </w:tc>
        <w:tc>
          <w:tcPr>
            <w:tcW w:w="1263" w:type="dxa"/>
            <w:shd w:val="clear" w:color="auto" w:fill="E6E6E6"/>
            <w:vAlign w:val="center"/>
          </w:tcPr>
          <w:p w14:paraId="44F960D1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</w:t>
            </w:r>
            <w:r w:rsidR="00326D1E">
              <w:rPr>
                <w:b/>
                <w:sz w:val="18"/>
                <w:szCs w:val="18"/>
              </w:rPr>
              <w:t xml:space="preserve"> benötigt</w:t>
            </w:r>
            <w:r w:rsidRPr="00326D1E">
              <w:rPr>
                <w:b/>
                <w:sz w:val="18"/>
                <w:szCs w:val="18"/>
              </w:rPr>
              <w:t xml:space="preserve"> (h)</w:t>
            </w:r>
          </w:p>
        </w:tc>
        <w:tc>
          <w:tcPr>
            <w:tcW w:w="910" w:type="dxa"/>
            <w:shd w:val="clear" w:color="auto" w:fill="E6E6E6"/>
            <w:vAlign w:val="center"/>
          </w:tcPr>
          <w:p w14:paraId="2E040FAA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Status</w:t>
            </w:r>
          </w:p>
        </w:tc>
      </w:tr>
      <w:tr w:rsidR="00FB51BB" w:rsidRPr="00CB46DE" w14:paraId="4739CDB7" w14:textId="77777777" w:rsidTr="000F4A5F">
        <w:trPr>
          <w:trHeight w:val="342"/>
        </w:trPr>
        <w:tc>
          <w:tcPr>
            <w:tcW w:w="1216" w:type="dxa"/>
            <w:vAlign w:val="center"/>
          </w:tcPr>
          <w:p w14:paraId="0B75BDCB" w14:textId="3DE5F5AF" w:rsidR="004F4B61" w:rsidRDefault="008F5999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</w:t>
            </w:r>
          </w:p>
        </w:tc>
        <w:tc>
          <w:tcPr>
            <w:tcW w:w="1101" w:type="dxa"/>
            <w:vAlign w:val="center"/>
          </w:tcPr>
          <w:p w14:paraId="3EFECC1E" w14:textId="14A3F682" w:rsidR="004F4B61" w:rsidRDefault="004B0603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XX</w:t>
            </w:r>
          </w:p>
        </w:tc>
        <w:tc>
          <w:tcPr>
            <w:tcW w:w="2827" w:type="dxa"/>
            <w:vAlign w:val="center"/>
          </w:tcPr>
          <w:p w14:paraId="4FE97DA7" w14:textId="23136D6E" w:rsidR="004F4B61" w:rsidRPr="000F4A5F" w:rsidRDefault="004B0603" w:rsidP="00CA2AA5">
            <w:pPr>
              <w:rPr>
                <w:sz w:val="18"/>
                <w:szCs w:val="18"/>
                <w:lang w:val="de-AT"/>
              </w:rPr>
            </w:pPr>
            <w:r>
              <w:rPr>
                <w:bCs/>
                <w:sz w:val="18"/>
                <w:szCs w:val="18"/>
              </w:rPr>
              <w:t xml:space="preserve">Mit </w:t>
            </w:r>
            <w:proofErr w:type="gramStart"/>
            <w:r>
              <w:rPr>
                <w:bCs/>
                <w:sz w:val="18"/>
                <w:szCs w:val="18"/>
              </w:rPr>
              <w:t>GAU Einzelheiten</w:t>
            </w:r>
            <w:proofErr w:type="gramEnd"/>
            <w:r>
              <w:rPr>
                <w:bCs/>
                <w:sz w:val="18"/>
                <w:szCs w:val="18"/>
              </w:rPr>
              <w:t xml:space="preserve"> bezüglich OSPF und IS-IS besprochen </w:t>
            </w:r>
          </w:p>
        </w:tc>
        <w:tc>
          <w:tcPr>
            <w:tcW w:w="1342" w:type="dxa"/>
            <w:vAlign w:val="center"/>
          </w:tcPr>
          <w:p w14:paraId="4B8658F1" w14:textId="3DB8D0BF" w:rsidR="004F4B61" w:rsidRDefault="000B0D01" w:rsidP="00CA2A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Schule</w:t>
            </w:r>
          </w:p>
        </w:tc>
        <w:tc>
          <w:tcPr>
            <w:tcW w:w="1195" w:type="dxa"/>
            <w:vAlign w:val="center"/>
          </w:tcPr>
          <w:p w14:paraId="7C0EF741" w14:textId="18E817FA" w:rsidR="004F4B61" w:rsidRDefault="004B0603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</w:t>
            </w:r>
          </w:p>
        </w:tc>
        <w:tc>
          <w:tcPr>
            <w:tcW w:w="1263" w:type="dxa"/>
            <w:vAlign w:val="center"/>
          </w:tcPr>
          <w:p w14:paraId="6530736B" w14:textId="083BB606" w:rsidR="004F4B61" w:rsidRDefault="004B0603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0,25</w:t>
            </w:r>
          </w:p>
        </w:tc>
        <w:tc>
          <w:tcPr>
            <w:tcW w:w="910" w:type="dxa"/>
            <w:shd w:val="clear" w:color="auto" w:fill="00B050"/>
            <w:vAlign w:val="center"/>
          </w:tcPr>
          <w:p w14:paraId="0EC8C4FD" w14:textId="77777777" w:rsidR="004F4B61" w:rsidRDefault="004F4B61" w:rsidP="00CA2AA5">
            <w:pPr>
              <w:jc w:val="center"/>
              <w:rPr>
                <w:sz w:val="18"/>
                <w:szCs w:val="18"/>
              </w:rPr>
            </w:pPr>
          </w:p>
        </w:tc>
      </w:tr>
      <w:tr w:rsidR="004B0603" w:rsidRPr="00CB46DE" w14:paraId="781DE2F0" w14:textId="77777777" w:rsidTr="000F4A5F">
        <w:trPr>
          <w:trHeight w:val="342"/>
        </w:trPr>
        <w:tc>
          <w:tcPr>
            <w:tcW w:w="1216" w:type="dxa"/>
            <w:vAlign w:val="center"/>
          </w:tcPr>
          <w:p w14:paraId="5FF7CBE0" w14:textId="1469F218" w:rsidR="004B0603" w:rsidRDefault="004B0603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</w:t>
            </w:r>
          </w:p>
        </w:tc>
        <w:tc>
          <w:tcPr>
            <w:tcW w:w="1101" w:type="dxa"/>
            <w:vAlign w:val="center"/>
          </w:tcPr>
          <w:p w14:paraId="40552FD5" w14:textId="294620A5" w:rsidR="004B0603" w:rsidRDefault="004B0603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XX</w:t>
            </w:r>
          </w:p>
        </w:tc>
        <w:tc>
          <w:tcPr>
            <w:tcW w:w="2827" w:type="dxa"/>
            <w:vAlign w:val="center"/>
          </w:tcPr>
          <w:p w14:paraId="1F18E7F5" w14:textId="7DF4846A" w:rsidR="004B0603" w:rsidRDefault="004B0603" w:rsidP="00CA2AA5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Vorschläge von GAU implementiert</w:t>
            </w:r>
          </w:p>
        </w:tc>
        <w:tc>
          <w:tcPr>
            <w:tcW w:w="1342" w:type="dxa"/>
            <w:vAlign w:val="center"/>
          </w:tcPr>
          <w:p w14:paraId="198752DC" w14:textId="534C41CF" w:rsidR="004B0603" w:rsidRDefault="004B0603" w:rsidP="00CA2A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Schule</w:t>
            </w:r>
          </w:p>
        </w:tc>
        <w:tc>
          <w:tcPr>
            <w:tcW w:w="1195" w:type="dxa"/>
            <w:vAlign w:val="center"/>
          </w:tcPr>
          <w:p w14:paraId="778285E1" w14:textId="57C19BFF" w:rsidR="004B0603" w:rsidRDefault="004B0603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</w:t>
            </w:r>
          </w:p>
        </w:tc>
        <w:tc>
          <w:tcPr>
            <w:tcW w:w="1263" w:type="dxa"/>
            <w:vAlign w:val="center"/>
          </w:tcPr>
          <w:p w14:paraId="6556FF46" w14:textId="00F11EF4" w:rsidR="004B0603" w:rsidRDefault="004B0603" w:rsidP="00CA2A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</w:t>
            </w:r>
          </w:p>
        </w:tc>
        <w:tc>
          <w:tcPr>
            <w:tcW w:w="910" w:type="dxa"/>
            <w:shd w:val="clear" w:color="auto" w:fill="00B050"/>
            <w:vAlign w:val="center"/>
          </w:tcPr>
          <w:p w14:paraId="558C080E" w14:textId="77777777" w:rsidR="004B0603" w:rsidRDefault="004B0603" w:rsidP="00CA2AA5">
            <w:pPr>
              <w:jc w:val="center"/>
              <w:rPr>
                <w:sz w:val="18"/>
                <w:szCs w:val="18"/>
              </w:rPr>
            </w:pPr>
          </w:p>
        </w:tc>
      </w:tr>
      <w:tr w:rsidR="003A6A7E" w:rsidRPr="00CB46DE" w14:paraId="2158C301" w14:textId="77777777" w:rsidTr="004B0603">
        <w:trPr>
          <w:trHeight w:val="342"/>
        </w:trPr>
        <w:tc>
          <w:tcPr>
            <w:tcW w:w="1216" w:type="dxa"/>
            <w:vAlign w:val="center"/>
          </w:tcPr>
          <w:p w14:paraId="2EBFC794" w14:textId="69A78BE3" w:rsidR="003A6A7E" w:rsidRDefault="003A6A7E" w:rsidP="003A6A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101" w:type="dxa"/>
            <w:vAlign w:val="center"/>
          </w:tcPr>
          <w:p w14:paraId="0E584738" w14:textId="6DEEC1E0" w:rsidR="003A6A7E" w:rsidRDefault="003A6A7E" w:rsidP="003A6A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6.2</w:t>
            </w:r>
          </w:p>
        </w:tc>
        <w:tc>
          <w:tcPr>
            <w:tcW w:w="2827" w:type="dxa"/>
            <w:vAlign w:val="center"/>
          </w:tcPr>
          <w:p w14:paraId="6BB0E9A3" w14:textId="7B90B013" w:rsidR="003A6A7E" w:rsidRPr="003A6A7E" w:rsidRDefault="003A6A7E" w:rsidP="003A6A7E">
            <w:pPr>
              <w:rPr>
                <w:bCs/>
                <w:sz w:val="18"/>
                <w:szCs w:val="18"/>
              </w:rPr>
            </w:pPr>
            <w:proofErr w:type="spellStart"/>
            <w:r w:rsidRPr="003A6A7E">
              <w:rPr>
                <w:bCs/>
                <w:sz w:val="18"/>
                <w:szCs w:val="18"/>
              </w:rPr>
              <w:t>BackBone</w:t>
            </w:r>
            <w:proofErr w:type="spellEnd"/>
            <w:r w:rsidRPr="003A6A7E">
              <w:rPr>
                <w:bCs/>
                <w:sz w:val="18"/>
                <w:szCs w:val="18"/>
              </w:rPr>
              <w:t xml:space="preserve"> Steiermark &amp; Carrier Salzburg - Konfiguration des DMVPN</w:t>
            </w:r>
            <w:r w:rsidRPr="003A6A7E">
              <w:t> </w:t>
            </w:r>
          </w:p>
        </w:tc>
        <w:tc>
          <w:tcPr>
            <w:tcW w:w="1342" w:type="dxa"/>
            <w:vAlign w:val="center"/>
          </w:tcPr>
          <w:p w14:paraId="7CFFF830" w14:textId="3E034546" w:rsidR="003A6A7E" w:rsidRDefault="005C4F1B" w:rsidP="003A6A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Schule</w:t>
            </w:r>
          </w:p>
        </w:tc>
        <w:tc>
          <w:tcPr>
            <w:tcW w:w="1195" w:type="dxa"/>
            <w:vAlign w:val="center"/>
          </w:tcPr>
          <w:p w14:paraId="02E151E3" w14:textId="72B9DA95" w:rsidR="003A6A7E" w:rsidRDefault="005C4F1B" w:rsidP="003A6A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63" w:type="dxa"/>
            <w:vAlign w:val="center"/>
          </w:tcPr>
          <w:p w14:paraId="190F1C1A" w14:textId="2306C849" w:rsidR="003A6A7E" w:rsidRDefault="004B0603" w:rsidP="003A6A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10" w:type="dxa"/>
            <w:shd w:val="clear" w:color="auto" w:fill="00B050"/>
            <w:vAlign w:val="center"/>
          </w:tcPr>
          <w:p w14:paraId="73B5D27C" w14:textId="77777777" w:rsidR="003A6A7E" w:rsidRDefault="003A6A7E" w:rsidP="003A6A7E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472E39B" w14:textId="1AC9608A" w:rsidR="00103ED7" w:rsidRDefault="00103ED7">
      <w:pPr>
        <w:spacing w:line="240" w:lineRule="auto"/>
        <w:rPr>
          <w:color w:val="A6A6A6" w:themeColor="background1" w:themeShade="A6"/>
          <w:lang w:val="de-AT"/>
        </w:rPr>
      </w:pPr>
    </w:p>
    <w:p w14:paraId="534E069E" w14:textId="77777777" w:rsidR="00FE077E" w:rsidRDefault="00FE077E">
      <w:pPr>
        <w:spacing w:line="240" w:lineRule="auto"/>
        <w:rPr>
          <w:color w:val="A6A6A6" w:themeColor="background1" w:themeShade="A6"/>
          <w:lang w:val="de-AT"/>
        </w:rPr>
      </w:pPr>
    </w:p>
    <w:p w14:paraId="626E7BCD" w14:textId="77777777" w:rsidR="00FE077E" w:rsidRDefault="00FE077E">
      <w:pPr>
        <w:spacing w:line="240" w:lineRule="auto"/>
        <w:rPr>
          <w:color w:val="A6A6A6" w:themeColor="background1" w:themeShade="A6"/>
          <w:lang w:val="de-AT"/>
        </w:rPr>
      </w:pPr>
    </w:p>
    <w:p w14:paraId="1C4102A9" w14:textId="77777777" w:rsidR="00A7230B" w:rsidRDefault="00A7230B">
      <w:pPr>
        <w:spacing w:line="240" w:lineRule="auto"/>
        <w:rPr>
          <w:color w:val="A6A6A6" w:themeColor="background1" w:themeShade="A6"/>
          <w:lang w:val="de-AT"/>
        </w:rPr>
      </w:pPr>
    </w:p>
    <w:p w14:paraId="4B6F19C4" w14:textId="77777777" w:rsidR="00A7230B" w:rsidRDefault="00A7230B">
      <w:pPr>
        <w:spacing w:line="240" w:lineRule="auto"/>
        <w:rPr>
          <w:color w:val="A6A6A6" w:themeColor="background1" w:themeShade="A6"/>
          <w:lang w:val="de-AT"/>
        </w:rPr>
      </w:pPr>
    </w:p>
    <w:p w14:paraId="505F80E7" w14:textId="77777777" w:rsidR="007633AA" w:rsidRPr="00917AA6" w:rsidRDefault="006D4D36" w:rsidP="00CB46DE">
      <w:pPr>
        <w:pStyle w:val="berschrift1"/>
      </w:pPr>
      <w:r>
        <w:lastRenderedPageBreak/>
        <w:t>Anstehende Arbeiten</w:t>
      </w:r>
    </w:p>
    <w:tbl>
      <w:tblPr>
        <w:tblW w:w="98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214"/>
        <w:gridCol w:w="1024"/>
        <w:gridCol w:w="4898"/>
        <w:gridCol w:w="1196"/>
        <w:gridCol w:w="1522"/>
      </w:tblGrid>
      <w:tr w:rsidR="00B92205" w:rsidRPr="00326D1E" w14:paraId="557AA584" w14:textId="77777777" w:rsidTr="17FA7443">
        <w:trPr>
          <w:trHeight w:val="300"/>
        </w:trPr>
        <w:tc>
          <w:tcPr>
            <w:tcW w:w="1214" w:type="dxa"/>
            <w:shd w:val="clear" w:color="auto" w:fill="E6E6E6"/>
            <w:vAlign w:val="center"/>
          </w:tcPr>
          <w:p w14:paraId="7AE10D09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Bearbeiter</w:t>
            </w:r>
          </w:p>
        </w:tc>
        <w:tc>
          <w:tcPr>
            <w:tcW w:w="1024" w:type="dxa"/>
            <w:shd w:val="clear" w:color="auto" w:fill="E6E6E6"/>
            <w:vAlign w:val="center"/>
          </w:tcPr>
          <w:p w14:paraId="26BDFA6C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PSP-Code</w:t>
            </w:r>
          </w:p>
        </w:tc>
        <w:tc>
          <w:tcPr>
            <w:tcW w:w="4898" w:type="dxa"/>
            <w:shd w:val="clear" w:color="auto" w:fill="E6E6E6"/>
            <w:vAlign w:val="center"/>
          </w:tcPr>
          <w:p w14:paraId="613CC74A" w14:textId="77777777" w:rsidR="00326D1E" w:rsidRPr="00326D1E" w:rsidRDefault="00326D1E" w:rsidP="008C6ABB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Tätigkeit</w:t>
            </w:r>
          </w:p>
        </w:tc>
        <w:tc>
          <w:tcPr>
            <w:tcW w:w="1196" w:type="dxa"/>
            <w:shd w:val="clear" w:color="auto" w:fill="E6E6E6"/>
          </w:tcPr>
          <w:p w14:paraId="73B65BB7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 geplant (h)</w:t>
            </w:r>
          </w:p>
        </w:tc>
        <w:tc>
          <w:tcPr>
            <w:tcW w:w="1522" w:type="dxa"/>
            <w:shd w:val="clear" w:color="auto" w:fill="E6E6E6"/>
            <w:vAlign w:val="center"/>
          </w:tcPr>
          <w:p w14:paraId="35E962A8" w14:textId="77777777" w:rsidR="00326D1E" w:rsidRPr="00326D1E" w:rsidRDefault="00326D1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Fertigstellungs-termin geplant</w:t>
            </w:r>
          </w:p>
        </w:tc>
      </w:tr>
      <w:tr w:rsidR="005C4F1B" w14:paraId="05B6B672" w14:textId="77777777" w:rsidTr="17FA7443">
        <w:trPr>
          <w:trHeight w:val="300"/>
        </w:trPr>
        <w:tc>
          <w:tcPr>
            <w:tcW w:w="1214" w:type="dxa"/>
            <w:vAlign w:val="center"/>
          </w:tcPr>
          <w:p w14:paraId="10796330" w14:textId="21F5890C" w:rsidR="005C4F1B" w:rsidRDefault="005C4F1B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024" w:type="dxa"/>
            <w:vAlign w:val="center"/>
          </w:tcPr>
          <w:p w14:paraId="1BDEEC1A" w14:textId="1B95BEE2" w:rsidR="005C4F1B" w:rsidRDefault="005C4F1B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6.3</w:t>
            </w:r>
          </w:p>
        </w:tc>
        <w:tc>
          <w:tcPr>
            <w:tcW w:w="4898" w:type="dxa"/>
            <w:vAlign w:val="center"/>
          </w:tcPr>
          <w:p w14:paraId="521455BF" w14:textId="206BA222" w:rsidR="005C4F1B" w:rsidRPr="00AE5318" w:rsidRDefault="00AE5318" w:rsidP="5546A7CD">
            <w:pPr>
              <w:rPr>
                <w:bCs/>
                <w:sz w:val="18"/>
                <w:szCs w:val="18"/>
              </w:rPr>
            </w:pPr>
            <w:proofErr w:type="spellStart"/>
            <w:r w:rsidRPr="00AE5318">
              <w:rPr>
                <w:bCs/>
                <w:sz w:val="18"/>
                <w:szCs w:val="18"/>
              </w:rPr>
              <w:t>BackBone</w:t>
            </w:r>
            <w:proofErr w:type="spellEnd"/>
            <w:r w:rsidRPr="00AE5318">
              <w:rPr>
                <w:bCs/>
                <w:sz w:val="18"/>
                <w:szCs w:val="18"/>
              </w:rPr>
              <w:t xml:space="preserve"> Steiermark &amp; Carrier Salzburg - Konfiguration der BGP Peerings</w:t>
            </w:r>
          </w:p>
        </w:tc>
        <w:tc>
          <w:tcPr>
            <w:tcW w:w="1196" w:type="dxa"/>
            <w:vAlign w:val="center"/>
          </w:tcPr>
          <w:p w14:paraId="712A51FB" w14:textId="5D9842D2" w:rsidR="005C4F1B" w:rsidRDefault="00593071" w:rsidP="5546A7CD">
            <w:pPr>
              <w:jc w:val="center"/>
            </w:pPr>
            <w:r>
              <w:t>2</w:t>
            </w:r>
          </w:p>
        </w:tc>
        <w:tc>
          <w:tcPr>
            <w:tcW w:w="1522" w:type="dxa"/>
            <w:vAlign w:val="center"/>
          </w:tcPr>
          <w:p w14:paraId="7F9802F7" w14:textId="164D03E1" w:rsidR="005C4F1B" w:rsidRDefault="004B0603" w:rsidP="5546A7CD">
            <w:pPr>
              <w:jc w:val="center"/>
            </w:pPr>
            <w:r>
              <w:t>10</w:t>
            </w:r>
            <w:r w:rsidR="00593071">
              <w:t>.03.2026</w:t>
            </w:r>
          </w:p>
        </w:tc>
      </w:tr>
      <w:tr w:rsidR="00593071" w14:paraId="1B2FA3D0" w14:textId="77777777" w:rsidTr="17FA7443">
        <w:trPr>
          <w:trHeight w:val="300"/>
        </w:trPr>
        <w:tc>
          <w:tcPr>
            <w:tcW w:w="1214" w:type="dxa"/>
            <w:vAlign w:val="center"/>
          </w:tcPr>
          <w:p w14:paraId="1C78AD1C" w14:textId="5D604FFC" w:rsidR="00593071" w:rsidRDefault="007A7ABA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024" w:type="dxa"/>
            <w:vAlign w:val="center"/>
          </w:tcPr>
          <w:p w14:paraId="5C95DE44" w14:textId="1778DECB" w:rsidR="00593071" w:rsidRDefault="00593071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4898" w:type="dxa"/>
            <w:vAlign w:val="center"/>
          </w:tcPr>
          <w:p w14:paraId="7C7CC166" w14:textId="6E37E7E3" w:rsidR="00593071" w:rsidRPr="00AE5318" w:rsidRDefault="00BD600A" w:rsidP="5546A7CD">
            <w:pPr>
              <w:rPr>
                <w:bCs/>
                <w:sz w:val="18"/>
                <w:szCs w:val="18"/>
              </w:rPr>
            </w:pPr>
            <w:proofErr w:type="spellStart"/>
            <w:r w:rsidRPr="00BD600A">
              <w:rPr>
                <w:bCs/>
                <w:sz w:val="18"/>
                <w:szCs w:val="18"/>
              </w:rPr>
              <w:t>BackBone</w:t>
            </w:r>
            <w:proofErr w:type="spellEnd"/>
            <w:r w:rsidRPr="00BD600A">
              <w:rPr>
                <w:bCs/>
                <w:sz w:val="18"/>
                <w:szCs w:val="18"/>
              </w:rPr>
              <w:t xml:space="preserve"> Steiermark &amp; Carrier Salzburg - Konfiguration des </w:t>
            </w:r>
            <w:proofErr w:type="spellStart"/>
            <w:r w:rsidRPr="00BD600A">
              <w:rPr>
                <w:bCs/>
                <w:sz w:val="18"/>
                <w:szCs w:val="18"/>
              </w:rPr>
              <w:t>NetFlow</w:t>
            </w:r>
            <w:proofErr w:type="spellEnd"/>
            <w:r w:rsidRPr="00BD600A">
              <w:rPr>
                <w:bCs/>
                <w:sz w:val="18"/>
                <w:szCs w:val="18"/>
              </w:rPr>
              <w:t xml:space="preserve"> Servers</w:t>
            </w:r>
          </w:p>
        </w:tc>
        <w:tc>
          <w:tcPr>
            <w:tcW w:w="1196" w:type="dxa"/>
            <w:vAlign w:val="center"/>
          </w:tcPr>
          <w:p w14:paraId="59145912" w14:textId="71C7EF11" w:rsidR="00593071" w:rsidRDefault="00BD600A" w:rsidP="5546A7CD">
            <w:pPr>
              <w:jc w:val="center"/>
            </w:pPr>
            <w:r>
              <w:t>4</w:t>
            </w:r>
          </w:p>
        </w:tc>
        <w:tc>
          <w:tcPr>
            <w:tcW w:w="1522" w:type="dxa"/>
            <w:vAlign w:val="center"/>
          </w:tcPr>
          <w:p w14:paraId="7CA9DA7B" w14:textId="3CD51879" w:rsidR="00593071" w:rsidRDefault="00BD600A" w:rsidP="5546A7CD">
            <w:pPr>
              <w:jc w:val="center"/>
            </w:pPr>
            <w:r>
              <w:t>xx.03.2026</w:t>
            </w:r>
          </w:p>
        </w:tc>
      </w:tr>
      <w:tr w:rsidR="00593071" w14:paraId="1CD67ABC" w14:textId="77777777" w:rsidTr="17FA7443">
        <w:trPr>
          <w:trHeight w:val="300"/>
        </w:trPr>
        <w:tc>
          <w:tcPr>
            <w:tcW w:w="1214" w:type="dxa"/>
            <w:vAlign w:val="center"/>
          </w:tcPr>
          <w:p w14:paraId="24B881BF" w14:textId="460362E5" w:rsidR="00593071" w:rsidRDefault="007A7ABA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024" w:type="dxa"/>
            <w:vAlign w:val="center"/>
          </w:tcPr>
          <w:p w14:paraId="5556413F" w14:textId="54357422" w:rsidR="00593071" w:rsidRDefault="007A7ABA" w:rsidP="5546A7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</w:t>
            </w:r>
          </w:p>
        </w:tc>
        <w:tc>
          <w:tcPr>
            <w:tcW w:w="4898" w:type="dxa"/>
            <w:vAlign w:val="center"/>
          </w:tcPr>
          <w:p w14:paraId="6911E4F4" w14:textId="25B43F3F" w:rsidR="00593071" w:rsidRPr="00AE5318" w:rsidRDefault="00555A47" w:rsidP="5546A7CD">
            <w:pPr>
              <w:rPr>
                <w:bCs/>
                <w:sz w:val="18"/>
                <w:szCs w:val="18"/>
              </w:rPr>
            </w:pPr>
            <w:r w:rsidRPr="00555A47">
              <w:rPr>
                <w:bCs/>
                <w:sz w:val="18"/>
                <w:szCs w:val="18"/>
              </w:rPr>
              <w:t>HQ Rossauer Kaserne - Implementieren der VoIP-Infrastruktur mittels Cisco CME</w:t>
            </w:r>
          </w:p>
        </w:tc>
        <w:tc>
          <w:tcPr>
            <w:tcW w:w="1196" w:type="dxa"/>
            <w:vAlign w:val="center"/>
          </w:tcPr>
          <w:p w14:paraId="6E894106" w14:textId="0EEB28EF" w:rsidR="00593071" w:rsidRDefault="00555A47" w:rsidP="5546A7CD">
            <w:pPr>
              <w:jc w:val="center"/>
            </w:pPr>
            <w:r>
              <w:t>6</w:t>
            </w:r>
          </w:p>
        </w:tc>
        <w:tc>
          <w:tcPr>
            <w:tcW w:w="1522" w:type="dxa"/>
            <w:vAlign w:val="center"/>
          </w:tcPr>
          <w:p w14:paraId="229081F6" w14:textId="4070708C" w:rsidR="00593071" w:rsidRDefault="00555A47" w:rsidP="5546A7CD">
            <w:pPr>
              <w:jc w:val="center"/>
            </w:pPr>
            <w:r>
              <w:t>xx.03.2026</w:t>
            </w:r>
          </w:p>
        </w:tc>
      </w:tr>
      <w:bookmarkEnd w:id="0"/>
      <w:bookmarkEnd w:id="1"/>
    </w:tbl>
    <w:p w14:paraId="651E64D7" w14:textId="77777777" w:rsidR="000A440B" w:rsidRPr="00BE035C" w:rsidRDefault="000A440B" w:rsidP="007A28D8">
      <w:pPr>
        <w:pStyle w:val="Aufzhlungszeichen"/>
        <w:numPr>
          <w:ilvl w:val="0"/>
          <w:numId w:val="0"/>
        </w:numPr>
      </w:pPr>
    </w:p>
    <w:sectPr w:rsidR="000A440B" w:rsidRPr="00BE035C" w:rsidSect="003D40FD">
      <w:headerReference w:type="default" r:id="rId12"/>
      <w:footerReference w:type="default" r:id="rId13"/>
      <w:pgSz w:w="11906" w:h="16838"/>
      <w:pgMar w:top="-2127" w:right="1134" w:bottom="709" w:left="1134" w:header="851" w:footer="9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70F98" w14:textId="77777777" w:rsidR="00E30C95" w:rsidRDefault="00E30C95">
      <w:r>
        <w:separator/>
      </w:r>
    </w:p>
  </w:endnote>
  <w:endnote w:type="continuationSeparator" w:id="0">
    <w:p w14:paraId="50B3A8FB" w14:textId="77777777" w:rsidR="00E30C95" w:rsidRDefault="00E30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611CD" w14:textId="77777777" w:rsidR="004F4B2D" w:rsidRDefault="00356067" w:rsidP="0041430D">
    <w:pPr>
      <w:pStyle w:val="Fuzeile"/>
      <w:pBdr>
        <w:top w:val="single" w:sz="4" w:space="1" w:color="D9D9D9" w:themeColor="background1" w:themeShade="D9"/>
      </w:pBdr>
      <w:tabs>
        <w:tab w:val="clear" w:pos="4536"/>
        <w:tab w:val="clear" w:pos="9639"/>
        <w:tab w:val="center" w:pos="4822"/>
        <w:tab w:val="right" w:pos="9540"/>
      </w:tabs>
    </w:pPr>
    <w:r>
      <w:rPr>
        <w:rFonts w:cs="Arial"/>
        <w:noProof/>
        <w:spacing w:val="12"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D5BF731" wp14:editId="5C26E718">
              <wp:simplePos x="0" y="0"/>
              <wp:positionH relativeFrom="column">
                <wp:posOffset>4800600</wp:posOffset>
              </wp:positionH>
              <wp:positionV relativeFrom="paragraph">
                <wp:posOffset>-34290</wp:posOffset>
              </wp:positionV>
              <wp:extent cx="1371600" cy="34290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A0368C" w14:textId="77777777" w:rsidR="004F4B2D" w:rsidRPr="00BE035C" w:rsidRDefault="004F4B2D" w:rsidP="00D06F48">
                          <w:pPr>
                            <w:jc w:val="right"/>
                            <w:rPr>
                              <w:color w:val="595959" w:themeColor="text1" w:themeTint="A6"/>
                              <w:sz w:val="15"/>
                              <w:szCs w:val="15"/>
                            </w:rPr>
                          </w:pPr>
                          <w:r w:rsidRPr="00BE035C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Seite 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begin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instrText xml:space="preserve"> PAGE </w:instrTex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AC153D">
                            <w:rPr>
                              <w:rStyle w:val="Seitenzahl"/>
                              <w:rFonts w:ascii="Trebuchet MS" w:hAnsi="Trebuchet MS" w:cs="Arial"/>
                              <w:noProof/>
                              <w:color w:val="595959" w:themeColor="text1" w:themeTint="A6"/>
                              <w:sz w:val="15"/>
                              <w:szCs w:val="15"/>
                            </w:rPr>
                            <w:t>2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end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t>/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begin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instrText xml:space="preserve"> NUMPAGES </w:instrTex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AC153D">
                            <w:rPr>
                              <w:rStyle w:val="Seitenzahl"/>
                              <w:rFonts w:ascii="Trebuchet MS" w:hAnsi="Trebuchet MS" w:cs="Arial"/>
                              <w:noProof/>
                              <w:color w:val="595959" w:themeColor="text1" w:themeTint="A6"/>
                              <w:sz w:val="15"/>
                              <w:szCs w:val="15"/>
                            </w:rPr>
                            <w:t>2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5BF7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378pt;margin-top:-2.7pt;width:108pt;height:2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" filled="f" stroked="f">
              <v:textbox>
                <w:txbxContent>
                  <w:p w14:paraId="4FA0368C" w14:textId="77777777" w:rsidR="004F4B2D" w:rsidRPr="00BE035C" w:rsidRDefault="004F4B2D" w:rsidP="00D06F48">
                    <w:pPr>
                      <w:jc w:val="right"/>
                      <w:rPr>
                        <w:color w:val="595959" w:themeColor="text1" w:themeTint="A6"/>
                        <w:sz w:val="15"/>
                        <w:szCs w:val="15"/>
                      </w:rPr>
                    </w:pPr>
                    <w:r w:rsidRPr="00BE035C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Seite 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begin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instrText xml:space="preserve"> PAGE </w:instrTex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separate"/>
                    </w:r>
                    <w:r w:rsidR="00AC153D">
                      <w:rPr>
                        <w:rStyle w:val="Seitenzahl"/>
                        <w:rFonts w:ascii="Trebuchet MS" w:hAnsi="Trebuchet MS" w:cs="Arial"/>
                        <w:noProof/>
                        <w:color w:val="595959" w:themeColor="text1" w:themeTint="A6"/>
                        <w:sz w:val="15"/>
                        <w:szCs w:val="15"/>
                      </w:rPr>
                      <w:t>2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end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t>/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begin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instrText xml:space="preserve"> NUMPAGES </w:instrTex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separate"/>
                    </w:r>
                    <w:r w:rsidR="00AC153D">
                      <w:rPr>
                        <w:rStyle w:val="Seitenzahl"/>
                        <w:rFonts w:ascii="Trebuchet MS" w:hAnsi="Trebuchet MS" w:cs="Arial"/>
                        <w:noProof/>
                        <w:color w:val="595959" w:themeColor="text1" w:themeTint="A6"/>
                        <w:sz w:val="15"/>
                        <w:szCs w:val="15"/>
                      </w:rPr>
                      <w:t>2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cs="Arial"/>
        <w:noProof/>
        <w:spacing w:val="12"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7C6AD2" wp14:editId="4F1AD1BB">
              <wp:simplePos x="0" y="0"/>
              <wp:positionH relativeFrom="column">
                <wp:posOffset>-113665</wp:posOffset>
              </wp:positionH>
              <wp:positionV relativeFrom="paragraph">
                <wp:posOffset>-34290</wp:posOffset>
              </wp:positionV>
              <wp:extent cx="5600700" cy="26035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070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242594" w14:textId="77777777" w:rsidR="004F4B2D" w:rsidRPr="00BE035C" w:rsidRDefault="004F4B2D">
                          <w:pPr>
                            <w:rPr>
                              <w:color w:val="595959" w:themeColor="text1" w:themeTint="A6"/>
                              <w:sz w:val="15"/>
                              <w:szCs w:val="15"/>
                            </w:rPr>
                          </w:pPr>
                          <w:r w:rsidRPr="00BE035C">
                            <w:rPr>
                              <w:rFonts w:cs="Arial"/>
                              <w:color w:val="595959" w:themeColor="text1" w:themeTint="A6"/>
                              <w:spacing w:val="12"/>
                              <w:sz w:val="15"/>
                              <w:szCs w:val="15"/>
                            </w:rPr>
                            <w:t xml:space="preserve">Höhere </w:t>
                          </w:r>
                          <w:r w:rsidRPr="004434D7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Technische Bundeslehranstalt Wien 3 | Rennweg 89b | 1030 Wien | </w:t>
                          </w:r>
                          <w:r w:rsidRPr="004434D7">
                            <w:rPr>
                              <w:rFonts w:cs="Arial"/>
                              <w:color w:val="FF3300"/>
                              <w:sz w:val="15"/>
                              <w:szCs w:val="15"/>
                            </w:rPr>
                            <w:t>www.htl.rennweg.at</w:t>
                          </w:r>
                          <w:r w:rsidRPr="00BE035C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           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7C6AD2" id="Text Box 1" o:spid="_x0000_s1029" type="#_x0000_t202" style="position:absolute;margin-left:-8.95pt;margin-top:-2.7pt;width:441pt;height:2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" filled="f" stroked="f">
              <v:textbox>
                <w:txbxContent>
                  <w:p w14:paraId="16242594" w14:textId="77777777" w:rsidR="004F4B2D" w:rsidRPr="00BE035C" w:rsidRDefault="004F4B2D">
                    <w:pPr>
                      <w:rPr>
                        <w:color w:val="595959" w:themeColor="text1" w:themeTint="A6"/>
                        <w:sz w:val="15"/>
                        <w:szCs w:val="15"/>
                      </w:rPr>
                    </w:pPr>
                    <w:r w:rsidRPr="00BE035C">
                      <w:rPr>
                        <w:rFonts w:cs="Arial"/>
                        <w:color w:val="595959" w:themeColor="text1" w:themeTint="A6"/>
                        <w:spacing w:val="12"/>
                        <w:sz w:val="15"/>
                        <w:szCs w:val="15"/>
                      </w:rPr>
                      <w:t xml:space="preserve">Höhere </w:t>
                    </w:r>
                    <w:r w:rsidRPr="004434D7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Technische Bundeslehranstalt Wien 3 | Rennweg 89b | 1030 Wien | </w:t>
                    </w:r>
                    <w:r w:rsidRPr="004434D7">
                      <w:rPr>
                        <w:rFonts w:cs="Arial"/>
                        <w:color w:val="FF3300"/>
                        <w:sz w:val="15"/>
                        <w:szCs w:val="15"/>
                      </w:rPr>
                      <w:t>www.htl.rennweg.at</w:t>
                    </w:r>
                    <w:r w:rsidRPr="00BE035C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                       </w:t>
                    </w:r>
                  </w:p>
                </w:txbxContent>
              </v:textbox>
            </v:shape>
          </w:pict>
        </mc:Fallback>
      </mc:AlternateContent>
    </w:r>
    <w:r w:rsidR="004F4B2D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709A4" w14:textId="77777777" w:rsidR="00E30C95" w:rsidRDefault="00E30C95">
      <w:r>
        <w:separator/>
      </w:r>
    </w:p>
  </w:footnote>
  <w:footnote w:type="continuationSeparator" w:id="0">
    <w:p w14:paraId="2A17795A" w14:textId="77777777" w:rsidR="00E30C95" w:rsidRDefault="00E30C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52"/>
      <w:gridCol w:w="7886"/>
    </w:tblGrid>
    <w:tr w:rsidR="00EE10A0" w14:paraId="792EEEEF" w14:textId="77777777" w:rsidTr="00F61D0E">
      <w:trPr>
        <w:trHeight w:hRule="exact" w:val="1134"/>
      </w:trPr>
      <w:tc>
        <w:tcPr>
          <w:tcW w:w="1760" w:type="dxa"/>
        </w:tcPr>
        <w:p w14:paraId="4969AD6B" w14:textId="77777777" w:rsidR="004F4B2D" w:rsidRDefault="004F4B2D">
          <w:pPr>
            <w:pStyle w:val="Kopfzeile"/>
          </w:pPr>
          <w:r>
            <w:rPr>
              <w:noProof/>
              <w:lang w:val="de-AT" w:eastAsia="de-AT"/>
            </w:rPr>
            <w:drawing>
              <wp:anchor distT="0" distB="0" distL="114300" distR="114300" simplePos="0" relativeHeight="251658244" behindDoc="1" locked="0" layoutInCell="1" allowOverlap="1" wp14:anchorId="4EDE4974" wp14:editId="40B4D7C2">
                <wp:simplePos x="0" y="0"/>
                <wp:positionH relativeFrom="column">
                  <wp:posOffset>-26670</wp:posOffset>
                </wp:positionH>
                <wp:positionV relativeFrom="paragraph">
                  <wp:posOffset>-657225</wp:posOffset>
                </wp:positionV>
                <wp:extent cx="956310" cy="571500"/>
                <wp:effectExtent l="19050" t="0" r="0" b="0"/>
                <wp:wrapTight wrapText="bothSides">
                  <wp:wrapPolygon edited="0">
                    <wp:start x="-430" y="0"/>
                    <wp:lineTo x="-430" y="20880"/>
                    <wp:lineTo x="21514" y="20880"/>
                    <wp:lineTo x="21514" y="0"/>
                    <wp:lineTo x="-430" y="0"/>
                  </wp:wrapPolygon>
                </wp:wrapTight>
                <wp:docPr id="2" name="Grafik 1" descr="logo_sloga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loga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631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302" w:type="dxa"/>
          <w:vAlign w:val="bottom"/>
        </w:tcPr>
        <w:p w14:paraId="762EB6FD" w14:textId="77777777" w:rsidR="004F4B2D" w:rsidRPr="00D06F48" w:rsidRDefault="00356067" w:rsidP="00D06F48">
          <w:pPr>
            <w:spacing w:line="288" w:lineRule="auto"/>
            <w:rPr>
              <w:rFonts w:cs="Arial"/>
              <w:b/>
              <w:spacing w:val="6"/>
              <w:sz w:val="28"/>
              <w:szCs w:val="28"/>
            </w:rPr>
          </w:pPr>
          <w:r>
            <w:rPr>
              <w:rFonts w:cs="Arial"/>
              <w:b/>
              <w:noProof/>
              <w:spacing w:val="6"/>
              <w:sz w:val="28"/>
              <w:szCs w:val="28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4C6078A" wp14:editId="6C1C1FB5">
                    <wp:simplePos x="0" y="0"/>
                    <wp:positionH relativeFrom="column">
                      <wp:posOffset>605790</wp:posOffset>
                    </wp:positionH>
                    <wp:positionV relativeFrom="paragraph">
                      <wp:posOffset>38735</wp:posOffset>
                    </wp:positionV>
                    <wp:extent cx="2289810" cy="354330"/>
                    <wp:effectExtent l="0" t="0" r="0" b="0"/>
                    <wp:wrapTight wrapText="bothSides">
                      <wp:wrapPolygon edited="0">
                        <wp:start x="599" y="774"/>
                        <wp:lineTo x="599" y="20129"/>
                        <wp:lineTo x="20965" y="20129"/>
                        <wp:lineTo x="20965" y="774"/>
                        <wp:lineTo x="599" y="774"/>
                      </wp:wrapPolygon>
                    </wp:wrapTight>
                    <wp:docPr id="6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289810" cy="354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FAA26D3D-D897-4be2-8F04-BA451C77F1D7}">
                                <ma14:placeholderFlag xmlns:pic="http://schemas.openxmlformats.org/drawingml/2006/picture" xmlns:a14="http://schemas.microsoft.com/office/drawing/2010/main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      </a:ext>
                              <a:ext uri="{C572A759-6A51-4108-AA02-DFA0A04FC94B}">
                                <ma14:wrappingTextBoxFlag xmlns:pic="http://schemas.openxmlformats.org/drawingml/2006/picture" xmlns:a14="http://schemas.microsoft.com/office/drawing/2010/main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ECCBCC" w14:textId="77777777" w:rsidR="004F4B2D" w:rsidRPr="00F61D0E" w:rsidRDefault="004F4B2D" w:rsidP="00C81370">
                                <w:pPr>
                                  <w:jc w:val="right"/>
                                  <w:rPr>
                                    <w:b/>
                                    <w:color w:val="FF3300"/>
                                    <w:sz w:val="28"/>
                                    <w:szCs w:val="28"/>
                                  </w:rPr>
                                </w:pPr>
                                <w:r w:rsidRPr="00F61D0E">
                                  <w:rPr>
                                    <w:b/>
                                    <w:color w:val="FF3300"/>
                                    <w:sz w:val="28"/>
                                    <w:szCs w:val="28"/>
                                  </w:rPr>
                                  <w:t>Projekttitel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C607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6" type="#_x0000_t202" style="position:absolute;margin-left:47.7pt;margin-top:3.05pt;width:180.3pt;height:27.9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" filled="f" stroked="f">
                    <v:textbox>
                      <w:txbxContent>
                        <w:p w14:paraId="52ECCBCC" w14:textId="77777777" w:rsidR="004F4B2D" w:rsidRPr="00F61D0E" w:rsidRDefault="004F4B2D" w:rsidP="00C81370">
                          <w:pPr>
                            <w:jc w:val="right"/>
                            <w:rPr>
                              <w:b/>
                              <w:color w:val="FF3300"/>
                              <w:sz w:val="28"/>
                              <w:szCs w:val="28"/>
                            </w:rPr>
                          </w:pPr>
                          <w:r w:rsidRPr="00F61D0E">
                            <w:rPr>
                              <w:b/>
                              <w:color w:val="FF3300"/>
                              <w:sz w:val="28"/>
                              <w:szCs w:val="28"/>
                            </w:rPr>
                            <w:t>Projekttitel</w:t>
                          </w:r>
                        </w:p>
                      </w:txbxContent>
                    </v:textbox>
                    <w10:wrap type="tight"/>
                  </v:shape>
                </w:pict>
              </mc:Fallback>
            </mc:AlternateContent>
          </w:r>
          <w:r w:rsidR="004F4B2D">
            <w:rPr>
              <w:rFonts w:cs="Arial"/>
              <w:b/>
              <w:noProof/>
              <w:spacing w:val="6"/>
              <w:sz w:val="28"/>
              <w:szCs w:val="28"/>
              <w:lang w:val="de-AT" w:eastAsia="de-AT"/>
            </w:rPr>
            <w:drawing>
              <wp:anchor distT="0" distB="0" distL="114300" distR="114300" simplePos="0" relativeHeight="251658245" behindDoc="0" locked="0" layoutInCell="1" allowOverlap="1" wp14:anchorId="0DF95639" wp14:editId="316D78BD">
                <wp:simplePos x="0" y="0"/>
                <wp:positionH relativeFrom="column">
                  <wp:posOffset>2905760</wp:posOffset>
                </wp:positionH>
                <wp:positionV relativeFrom="paragraph">
                  <wp:posOffset>-4445</wp:posOffset>
                </wp:positionV>
                <wp:extent cx="76200" cy="320040"/>
                <wp:effectExtent l="0" t="0" r="0" b="10160"/>
                <wp:wrapTight wrapText="bothSides">
                  <wp:wrapPolygon edited="0">
                    <wp:start x="0" y="0"/>
                    <wp:lineTo x="0" y="20571"/>
                    <wp:lineTo x="14400" y="20571"/>
                    <wp:lineTo x="14400" y="0"/>
                    <wp:lineTo x="0" y="0"/>
                  </wp:wrapPolygon>
                </wp:wrapTight>
                <wp:docPr id="8" name="Picture 8" descr="Macintosh HD:Users:martinmair:Desktop:screen-captur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cintosh HD:Users:martinmair:Desktop:screen-capture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397" r="-397"/>
                        <a:stretch/>
                      </pic:blipFill>
                      <pic:spPr bwMode="auto">
                        <a:xfrm>
                          <a:off x="0" y="0"/>
                          <a:ext cx="762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ve="http://schemas.openxmlformats.org/markup-compatibility/2006" xmlns:arto="http://schemas.microsoft.com/office/word/2006/arto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b/>
              <w:noProof/>
              <w:spacing w:val="6"/>
              <w:sz w:val="28"/>
              <w:szCs w:val="28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2" behindDoc="1" locked="0" layoutInCell="1" allowOverlap="1" wp14:anchorId="4FBDAEB2" wp14:editId="3AE3B9CE">
                    <wp:simplePos x="0" y="0"/>
                    <wp:positionH relativeFrom="column">
                      <wp:posOffset>3002280</wp:posOffset>
                    </wp:positionH>
                    <wp:positionV relativeFrom="paragraph">
                      <wp:posOffset>38735</wp:posOffset>
                    </wp:positionV>
                    <wp:extent cx="2289810" cy="354330"/>
                    <wp:effectExtent l="0" t="0" r="0" b="0"/>
                    <wp:wrapNone/>
                    <wp:docPr id="4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289810" cy="354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FAA26D3D-D897-4be2-8F04-BA451C77F1D7}">
                                <ma14:placeholderFlag xmlns:pic="http://schemas.openxmlformats.org/drawingml/2006/picture" xmlns:a14="http://schemas.microsoft.com/office/drawing/2010/main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      </a:ext>
                              <a:ext uri="{C572A759-6A51-4108-AA02-DFA0A04FC94B}">
                                <ma14:wrappingTextBoxFlag xmlns:pic="http://schemas.openxmlformats.org/drawingml/2006/picture" xmlns:a14="http://schemas.microsoft.com/office/drawing/2010/main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arto="http://schemas.microsoft.com/office/word/2006/arto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1621C1" w14:textId="77777777" w:rsidR="004F4B2D" w:rsidRPr="00BE035C" w:rsidRDefault="004F4B2D">
                                <w:pPr>
                                  <w:rPr>
                                    <w:b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BE035C">
                                  <w:rPr>
                                    <w:b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Projektmanagement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BDAEB2" id="Text Box 4" o:spid="_x0000_s1027" type="#_x0000_t202" style="position:absolute;margin-left:236.4pt;margin-top:3.05pt;width:180.3pt;height:27.9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" filled="f" stroked="f">
                    <v:textbox>
                      <w:txbxContent>
                        <w:p w14:paraId="511621C1" w14:textId="77777777" w:rsidR="004F4B2D" w:rsidRPr="00BE035C" w:rsidRDefault="004F4B2D">
                          <w:pPr>
                            <w:rPr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BE035C">
                            <w:rPr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  <w:t>Projektmanagement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8913DBD" w14:textId="77777777" w:rsidR="004F4B2D" w:rsidRDefault="004F4B2D" w:rsidP="00F61D0E">
    <w:pPr>
      <w:tabs>
        <w:tab w:val="left" w:pos="10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5C806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850D11E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7508508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61CCC72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60E362E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0FEF72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58FB5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0650C4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469E6A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7AFBC0"/>
    <w:lvl w:ilvl="0">
      <w:start w:val="1"/>
      <w:numFmt w:val="bullet"/>
      <w:lvlText w:val=""/>
      <w:lvlJc w:val="left"/>
      <w:pPr>
        <w:tabs>
          <w:tab w:val="num" w:pos="624"/>
        </w:tabs>
        <w:ind w:left="624" w:hanging="267"/>
      </w:pPr>
      <w:rPr>
        <w:rFonts w:ascii="Symbol" w:hAnsi="Symbol" w:hint="default"/>
      </w:rPr>
    </w:lvl>
  </w:abstractNum>
  <w:abstractNum w:abstractNumId="10" w15:restartNumberingAfterBreak="0">
    <w:nsid w:val="00833F32"/>
    <w:multiLevelType w:val="multilevel"/>
    <w:tmpl w:val="365E3106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0D14643C"/>
    <w:multiLevelType w:val="multilevel"/>
    <w:tmpl w:val="06B6D5B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12" w15:restartNumberingAfterBreak="0">
    <w:nsid w:val="1E9909CF"/>
    <w:multiLevelType w:val="hybridMultilevel"/>
    <w:tmpl w:val="B5E20F5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09561E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82C50BF"/>
    <w:multiLevelType w:val="hybridMultilevel"/>
    <w:tmpl w:val="FBE061BA"/>
    <w:lvl w:ilvl="0" w:tplc="C10221D6">
      <w:start w:val="1"/>
      <w:numFmt w:val="bullet"/>
      <w:lvlText w:val=""/>
      <w:lvlJc w:val="left"/>
      <w:pPr>
        <w:ind w:left="714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229E4"/>
    <w:multiLevelType w:val="hybridMultilevel"/>
    <w:tmpl w:val="E342F392"/>
    <w:lvl w:ilvl="0" w:tplc="9050D6AA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C0F38"/>
    <w:multiLevelType w:val="multilevel"/>
    <w:tmpl w:val="DEB2CC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44034A6"/>
    <w:multiLevelType w:val="multilevel"/>
    <w:tmpl w:val="7D16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6395E3F"/>
    <w:multiLevelType w:val="hybridMultilevel"/>
    <w:tmpl w:val="E4E0F0C0"/>
    <w:lvl w:ilvl="0" w:tplc="FFFFFFFF">
      <w:start w:val="1"/>
      <w:numFmt w:val="bullet"/>
      <w:lvlText w:val=""/>
      <w:lvlJc w:val="left"/>
      <w:pPr>
        <w:tabs>
          <w:tab w:val="num" w:pos="1590"/>
        </w:tabs>
        <w:ind w:left="159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9" w15:restartNumberingAfterBreak="0">
    <w:nsid w:val="36964DDA"/>
    <w:multiLevelType w:val="hybridMultilevel"/>
    <w:tmpl w:val="19DC5462"/>
    <w:lvl w:ilvl="0" w:tplc="D9AC1A3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243053"/>
    <w:multiLevelType w:val="multilevel"/>
    <w:tmpl w:val="F10E43E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21" w15:restartNumberingAfterBreak="0">
    <w:nsid w:val="49CD084B"/>
    <w:multiLevelType w:val="hybridMultilevel"/>
    <w:tmpl w:val="BC7451A4"/>
    <w:lvl w:ilvl="0" w:tplc="B8B21C6A">
      <w:start w:val="1"/>
      <w:numFmt w:val="bullet"/>
      <w:lvlText w:val=""/>
      <w:lvlJc w:val="left"/>
      <w:pPr>
        <w:ind w:left="360" w:hanging="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83C8B"/>
    <w:multiLevelType w:val="hybridMultilevel"/>
    <w:tmpl w:val="C49E86D6"/>
    <w:lvl w:ilvl="0" w:tplc="FB26933E">
      <w:start w:val="1"/>
      <w:numFmt w:val="bullet"/>
      <w:pStyle w:val="Aufzhlungszeichen"/>
      <w:lvlText w:val=""/>
      <w:lvlJc w:val="left"/>
      <w:pPr>
        <w:ind w:left="714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3F24D3"/>
    <w:multiLevelType w:val="hybridMultilevel"/>
    <w:tmpl w:val="1C66DDFE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D7C56CD"/>
    <w:multiLevelType w:val="hybridMultilevel"/>
    <w:tmpl w:val="7FA41D48"/>
    <w:lvl w:ilvl="0" w:tplc="7FD21B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124773"/>
    <w:multiLevelType w:val="hybridMultilevel"/>
    <w:tmpl w:val="613E023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181D0F"/>
    <w:multiLevelType w:val="multilevel"/>
    <w:tmpl w:val="04070023"/>
    <w:styleLink w:val="ArtikelAbschnitt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52E85E75"/>
    <w:multiLevelType w:val="hybridMultilevel"/>
    <w:tmpl w:val="3CA4F1F8"/>
    <w:lvl w:ilvl="0" w:tplc="266C526A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4623E"/>
    <w:multiLevelType w:val="hybridMultilevel"/>
    <w:tmpl w:val="540823C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FF408E"/>
    <w:multiLevelType w:val="hybridMultilevel"/>
    <w:tmpl w:val="75DC0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CB0AB1"/>
    <w:multiLevelType w:val="multilevel"/>
    <w:tmpl w:val="F10E43E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31" w15:restartNumberingAfterBreak="0">
    <w:nsid w:val="645C67F8"/>
    <w:multiLevelType w:val="hybridMultilevel"/>
    <w:tmpl w:val="4926BA48"/>
    <w:lvl w:ilvl="0" w:tplc="955EAFBC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DE1E19"/>
    <w:multiLevelType w:val="hybridMultilevel"/>
    <w:tmpl w:val="5B702D0A"/>
    <w:lvl w:ilvl="0" w:tplc="5E4E60BE">
      <w:start w:val="1"/>
      <w:numFmt w:val="bullet"/>
      <w:lvlText w:val=""/>
      <w:lvlJc w:val="left"/>
      <w:pPr>
        <w:ind w:left="360" w:hanging="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516C9"/>
    <w:multiLevelType w:val="hybridMultilevel"/>
    <w:tmpl w:val="8AB82DAA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27E2461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BDF78D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FB8153A"/>
    <w:multiLevelType w:val="hybridMultilevel"/>
    <w:tmpl w:val="D25A6A6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716031">
    <w:abstractNumId w:val="9"/>
  </w:num>
  <w:num w:numId="2" w16cid:durableId="1448543804">
    <w:abstractNumId w:val="7"/>
  </w:num>
  <w:num w:numId="3" w16cid:durableId="649677307">
    <w:abstractNumId w:val="6"/>
  </w:num>
  <w:num w:numId="4" w16cid:durableId="2044478581">
    <w:abstractNumId w:val="5"/>
  </w:num>
  <w:num w:numId="5" w16cid:durableId="1298416589">
    <w:abstractNumId w:val="4"/>
  </w:num>
  <w:num w:numId="6" w16cid:durableId="395713356">
    <w:abstractNumId w:val="34"/>
  </w:num>
  <w:num w:numId="7" w16cid:durableId="576675979">
    <w:abstractNumId w:val="26"/>
  </w:num>
  <w:num w:numId="8" w16cid:durableId="34278879">
    <w:abstractNumId w:val="8"/>
  </w:num>
  <w:num w:numId="9" w16cid:durableId="1942519381">
    <w:abstractNumId w:val="3"/>
  </w:num>
  <w:num w:numId="10" w16cid:durableId="2004233306">
    <w:abstractNumId w:val="2"/>
  </w:num>
  <w:num w:numId="11" w16cid:durableId="1067337234">
    <w:abstractNumId w:val="1"/>
  </w:num>
  <w:num w:numId="12" w16cid:durableId="507133249">
    <w:abstractNumId w:val="0"/>
  </w:num>
  <w:num w:numId="13" w16cid:durableId="1053843793">
    <w:abstractNumId w:val="11"/>
  </w:num>
  <w:num w:numId="14" w16cid:durableId="1239559879">
    <w:abstractNumId w:val="13"/>
  </w:num>
  <w:num w:numId="15" w16cid:durableId="28067931">
    <w:abstractNumId w:val="18"/>
  </w:num>
  <w:num w:numId="16" w16cid:durableId="1654993486">
    <w:abstractNumId w:val="30"/>
  </w:num>
  <w:num w:numId="17" w16cid:durableId="701127096">
    <w:abstractNumId w:val="20"/>
  </w:num>
  <w:num w:numId="18" w16cid:durableId="274486864">
    <w:abstractNumId w:val="35"/>
  </w:num>
  <w:num w:numId="19" w16cid:durableId="295844222">
    <w:abstractNumId w:val="29"/>
  </w:num>
  <w:num w:numId="20" w16cid:durableId="611859841">
    <w:abstractNumId w:val="19"/>
  </w:num>
  <w:num w:numId="21" w16cid:durableId="1119647782">
    <w:abstractNumId w:val="32"/>
  </w:num>
  <w:num w:numId="22" w16cid:durableId="189035589">
    <w:abstractNumId w:val="32"/>
    <w:lvlOverride w:ilvl="0">
      <w:startOverride w:val="1"/>
    </w:lvlOverride>
  </w:num>
  <w:num w:numId="23" w16cid:durableId="1245384090">
    <w:abstractNumId w:val="32"/>
    <w:lvlOverride w:ilvl="0">
      <w:startOverride w:val="1"/>
    </w:lvlOverride>
  </w:num>
  <w:num w:numId="24" w16cid:durableId="1214343550">
    <w:abstractNumId w:val="32"/>
    <w:lvlOverride w:ilvl="0">
      <w:startOverride w:val="1"/>
    </w:lvlOverride>
  </w:num>
  <w:num w:numId="25" w16cid:durableId="407729062">
    <w:abstractNumId w:val="24"/>
  </w:num>
  <w:num w:numId="26" w16cid:durableId="1891768396">
    <w:abstractNumId w:val="21"/>
  </w:num>
  <w:num w:numId="27" w16cid:durableId="347565208">
    <w:abstractNumId w:val="14"/>
  </w:num>
  <w:num w:numId="28" w16cid:durableId="996572055">
    <w:abstractNumId w:val="22"/>
  </w:num>
  <w:num w:numId="29" w16cid:durableId="1230845660">
    <w:abstractNumId w:val="22"/>
    <w:lvlOverride w:ilvl="0">
      <w:startOverride w:val="1"/>
    </w:lvlOverride>
  </w:num>
  <w:num w:numId="30" w16cid:durableId="1060981135">
    <w:abstractNumId w:val="10"/>
  </w:num>
  <w:num w:numId="31" w16cid:durableId="1369179071">
    <w:abstractNumId w:val="17"/>
  </w:num>
  <w:num w:numId="32" w16cid:durableId="1928422024">
    <w:abstractNumId w:val="16"/>
  </w:num>
  <w:num w:numId="33" w16cid:durableId="1415779486">
    <w:abstractNumId w:val="33"/>
  </w:num>
  <w:num w:numId="34" w16cid:durableId="1184510758">
    <w:abstractNumId w:val="23"/>
  </w:num>
  <w:num w:numId="35" w16cid:durableId="1887982606">
    <w:abstractNumId w:val="12"/>
  </w:num>
  <w:num w:numId="36" w16cid:durableId="1319309508">
    <w:abstractNumId w:val="36"/>
  </w:num>
  <w:num w:numId="37" w16cid:durableId="1397238337">
    <w:abstractNumId w:val="25"/>
  </w:num>
  <w:num w:numId="38" w16cid:durableId="1718699887">
    <w:abstractNumId w:val="28"/>
  </w:num>
  <w:num w:numId="39" w16cid:durableId="1594316839">
    <w:abstractNumId w:val="27"/>
  </w:num>
  <w:num w:numId="40" w16cid:durableId="454256261">
    <w:abstractNumId w:val="31"/>
  </w:num>
  <w:num w:numId="41" w16cid:durableId="4385240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SortMethod w:val="00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2F"/>
    <w:rsid w:val="000005A9"/>
    <w:rsid w:val="00001D7D"/>
    <w:rsid w:val="00002CCF"/>
    <w:rsid w:val="00002E32"/>
    <w:rsid w:val="00003696"/>
    <w:rsid w:val="00003A6C"/>
    <w:rsid w:val="00003ED4"/>
    <w:rsid w:val="0000531E"/>
    <w:rsid w:val="0000623D"/>
    <w:rsid w:val="000106D7"/>
    <w:rsid w:val="00010EB5"/>
    <w:rsid w:val="00011893"/>
    <w:rsid w:val="00011CC3"/>
    <w:rsid w:val="000138C3"/>
    <w:rsid w:val="000154FF"/>
    <w:rsid w:val="000167CA"/>
    <w:rsid w:val="00017C10"/>
    <w:rsid w:val="00020295"/>
    <w:rsid w:val="00022A1C"/>
    <w:rsid w:val="00023E93"/>
    <w:rsid w:val="00024766"/>
    <w:rsid w:val="0002657F"/>
    <w:rsid w:val="00027683"/>
    <w:rsid w:val="00027B69"/>
    <w:rsid w:val="00032FD0"/>
    <w:rsid w:val="000332A5"/>
    <w:rsid w:val="000335A1"/>
    <w:rsid w:val="00033D9F"/>
    <w:rsid w:val="00033EDE"/>
    <w:rsid w:val="00034CB4"/>
    <w:rsid w:val="00037DD3"/>
    <w:rsid w:val="000413C4"/>
    <w:rsid w:val="00041C51"/>
    <w:rsid w:val="00042E89"/>
    <w:rsid w:val="00043337"/>
    <w:rsid w:val="00043D7B"/>
    <w:rsid w:val="00044310"/>
    <w:rsid w:val="0004455E"/>
    <w:rsid w:val="0004478D"/>
    <w:rsid w:val="00047684"/>
    <w:rsid w:val="00047ECD"/>
    <w:rsid w:val="00047F71"/>
    <w:rsid w:val="00051DAA"/>
    <w:rsid w:val="00053B6C"/>
    <w:rsid w:val="000542C4"/>
    <w:rsid w:val="00054B0C"/>
    <w:rsid w:val="0005558E"/>
    <w:rsid w:val="00055A9D"/>
    <w:rsid w:val="00060389"/>
    <w:rsid w:val="0006054E"/>
    <w:rsid w:val="000605BC"/>
    <w:rsid w:val="0006190A"/>
    <w:rsid w:val="00063516"/>
    <w:rsid w:val="00063753"/>
    <w:rsid w:val="00064F14"/>
    <w:rsid w:val="0006658F"/>
    <w:rsid w:val="00066A44"/>
    <w:rsid w:val="000675CD"/>
    <w:rsid w:val="0006768D"/>
    <w:rsid w:val="0007128E"/>
    <w:rsid w:val="00071768"/>
    <w:rsid w:val="000717D7"/>
    <w:rsid w:val="00072D81"/>
    <w:rsid w:val="0007381A"/>
    <w:rsid w:val="00075AB7"/>
    <w:rsid w:val="00075E8B"/>
    <w:rsid w:val="00080055"/>
    <w:rsid w:val="000807FE"/>
    <w:rsid w:val="000815E7"/>
    <w:rsid w:val="00083653"/>
    <w:rsid w:val="000846BA"/>
    <w:rsid w:val="00085F0A"/>
    <w:rsid w:val="000873B5"/>
    <w:rsid w:val="00093A55"/>
    <w:rsid w:val="00093E38"/>
    <w:rsid w:val="00094725"/>
    <w:rsid w:val="00094C1E"/>
    <w:rsid w:val="00094D1D"/>
    <w:rsid w:val="0009610B"/>
    <w:rsid w:val="00096D21"/>
    <w:rsid w:val="000976C5"/>
    <w:rsid w:val="000A18A8"/>
    <w:rsid w:val="000A23CE"/>
    <w:rsid w:val="000A4319"/>
    <w:rsid w:val="000A440B"/>
    <w:rsid w:val="000A6577"/>
    <w:rsid w:val="000A790F"/>
    <w:rsid w:val="000A7E6A"/>
    <w:rsid w:val="000B0D01"/>
    <w:rsid w:val="000B10EC"/>
    <w:rsid w:val="000B11C0"/>
    <w:rsid w:val="000B1730"/>
    <w:rsid w:val="000B3050"/>
    <w:rsid w:val="000B3BCF"/>
    <w:rsid w:val="000B52CE"/>
    <w:rsid w:val="000B5A55"/>
    <w:rsid w:val="000B6DBF"/>
    <w:rsid w:val="000B6EBB"/>
    <w:rsid w:val="000B70FE"/>
    <w:rsid w:val="000C0D21"/>
    <w:rsid w:val="000C2332"/>
    <w:rsid w:val="000C47F4"/>
    <w:rsid w:val="000C4DE8"/>
    <w:rsid w:val="000C5A95"/>
    <w:rsid w:val="000C704C"/>
    <w:rsid w:val="000C7678"/>
    <w:rsid w:val="000C7931"/>
    <w:rsid w:val="000D0195"/>
    <w:rsid w:val="000D1C4C"/>
    <w:rsid w:val="000D2301"/>
    <w:rsid w:val="000D3E7C"/>
    <w:rsid w:val="000D60E9"/>
    <w:rsid w:val="000D65C1"/>
    <w:rsid w:val="000D7037"/>
    <w:rsid w:val="000E021E"/>
    <w:rsid w:val="000E022B"/>
    <w:rsid w:val="000E12D2"/>
    <w:rsid w:val="000E1CF2"/>
    <w:rsid w:val="000E3984"/>
    <w:rsid w:val="000E401A"/>
    <w:rsid w:val="000E4AFD"/>
    <w:rsid w:val="000E5E6C"/>
    <w:rsid w:val="000F0F27"/>
    <w:rsid w:val="000F357B"/>
    <w:rsid w:val="000F45BC"/>
    <w:rsid w:val="000F4A5F"/>
    <w:rsid w:val="000F581E"/>
    <w:rsid w:val="000F6414"/>
    <w:rsid w:val="000F73D9"/>
    <w:rsid w:val="000F7B3B"/>
    <w:rsid w:val="00101093"/>
    <w:rsid w:val="001015F3"/>
    <w:rsid w:val="0010266B"/>
    <w:rsid w:val="00103EBE"/>
    <w:rsid w:val="00103ED7"/>
    <w:rsid w:val="001047B9"/>
    <w:rsid w:val="00106364"/>
    <w:rsid w:val="001067CC"/>
    <w:rsid w:val="0011F0A7"/>
    <w:rsid w:val="00120B1C"/>
    <w:rsid w:val="001230B4"/>
    <w:rsid w:val="001234C2"/>
    <w:rsid w:val="00124C0B"/>
    <w:rsid w:val="00126417"/>
    <w:rsid w:val="00127A5D"/>
    <w:rsid w:val="00130364"/>
    <w:rsid w:val="001314F9"/>
    <w:rsid w:val="0013375F"/>
    <w:rsid w:val="00133C75"/>
    <w:rsid w:val="0013485A"/>
    <w:rsid w:val="00134AB7"/>
    <w:rsid w:val="00135DCF"/>
    <w:rsid w:val="00136544"/>
    <w:rsid w:val="00137219"/>
    <w:rsid w:val="00140732"/>
    <w:rsid w:val="0014085F"/>
    <w:rsid w:val="00142F35"/>
    <w:rsid w:val="00145D62"/>
    <w:rsid w:val="00146B91"/>
    <w:rsid w:val="00146D88"/>
    <w:rsid w:val="00147EF9"/>
    <w:rsid w:val="001508EF"/>
    <w:rsid w:val="00151C9F"/>
    <w:rsid w:val="00151F48"/>
    <w:rsid w:val="00155269"/>
    <w:rsid w:val="00157991"/>
    <w:rsid w:val="00157AA9"/>
    <w:rsid w:val="00162449"/>
    <w:rsid w:val="00163A49"/>
    <w:rsid w:val="0016462D"/>
    <w:rsid w:val="00165525"/>
    <w:rsid w:val="0016656D"/>
    <w:rsid w:val="001679A4"/>
    <w:rsid w:val="00167AE1"/>
    <w:rsid w:val="0017105B"/>
    <w:rsid w:val="001719FF"/>
    <w:rsid w:val="00172A16"/>
    <w:rsid w:val="00173E60"/>
    <w:rsid w:val="0017416D"/>
    <w:rsid w:val="00176D83"/>
    <w:rsid w:val="0017760A"/>
    <w:rsid w:val="0018122D"/>
    <w:rsid w:val="00181C07"/>
    <w:rsid w:val="00181E11"/>
    <w:rsid w:val="00182D18"/>
    <w:rsid w:val="00187340"/>
    <w:rsid w:val="00190D7A"/>
    <w:rsid w:val="001914D3"/>
    <w:rsid w:val="00191767"/>
    <w:rsid w:val="00192AE4"/>
    <w:rsid w:val="00193511"/>
    <w:rsid w:val="0019390F"/>
    <w:rsid w:val="00193B65"/>
    <w:rsid w:val="00193DC6"/>
    <w:rsid w:val="00196136"/>
    <w:rsid w:val="00197537"/>
    <w:rsid w:val="001A1FD0"/>
    <w:rsid w:val="001A3E44"/>
    <w:rsid w:val="001A4FAF"/>
    <w:rsid w:val="001A5F09"/>
    <w:rsid w:val="001A6B26"/>
    <w:rsid w:val="001A79CA"/>
    <w:rsid w:val="001A7F0A"/>
    <w:rsid w:val="001B0CA1"/>
    <w:rsid w:val="001B2325"/>
    <w:rsid w:val="001B2A2D"/>
    <w:rsid w:val="001B37D7"/>
    <w:rsid w:val="001B3EDD"/>
    <w:rsid w:val="001B3FA8"/>
    <w:rsid w:val="001B46FB"/>
    <w:rsid w:val="001B5901"/>
    <w:rsid w:val="001B6BDF"/>
    <w:rsid w:val="001B76B1"/>
    <w:rsid w:val="001B7F6C"/>
    <w:rsid w:val="001B7FA5"/>
    <w:rsid w:val="001C0781"/>
    <w:rsid w:val="001C3F4C"/>
    <w:rsid w:val="001C61F8"/>
    <w:rsid w:val="001C62E9"/>
    <w:rsid w:val="001C763E"/>
    <w:rsid w:val="001D06F2"/>
    <w:rsid w:val="001D15B3"/>
    <w:rsid w:val="001D174E"/>
    <w:rsid w:val="001D2BF6"/>
    <w:rsid w:val="001D30FC"/>
    <w:rsid w:val="001D3EE0"/>
    <w:rsid w:val="001D5B8E"/>
    <w:rsid w:val="001D6248"/>
    <w:rsid w:val="001D66FF"/>
    <w:rsid w:val="001E105B"/>
    <w:rsid w:val="001E1D5F"/>
    <w:rsid w:val="001E2BC9"/>
    <w:rsid w:val="001E454E"/>
    <w:rsid w:val="001E47CC"/>
    <w:rsid w:val="001E5237"/>
    <w:rsid w:val="001E6577"/>
    <w:rsid w:val="001E6908"/>
    <w:rsid w:val="001E730B"/>
    <w:rsid w:val="001F01D5"/>
    <w:rsid w:val="001F04DD"/>
    <w:rsid w:val="001F0C42"/>
    <w:rsid w:val="001F0FF8"/>
    <w:rsid w:val="001F1B41"/>
    <w:rsid w:val="001F1C7E"/>
    <w:rsid w:val="001F202B"/>
    <w:rsid w:val="001F2246"/>
    <w:rsid w:val="001F418C"/>
    <w:rsid w:val="001F52F8"/>
    <w:rsid w:val="001F5DE8"/>
    <w:rsid w:val="001F788D"/>
    <w:rsid w:val="0020100C"/>
    <w:rsid w:val="00201356"/>
    <w:rsid w:val="00202599"/>
    <w:rsid w:val="002025E6"/>
    <w:rsid w:val="0020297E"/>
    <w:rsid w:val="00202D1F"/>
    <w:rsid w:val="0020401F"/>
    <w:rsid w:val="00204980"/>
    <w:rsid w:val="0020690D"/>
    <w:rsid w:val="00206B20"/>
    <w:rsid w:val="0020707E"/>
    <w:rsid w:val="00210C4D"/>
    <w:rsid w:val="00211763"/>
    <w:rsid w:val="00211F5E"/>
    <w:rsid w:val="0021438F"/>
    <w:rsid w:val="00214612"/>
    <w:rsid w:val="00214CC6"/>
    <w:rsid w:val="002151D9"/>
    <w:rsid w:val="00216F45"/>
    <w:rsid w:val="00216F9D"/>
    <w:rsid w:val="002173DD"/>
    <w:rsid w:val="0022078C"/>
    <w:rsid w:val="00220DFE"/>
    <w:rsid w:val="00220EE9"/>
    <w:rsid w:val="0022206A"/>
    <w:rsid w:val="00223286"/>
    <w:rsid w:val="00223539"/>
    <w:rsid w:val="002237DE"/>
    <w:rsid w:val="0022450F"/>
    <w:rsid w:val="00226077"/>
    <w:rsid w:val="0022712A"/>
    <w:rsid w:val="00232E30"/>
    <w:rsid w:val="00232EC0"/>
    <w:rsid w:val="00234175"/>
    <w:rsid w:val="00235016"/>
    <w:rsid w:val="00236851"/>
    <w:rsid w:val="0024002F"/>
    <w:rsid w:val="002403FD"/>
    <w:rsid w:val="002436A8"/>
    <w:rsid w:val="002437D9"/>
    <w:rsid w:val="00243883"/>
    <w:rsid w:val="00245BEF"/>
    <w:rsid w:val="00246221"/>
    <w:rsid w:val="00247972"/>
    <w:rsid w:val="00247EE9"/>
    <w:rsid w:val="00252228"/>
    <w:rsid w:val="00252F6F"/>
    <w:rsid w:val="00253355"/>
    <w:rsid w:val="00253507"/>
    <w:rsid w:val="002554AB"/>
    <w:rsid w:val="0025674A"/>
    <w:rsid w:val="0025794F"/>
    <w:rsid w:val="0026021E"/>
    <w:rsid w:val="00262655"/>
    <w:rsid w:val="0026381B"/>
    <w:rsid w:val="00264B10"/>
    <w:rsid w:val="0026573B"/>
    <w:rsid w:val="00265758"/>
    <w:rsid w:val="002677F9"/>
    <w:rsid w:val="002708A5"/>
    <w:rsid w:val="00271A32"/>
    <w:rsid w:val="00271F65"/>
    <w:rsid w:val="002753D8"/>
    <w:rsid w:val="0027571C"/>
    <w:rsid w:val="00276B46"/>
    <w:rsid w:val="00276B5E"/>
    <w:rsid w:val="00276FBB"/>
    <w:rsid w:val="002779EE"/>
    <w:rsid w:val="00277AFF"/>
    <w:rsid w:val="00281A53"/>
    <w:rsid w:val="00281FFF"/>
    <w:rsid w:val="00282755"/>
    <w:rsid w:val="00284B52"/>
    <w:rsid w:val="0028560B"/>
    <w:rsid w:val="00291129"/>
    <w:rsid w:val="0029133E"/>
    <w:rsid w:val="00291723"/>
    <w:rsid w:val="00292A82"/>
    <w:rsid w:val="002932E4"/>
    <w:rsid w:val="002935B6"/>
    <w:rsid w:val="00293653"/>
    <w:rsid w:val="00294E39"/>
    <w:rsid w:val="00296EF5"/>
    <w:rsid w:val="00297C12"/>
    <w:rsid w:val="002A09A0"/>
    <w:rsid w:val="002A1E0F"/>
    <w:rsid w:val="002A41AD"/>
    <w:rsid w:val="002A486D"/>
    <w:rsid w:val="002A5D48"/>
    <w:rsid w:val="002B0B5E"/>
    <w:rsid w:val="002B0D94"/>
    <w:rsid w:val="002B196B"/>
    <w:rsid w:val="002B1E60"/>
    <w:rsid w:val="002B2778"/>
    <w:rsid w:val="002B41AF"/>
    <w:rsid w:val="002B5547"/>
    <w:rsid w:val="002B586C"/>
    <w:rsid w:val="002B6EA1"/>
    <w:rsid w:val="002B72CF"/>
    <w:rsid w:val="002C12D0"/>
    <w:rsid w:val="002C2004"/>
    <w:rsid w:val="002C26E8"/>
    <w:rsid w:val="002C42A2"/>
    <w:rsid w:val="002C4843"/>
    <w:rsid w:val="002C6F50"/>
    <w:rsid w:val="002C758C"/>
    <w:rsid w:val="002C7972"/>
    <w:rsid w:val="002C7C0A"/>
    <w:rsid w:val="002D0B9D"/>
    <w:rsid w:val="002D2244"/>
    <w:rsid w:val="002D2AC7"/>
    <w:rsid w:val="002D60F6"/>
    <w:rsid w:val="002D6971"/>
    <w:rsid w:val="002D7712"/>
    <w:rsid w:val="002E1E8E"/>
    <w:rsid w:val="002E2201"/>
    <w:rsid w:val="002E4F5A"/>
    <w:rsid w:val="002E5599"/>
    <w:rsid w:val="002E6120"/>
    <w:rsid w:val="002E7503"/>
    <w:rsid w:val="002E7ACF"/>
    <w:rsid w:val="002F148C"/>
    <w:rsid w:val="002F1F4D"/>
    <w:rsid w:val="002F4FEA"/>
    <w:rsid w:val="002F637C"/>
    <w:rsid w:val="002F6C99"/>
    <w:rsid w:val="002F706C"/>
    <w:rsid w:val="002F7CE6"/>
    <w:rsid w:val="00300E48"/>
    <w:rsid w:val="003019F3"/>
    <w:rsid w:val="00303831"/>
    <w:rsid w:val="003042DA"/>
    <w:rsid w:val="00305729"/>
    <w:rsid w:val="003062F8"/>
    <w:rsid w:val="00306674"/>
    <w:rsid w:val="00307108"/>
    <w:rsid w:val="003108AF"/>
    <w:rsid w:val="003118B6"/>
    <w:rsid w:val="00316057"/>
    <w:rsid w:val="00316AD1"/>
    <w:rsid w:val="0031710D"/>
    <w:rsid w:val="00317320"/>
    <w:rsid w:val="00317FB6"/>
    <w:rsid w:val="00322DDB"/>
    <w:rsid w:val="00323AAC"/>
    <w:rsid w:val="003248D9"/>
    <w:rsid w:val="00324B7F"/>
    <w:rsid w:val="00325D0B"/>
    <w:rsid w:val="00326216"/>
    <w:rsid w:val="00326A4C"/>
    <w:rsid w:val="00326D1E"/>
    <w:rsid w:val="003277AD"/>
    <w:rsid w:val="00327BF2"/>
    <w:rsid w:val="0033207D"/>
    <w:rsid w:val="00332B9E"/>
    <w:rsid w:val="003339C6"/>
    <w:rsid w:val="003352E0"/>
    <w:rsid w:val="00340C0D"/>
    <w:rsid w:val="00341728"/>
    <w:rsid w:val="003433F3"/>
    <w:rsid w:val="00343EE5"/>
    <w:rsid w:val="003451EA"/>
    <w:rsid w:val="00345889"/>
    <w:rsid w:val="003468B5"/>
    <w:rsid w:val="00346FE4"/>
    <w:rsid w:val="00347242"/>
    <w:rsid w:val="00350FDC"/>
    <w:rsid w:val="003510F1"/>
    <w:rsid w:val="0035230F"/>
    <w:rsid w:val="00352C75"/>
    <w:rsid w:val="0035474F"/>
    <w:rsid w:val="0035545B"/>
    <w:rsid w:val="00356067"/>
    <w:rsid w:val="003562B4"/>
    <w:rsid w:val="0035685A"/>
    <w:rsid w:val="003649DB"/>
    <w:rsid w:val="00365777"/>
    <w:rsid w:val="0036731F"/>
    <w:rsid w:val="00367872"/>
    <w:rsid w:val="00367B04"/>
    <w:rsid w:val="00370F38"/>
    <w:rsid w:val="0037191C"/>
    <w:rsid w:val="00374980"/>
    <w:rsid w:val="00375C0A"/>
    <w:rsid w:val="003769B1"/>
    <w:rsid w:val="00377F09"/>
    <w:rsid w:val="00380585"/>
    <w:rsid w:val="003838F0"/>
    <w:rsid w:val="00383C6B"/>
    <w:rsid w:val="003846BD"/>
    <w:rsid w:val="00384F14"/>
    <w:rsid w:val="003851D7"/>
    <w:rsid w:val="00386836"/>
    <w:rsid w:val="00386B3C"/>
    <w:rsid w:val="003902CE"/>
    <w:rsid w:val="00391C9A"/>
    <w:rsid w:val="0039493D"/>
    <w:rsid w:val="00395FFC"/>
    <w:rsid w:val="00396C26"/>
    <w:rsid w:val="003A12E4"/>
    <w:rsid w:val="003A4125"/>
    <w:rsid w:val="003A4CAF"/>
    <w:rsid w:val="003A611D"/>
    <w:rsid w:val="003A6A7E"/>
    <w:rsid w:val="003A7DC3"/>
    <w:rsid w:val="003B0416"/>
    <w:rsid w:val="003B17C0"/>
    <w:rsid w:val="003B1F3F"/>
    <w:rsid w:val="003B4FDF"/>
    <w:rsid w:val="003B5685"/>
    <w:rsid w:val="003B58BA"/>
    <w:rsid w:val="003B6540"/>
    <w:rsid w:val="003B77C4"/>
    <w:rsid w:val="003B7FB8"/>
    <w:rsid w:val="003C1D3E"/>
    <w:rsid w:val="003C328C"/>
    <w:rsid w:val="003C4017"/>
    <w:rsid w:val="003C4121"/>
    <w:rsid w:val="003C5042"/>
    <w:rsid w:val="003C583C"/>
    <w:rsid w:val="003C61D6"/>
    <w:rsid w:val="003D0E02"/>
    <w:rsid w:val="003D1485"/>
    <w:rsid w:val="003D2D22"/>
    <w:rsid w:val="003D3A91"/>
    <w:rsid w:val="003D3F16"/>
    <w:rsid w:val="003D40FD"/>
    <w:rsid w:val="003D4F39"/>
    <w:rsid w:val="003D4F63"/>
    <w:rsid w:val="003E0330"/>
    <w:rsid w:val="003E0517"/>
    <w:rsid w:val="003E412D"/>
    <w:rsid w:val="003E43F3"/>
    <w:rsid w:val="003E4C40"/>
    <w:rsid w:val="003E59C7"/>
    <w:rsid w:val="003E6887"/>
    <w:rsid w:val="003E7472"/>
    <w:rsid w:val="003F0072"/>
    <w:rsid w:val="003F0853"/>
    <w:rsid w:val="003F0D31"/>
    <w:rsid w:val="003F0EBA"/>
    <w:rsid w:val="003F2BE4"/>
    <w:rsid w:val="003F37E5"/>
    <w:rsid w:val="003F3A95"/>
    <w:rsid w:val="003F6FE1"/>
    <w:rsid w:val="003F7528"/>
    <w:rsid w:val="00401B71"/>
    <w:rsid w:val="00401C8F"/>
    <w:rsid w:val="004064A8"/>
    <w:rsid w:val="004071E5"/>
    <w:rsid w:val="0041300C"/>
    <w:rsid w:val="0041416D"/>
    <w:rsid w:val="0041430D"/>
    <w:rsid w:val="00414AAE"/>
    <w:rsid w:val="00414F1B"/>
    <w:rsid w:val="00415981"/>
    <w:rsid w:val="004209E5"/>
    <w:rsid w:val="00420E15"/>
    <w:rsid w:val="0042181A"/>
    <w:rsid w:val="00423431"/>
    <w:rsid w:val="004249C4"/>
    <w:rsid w:val="004258EC"/>
    <w:rsid w:val="00425BC7"/>
    <w:rsid w:val="0042786E"/>
    <w:rsid w:val="00427C74"/>
    <w:rsid w:val="0043065B"/>
    <w:rsid w:val="00430911"/>
    <w:rsid w:val="00431BBB"/>
    <w:rsid w:val="00432429"/>
    <w:rsid w:val="0043357F"/>
    <w:rsid w:val="00434BA4"/>
    <w:rsid w:val="00435F41"/>
    <w:rsid w:val="004365F9"/>
    <w:rsid w:val="0043688F"/>
    <w:rsid w:val="00437CC9"/>
    <w:rsid w:val="0044174F"/>
    <w:rsid w:val="00442D4F"/>
    <w:rsid w:val="004434D7"/>
    <w:rsid w:val="00443DA1"/>
    <w:rsid w:val="00444F83"/>
    <w:rsid w:val="004463F3"/>
    <w:rsid w:val="00446C0E"/>
    <w:rsid w:val="00446ECF"/>
    <w:rsid w:val="00447E83"/>
    <w:rsid w:val="00450B26"/>
    <w:rsid w:val="004541D0"/>
    <w:rsid w:val="004564E6"/>
    <w:rsid w:val="00457FB6"/>
    <w:rsid w:val="004605B2"/>
    <w:rsid w:val="00460ADA"/>
    <w:rsid w:val="00461725"/>
    <w:rsid w:val="00470715"/>
    <w:rsid w:val="0047087B"/>
    <w:rsid w:val="00470E78"/>
    <w:rsid w:val="00471676"/>
    <w:rsid w:val="00471AC4"/>
    <w:rsid w:val="00472381"/>
    <w:rsid w:val="00472FF4"/>
    <w:rsid w:val="004763DC"/>
    <w:rsid w:val="00476625"/>
    <w:rsid w:val="00476676"/>
    <w:rsid w:val="004801EF"/>
    <w:rsid w:val="004827E3"/>
    <w:rsid w:val="00484C97"/>
    <w:rsid w:val="00484EEB"/>
    <w:rsid w:val="004851EC"/>
    <w:rsid w:val="0048523A"/>
    <w:rsid w:val="0049000E"/>
    <w:rsid w:val="00491E88"/>
    <w:rsid w:val="00494F8C"/>
    <w:rsid w:val="004950CA"/>
    <w:rsid w:val="00496EA4"/>
    <w:rsid w:val="00497AE5"/>
    <w:rsid w:val="004A037B"/>
    <w:rsid w:val="004A0746"/>
    <w:rsid w:val="004A2665"/>
    <w:rsid w:val="004A2862"/>
    <w:rsid w:val="004A2D7C"/>
    <w:rsid w:val="004A2F97"/>
    <w:rsid w:val="004A48B8"/>
    <w:rsid w:val="004B0603"/>
    <w:rsid w:val="004B136F"/>
    <w:rsid w:val="004B25BA"/>
    <w:rsid w:val="004B3481"/>
    <w:rsid w:val="004B3972"/>
    <w:rsid w:val="004B5F9D"/>
    <w:rsid w:val="004B6E3C"/>
    <w:rsid w:val="004B7B42"/>
    <w:rsid w:val="004C0D48"/>
    <w:rsid w:val="004C1BD8"/>
    <w:rsid w:val="004C3D44"/>
    <w:rsid w:val="004C442A"/>
    <w:rsid w:val="004C5ABE"/>
    <w:rsid w:val="004C6C93"/>
    <w:rsid w:val="004C70B3"/>
    <w:rsid w:val="004D04B3"/>
    <w:rsid w:val="004D070A"/>
    <w:rsid w:val="004D0962"/>
    <w:rsid w:val="004D0A26"/>
    <w:rsid w:val="004D158A"/>
    <w:rsid w:val="004D360C"/>
    <w:rsid w:val="004D3DBC"/>
    <w:rsid w:val="004D4BC1"/>
    <w:rsid w:val="004D4E8D"/>
    <w:rsid w:val="004D5FF9"/>
    <w:rsid w:val="004D6CEE"/>
    <w:rsid w:val="004D7F86"/>
    <w:rsid w:val="004E26D0"/>
    <w:rsid w:val="004E322D"/>
    <w:rsid w:val="004E457F"/>
    <w:rsid w:val="004E67D8"/>
    <w:rsid w:val="004E74D5"/>
    <w:rsid w:val="004F0A41"/>
    <w:rsid w:val="004F1725"/>
    <w:rsid w:val="004F2357"/>
    <w:rsid w:val="004F2570"/>
    <w:rsid w:val="004F2EB7"/>
    <w:rsid w:val="004F4316"/>
    <w:rsid w:val="004F4B2D"/>
    <w:rsid w:val="004F4B61"/>
    <w:rsid w:val="004F58C3"/>
    <w:rsid w:val="005013E4"/>
    <w:rsid w:val="00501EA2"/>
    <w:rsid w:val="0050228E"/>
    <w:rsid w:val="00502316"/>
    <w:rsid w:val="00502936"/>
    <w:rsid w:val="005042A1"/>
    <w:rsid w:val="00504464"/>
    <w:rsid w:val="00505333"/>
    <w:rsid w:val="00507078"/>
    <w:rsid w:val="0050759F"/>
    <w:rsid w:val="00511E3A"/>
    <w:rsid w:val="005160C0"/>
    <w:rsid w:val="00520A4E"/>
    <w:rsid w:val="0052185B"/>
    <w:rsid w:val="00523D74"/>
    <w:rsid w:val="0052459C"/>
    <w:rsid w:val="005251AB"/>
    <w:rsid w:val="00531784"/>
    <w:rsid w:val="005319D7"/>
    <w:rsid w:val="00534B5A"/>
    <w:rsid w:val="00535F2F"/>
    <w:rsid w:val="00536AC3"/>
    <w:rsid w:val="00536C8B"/>
    <w:rsid w:val="0053749D"/>
    <w:rsid w:val="00541D0D"/>
    <w:rsid w:val="00543969"/>
    <w:rsid w:val="0054590F"/>
    <w:rsid w:val="005468E9"/>
    <w:rsid w:val="00547CF6"/>
    <w:rsid w:val="005502D8"/>
    <w:rsid w:val="005526CA"/>
    <w:rsid w:val="00552833"/>
    <w:rsid w:val="005531EE"/>
    <w:rsid w:val="005533F7"/>
    <w:rsid w:val="0055357C"/>
    <w:rsid w:val="00555973"/>
    <w:rsid w:val="00555A47"/>
    <w:rsid w:val="005561B1"/>
    <w:rsid w:val="005603AB"/>
    <w:rsid w:val="0056066E"/>
    <w:rsid w:val="00560E5A"/>
    <w:rsid w:val="005624F5"/>
    <w:rsid w:val="00563884"/>
    <w:rsid w:val="00566944"/>
    <w:rsid w:val="00566DCF"/>
    <w:rsid w:val="00567507"/>
    <w:rsid w:val="00567CDB"/>
    <w:rsid w:val="00570431"/>
    <w:rsid w:val="005708D5"/>
    <w:rsid w:val="00572966"/>
    <w:rsid w:val="00572F00"/>
    <w:rsid w:val="00576CE9"/>
    <w:rsid w:val="0058289B"/>
    <w:rsid w:val="005838A2"/>
    <w:rsid w:val="00587BE1"/>
    <w:rsid w:val="00587C2E"/>
    <w:rsid w:val="00587F79"/>
    <w:rsid w:val="00587FE3"/>
    <w:rsid w:val="0059040C"/>
    <w:rsid w:val="005907E6"/>
    <w:rsid w:val="00590976"/>
    <w:rsid w:val="00590C2A"/>
    <w:rsid w:val="005924C1"/>
    <w:rsid w:val="0059273E"/>
    <w:rsid w:val="00593001"/>
    <w:rsid w:val="00593071"/>
    <w:rsid w:val="00594392"/>
    <w:rsid w:val="005946F2"/>
    <w:rsid w:val="005947DB"/>
    <w:rsid w:val="00594988"/>
    <w:rsid w:val="00595EE7"/>
    <w:rsid w:val="005961E2"/>
    <w:rsid w:val="00596AE7"/>
    <w:rsid w:val="00597771"/>
    <w:rsid w:val="005A1462"/>
    <w:rsid w:val="005A1933"/>
    <w:rsid w:val="005A19F7"/>
    <w:rsid w:val="005A236B"/>
    <w:rsid w:val="005A30B8"/>
    <w:rsid w:val="005A364D"/>
    <w:rsid w:val="005A7A86"/>
    <w:rsid w:val="005A7DDB"/>
    <w:rsid w:val="005B6072"/>
    <w:rsid w:val="005B6BF0"/>
    <w:rsid w:val="005B79B6"/>
    <w:rsid w:val="005B7DD9"/>
    <w:rsid w:val="005B7E78"/>
    <w:rsid w:val="005C05F3"/>
    <w:rsid w:val="005C19F8"/>
    <w:rsid w:val="005C31B5"/>
    <w:rsid w:val="005C33BF"/>
    <w:rsid w:val="005C4F1B"/>
    <w:rsid w:val="005C5E9A"/>
    <w:rsid w:val="005C64E6"/>
    <w:rsid w:val="005D1782"/>
    <w:rsid w:val="005D234C"/>
    <w:rsid w:val="005D2F90"/>
    <w:rsid w:val="005D3BCF"/>
    <w:rsid w:val="005D5FF2"/>
    <w:rsid w:val="005D6079"/>
    <w:rsid w:val="005D733A"/>
    <w:rsid w:val="005E07A0"/>
    <w:rsid w:val="005E0D48"/>
    <w:rsid w:val="005E104B"/>
    <w:rsid w:val="005E227D"/>
    <w:rsid w:val="005E39F9"/>
    <w:rsid w:val="005E3D88"/>
    <w:rsid w:val="005E4548"/>
    <w:rsid w:val="005E671D"/>
    <w:rsid w:val="005E686D"/>
    <w:rsid w:val="005E748E"/>
    <w:rsid w:val="005F0856"/>
    <w:rsid w:val="005F123B"/>
    <w:rsid w:val="005F2D3F"/>
    <w:rsid w:val="005F31F1"/>
    <w:rsid w:val="005F44AB"/>
    <w:rsid w:val="005F543F"/>
    <w:rsid w:val="005F581E"/>
    <w:rsid w:val="005F7AB8"/>
    <w:rsid w:val="00600176"/>
    <w:rsid w:val="006003DC"/>
    <w:rsid w:val="0060046A"/>
    <w:rsid w:val="006008B4"/>
    <w:rsid w:val="006023CE"/>
    <w:rsid w:val="00604296"/>
    <w:rsid w:val="00607290"/>
    <w:rsid w:val="00610683"/>
    <w:rsid w:val="00615F1B"/>
    <w:rsid w:val="006175CF"/>
    <w:rsid w:val="006212A5"/>
    <w:rsid w:val="0062465C"/>
    <w:rsid w:val="0062589B"/>
    <w:rsid w:val="0062667E"/>
    <w:rsid w:val="00626D9C"/>
    <w:rsid w:val="006317ED"/>
    <w:rsid w:val="00633510"/>
    <w:rsid w:val="00634D13"/>
    <w:rsid w:val="00635B02"/>
    <w:rsid w:val="00640904"/>
    <w:rsid w:val="00642D80"/>
    <w:rsid w:val="006456FA"/>
    <w:rsid w:val="00646F3B"/>
    <w:rsid w:val="00651560"/>
    <w:rsid w:val="006535FD"/>
    <w:rsid w:val="006566C6"/>
    <w:rsid w:val="00656E3B"/>
    <w:rsid w:val="00657E78"/>
    <w:rsid w:val="00662892"/>
    <w:rsid w:val="00662A64"/>
    <w:rsid w:val="00663660"/>
    <w:rsid w:val="00663A79"/>
    <w:rsid w:val="00664E11"/>
    <w:rsid w:val="00666705"/>
    <w:rsid w:val="00672772"/>
    <w:rsid w:val="006769D8"/>
    <w:rsid w:val="0068240B"/>
    <w:rsid w:val="006828CC"/>
    <w:rsid w:val="00682B83"/>
    <w:rsid w:val="006854F7"/>
    <w:rsid w:val="00686FD0"/>
    <w:rsid w:val="00687C59"/>
    <w:rsid w:val="00687D8B"/>
    <w:rsid w:val="006911A6"/>
    <w:rsid w:val="00693958"/>
    <w:rsid w:val="00695091"/>
    <w:rsid w:val="00695337"/>
    <w:rsid w:val="0069591D"/>
    <w:rsid w:val="006A078A"/>
    <w:rsid w:val="006A07C3"/>
    <w:rsid w:val="006A083F"/>
    <w:rsid w:val="006A1336"/>
    <w:rsid w:val="006A1EDE"/>
    <w:rsid w:val="006A3010"/>
    <w:rsid w:val="006A5A23"/>
    <w:rsid w:val="006A5BA3"/>
    <w:rsid w:val="006A7109"/>
    <w:rsid w:val="006B27ED"/>
    <w:rsid w:val="006B425B"/>
    <w:rsid w:val="006B5E29"/>
    <w:rsid w:val="006B7DB5"/>
    <w:rsid w:val="006C0183"/>
    <w:rsid w:val="006C0982"/>
    <w:rsid w:val="006C1A67"/>
    <w:rsid w:val="006C240A"/>
    <w:rsid w:val="006C2F92"/>
    <w:rsid w:val="006C38A6"/>
    <w:rsid w:val="006C4F13"/>
    <w:rsid w:val="006C58CE"/>
    <w:rsid w:val="006C628F"/>
    <w:rsid w:val="006C7175"/>
    <w:rsid w:val="006C7A72"/>
    <w:rsid w:val="006D0ACE"/>
    <w:rsid w:val="006D0E99"/>
    <w:rsid w:val="006D156C"/>
    <w:rsid w:val="006D2F90"/>
    <w:rsid w:val="006D46BE"/>
    <w:rsid w:val="006D4D36"/>
    <w:rsid w:val="006D50A0"/>
    <w:rsid w:val="006D69E6"/>
    <w:rsid w:val="006D6F89"/>
    <w:rsid w:val="006E0317"/>
    <w:rsid w:val="006E1B43"/>
    <w:rsid w:val="006E3C13"/>
    <w:rsid w:val="006E3E5A"/>
    <w:rsid w:val="006E45ED"/>
    <w:rsid w:val="006E4C8B"/>
    <w:rsid w:val="006E5122"/>
    <w:rsid w:val="006E7278"/>
    <w:rsid w:val="006E775C"/>
    <w:rsid w:val="006E7E04"/>
    <w:rsid w:val="006F01A6"/>
    <w:rsid w:val="006F2756"/>
    <w:rsid w:val="006F2AAD"/>
    <w:rsid w:val="006F3FC5"/>
    <w:rsid w:val="006F441F"/>
    <w:rsid w:val="006F6799"/>
    <w:rsid w:val="00700ADB"/>
    <w:rsid w:val="00700BFE"/>
    <w:rsid w:val="007014D1"/>
    <w:rsid w:val="00702398"/>
    <w:rsid w:val="0070290A"/>
    <w:rsid w:val="007029D9"/>
    <w:rsid w:val="007040EF"/>
    <w:rsid w:val="00704A4D"/>
    <w:rsid w:val="00704D93"/>
    <w:rsid w:val="007050B8"/>
    <w:rsid w:val="00705EB7"/>
    <w:rsid w:val="00710B2D"/>
    <w:rsid w:val="00711D01"/>
    <w:rsid w:val="007126F7"/>
    <w:rsid w:val="00712B57"/>
    <w:rsid w:val="00714D01"/>
    <w:rsid w:val="00715792"/>
    <w:rsid w:val="00717550"/>
    <w:rsid w:val="00720B9A"/>
    <w:rsid w:val="00721A44"/>
    <w:rsid w:val="00723C0A"/>
    <w:rsid w:val="00725E3F"/>
    <w:rsid w:val="0072761D"/>
    <w:rsid w:val="0073101F"/>
    <w:rsid w:val="007331F1"/>
    <w:rsid w:val="00734213"/>
    <w:rsid w:val="0073625E"/>
    <w:rsid w:val="007378B1"/>
    <w:rsid w:val="00740078"/>
    <w:rsid w:val="00740926"/>
    <w:rsid w:val="00740B95"/>
    <w:rsid w:val="00743501"/>
    <w:rsid w:val="00743BF7"/>
    <w:rsid w:val="00743DF0"/>
    <w:rsid w:val="007455CA"/>
    <w:rsid w:val="00745FE1"/>
    <w:rsid w:val="007463DE"/>
    <w:rsid w:val="00746433"/>
    <w:rsid w:val="00746536"/>
    <w:rsid w:val="007507DE"/>
    <w:rsid w:val="0075134C"/>
    <w:rsid w:val="007515EC"/>
    <w:rsid w:val="00753112"/>
    <w:rsid w:val="00755EF1"/>
    <w:rsid w:val="00756E6E"/>
    <w:rsid w:val="00757CDA"/>
    <w:rsid w:val="007616CD"/>
    <w:rsid w:val="00761D65"/>
    <w:rsid w:val="007620D8"/>
    <w:rsid w:val="0076296B"/>
    <w:rsid w:val="00762998"/>
    <w:rsid w:val="007633AA"/>
    <w:rsid w:val="00763552"/>
    <w:rsid w:val="00766273"/>
    <w:rsid w:val="007673FC"/>
    <w:rsid w:val="00771339"/>
    <w:rsid w:val="00771824"/>
    <w:rsid w:val="00773424"/>
    <w:rsid w:val="00773D4E"/>
    <w:rsid w:val="00774C1B"/>
    <w:rsid w:val="00775C92"/>
    <w:rsid w:val="007764CD"/>
    <w:rsid w:val="00776FEB"/>
    <w:rsid w:val="00777E27"/>
    <w:rsid w:val="00781C18"/>
    <w:rsid w:val="00781C91"/>
    <w:rsid w:val="00782126"/>
    <w:rsid w:val="007825A3"/>
    <w:rsid w:val="00782BF9"/>
    <w:rsid w:val="007842A7"/>
    <w:rsid w:val="007849B0"/>
    <w:rsid w:val="00785562"/>
    <w:rsid w:val="00785B79"/>
    <w:rsid w:val="007911D3"/>
    <w:rsid w:val="00791D98"/>
    <w:rsid w:val="00792D1A"/>
    <w:rsid w:val="00792ED7"/>
    <w:rsid w:val="007946AF"/>
    <w:rsid w:val="007957B3"/>
    <w:rsid w:val="007963C9"/>
    <w:rsid w:val="007A0E3F"/>
    <w:rsid w:val="007A28D8"/>
    <w:rsid w:val="007A48FC"/>
    <w:rsid w:val="007A6656"/>
    <w:rsid w:val="007A7ABA"/>
    <w:rsid w:val="007B0703"/>
    <w:rsid w:val="007B1068"/>
    <w:rsid w:val="007B15F5"/>
    <w:rsid w:val="007B1E1D"/>
    <w:rsid w:val="007B2C19"/>
    <w:rsid w:val="007B4418"/>
    <w:rsid w:val="007B48CB"/>
    <w:rsid w:val="007B6C55"/>
    <w:rsid w:val="007B6EEE"/>
    <w:rsid w:val="007C0354"/>
    <w:rsid w:val="007C2C9C"/>
    <w:rsid w:val="007C32C5"/>
    <w:rsid w:val="007C404C"/>
    <w:rsid w:val="007C4A50"/>
    <w:rsid w:val="007C4DEF"/>
    <w:rsid w:val="007C4E09"/>
    <w:rsid w:val="007C66BD"/>
    <w:rsid w:val="007D13B0"/>
    <w:rsid w:val="007D180C"/>
    <w:rsid w:val="007D196F"/>
    <w:rsid w:val="007D247A"/>
    <w:rsid w:val="007D3147"/>
    <w:rsid w:val="007D33BE"/>
    <w:rsid w:val="007D4E0D"/>
    <w:rsid w:val="007D52EB"/>
    <w:rsid w:val="007D5A98"/>
    <w:rsid w:val="007D64C4"/>
    <w:rsid w:val="007D6874"/>
    <w:rsid w:val="007E1938"/>
    <w:rsid w:val="007E2A10"/>
    <w:rsid w:val="007E430B"/>
    <w:rsid w:val="007E4A8A"/>
    <w:rsid w:val="007E4B95"/>
    <w:rsid w:val="007E4CC9"/>
    <w:rsid w:val="007E4D00"/>
    <w:rsid w:val="007E5186"/>
    <w:rsid w:val="007E5196"/>
    <w:rsid w:val="007E7EE4"/>
    <w:rsid w:val="007F370F"/>
    <w:rsid w:val="007F3854"/>
    <w:rsid w:val="007F5355"/>
    <w:rsid w:val="007F66A6"/>
    <w:rsid w:val="007F7649"/>
    <w:rsid w:val="00800556"/>
    <w:rsid w:val="00800D31"/>
    <w:rsid w:val="008027A5"/>
    <w:rsid w:val="00804238"/>
    <w:rsid w:val="00805629"/>
    <w:rsid w:val="00805E95"/>
    <w:rsid w:val="0081310E"/>
    <w:rsid w:val="00813237"/>
    <w:rsid w:val="00816B1E"/>
    <w:rsid w:val="00816D88"/>
    <w:rsid w:val="008176C3"/>
    <w:rsid w:val="008215DC"/>
    <w:rsid w:val="00823601"/>
    <w:rsid w:val="00825C55"/>
    <w:rsid w:val="00826D8C"/>
    <w:rsid w:val="0083087C"/>
    <w:rsid w:val="00830F9F"/>
    <w:rsid w:val="008319A1"/>
    <w:rsid w:val="0083263D"/>
    <w:rsid w:val="00832828"/>
    <w:rsid w:val="008332DC"/>
    <w:rsid w:val="00834D11"/>
    <w:rsid w:val="00835352"/>
    <w:rsid w:val="0083694E"/>
    <w:rsid w:val="00836986"/>
    <w:rsid w:val="00836A27"/>
    <w:rsid w:val="00841155"/>
    <w:rsid w:val="00842F7F"/>
    <w:rsid w:val="00844294"/>
    <w:rsid w:val="00844CB5"/>
    <w:rsid w:val="00845221"/>
    <w:rsid w:val="00845D26"/>
    <w:rsid w:val="008504CE"/>
    <w:rsid w:val="00850D66"/>
    <w:rsid w:val="00851371"/>
    <w:rsid w:val="00851DF9"/>
    <w:rsid w:val="008523B8"/>
    <w:rsid w:val="00853B55"/>
    <w:rsid w:val="00853E0C"/>
    <w:rsid w:val="00854489"/>
    <w:rsid w:val="00854A62"/>
    <w:rsid w:val="008569A1"/>
    <w:rsid w:val="008577B1"/>
    <w:rsid w:val="008623E9"/>
    <w:rsid w:val="008636E4"/>
    <w:rsid w:val="008646A0"/>
    <w:rsid w:val="008647C7"/>
    <w:rsid w:val="00866EEC"/>
    <w:rsid w:val="00867E6A"/>
    <w:rsid w:val="008715B1"/>
    <w:rsid w:val="008733EE"/>
    <w:rsid w:val="00873629"/>
    <w:rsid w:val="00873825"/>
    <w:rsid w:val="00873839"/>
    <w:rsid w:val="00873D97"/>
    <w:rsid w:val="00874996"/>
    <w:rsid w:val="00874F06"/>
    <w:rsid w:val="00875D06"/>
    <w:rsid w:val="00876500"/>
    <w:rsid w:val="00880499"/>
    <w:rsid w:val="008809F4"/>
    <w:rsid w:val="00880F41"/>
    <w:rsid w:val="00880F45"/>
    <w:rsid w:val="00881D99"/>
    <w:rsid w:val="00882932"/>
    <w:rsid w:val="008834F8"/>
    <w:rsid w:val="0088512B"/>
    <w:rsid w:val="00892CE8"/>
    <w:rsid w:val="0089359F"/>
    <w:rsid w:val="00894AEC"/>
    <w:rsid w:val="00895473"/>
    <w:rsid w:val="00895EBE"/>
    <w:rsid w:val="0089741B"/>
    <w:rsid w:val="008974FF"/>
    <w:rsid w:val="008A01A3"/>
    <w:rsid w:val="008A5EF6"/>
    <w:rsid w:val="008A5FEB"/>
    <w:rsid w:val="008B14D2"/>
    <w:rsid w:val="008B28C9"/>
    <w:rsid w:val="008B3159"/>
    <w:rsid w:val="008B498F"/>
    <w:rsid w:val="008B4B0B"/>
    <w:rsid w:val="008B555B"/>
    <w:rsid w:val="008B5CFF"/>
    <w:rsid w:val="008B61CF"/>
    <w:rsid w:val="008B68DF"/>
    <w:rsid w:val="008B7924"/>
    <w:rsid w:val="008B79CD"/>
    <w:rsid w:val="008C019A"/>
    <w:rsid w:val="008C1AC9"/>
    <w:rsid w:val="008C1B8A"/>
    <w:rsid w:val="008C2E68"/>
    <w:rsid w:val="008C3038"/>
    <w:rsid w:val="008C620A"/>
    <w:rsid w:val="008C6ABB"/>
    <w:rsid w:val="008C6C6D"/>
    <w:rsid w:val="008C7068"/>
    <w:rsid w:val="008C7446"/>
    <w:rsid w:val="008D1B39"/>
    <w:rsid w:val="008D24C5"/>
    <w:rsid w:val="008D4E8A"/>
    <w:rsid w:val="008D6DEA"/>
    <w:rsid w:val="008D733C"/>
    <w:rsid w:val="008E32C4"/>
    <w:rsid w:val="008E39F7"/>
    <w:rsid w:val="008E542E"/>
    <w:rsid w:val="008E7AB7"/>
    <w:rsid w:val="008F0890"/>
    <w:rsid w:val="008F0DA3"/>
    <w:rsid w:val="008F3377"/>
    <w:rsid w:val="008F5999"/>
    <w:rsid w:val="008F67F4"/>
    <w:rsid w:val="00901634"/>
    <w:rsid w:val="00903C37"/>
    <w:rsid w:val="0090483E"/>
    <w:rsid w:val="00904BC4"/>
    <w:rsid w:val="00904EC2"/>
    <w:rsid w:val="0090606D"/>
    <w:rsid w:val="00906168"/>
    <w:rsid w:val="00906760"/>
    <w:rsid w:val="00906C26"/>
    <w:rsid w:val="00906EAA"/>
    <w:rsid w:val="00907ACF"/>
    <w:rsid w:val="00912361"/>
    <w:rsid w:val="0091428B"/>
    <w:rsid w:val="00920712"/>
    <w:rsid w:val="009210FC"/>
    <w:rsid w:val="00921B87"/>
    <w:rsid w:val="0092309E"/>
    <w:rsid w:val="00923F16"/>
    <w:rsid w:val="00926E41"/>
    <w:rsid w:val="0093341E"/>
    <w:rsid w:val="00934966"/>
    <w:rsid w:val="0093519F"/>
    <w:rsid w:val="00935415"/>
    <w:rsid w:val="009358C5"/>
    <w:rsid w:val="00936DBF"/>
    <w:rsid w:val="00937837"/>
    <w:rsid w:val="00940957"/>
    <w:rsid w:val="00941342"/>
    <w:rsid w:val="00943D01"/>
    <w:rsid w:val="009443BC"/>
    <w:rsid w:val="00945D3A"/>
    <w:rsid w:val="00946566"/>
    <w:rsid w:val="009469A3"/>
    <w:rsid w:val="00947074"/>
    <w:rsid w:val="009476C5"/>
    <w:rsid w:val="00947D88"/>
    <w:rsid w:val="00950494"/>
    <w:rsid w:val="00950F92"/>
    <w:rsid w:val="00952D02"/>
    <w:rsid w:val="009544D4"/>
    <w:rsid w:val="00954FBC"/>
    <w:rsid w:val="00955C24"/>
    <w:rsid w:val="00955D2B"/>
    <w:rsid w:val="00955DBB"/>
    <w:rsid w:val="009561C8"/>
    <w:rsid w:val="009561F3"/>
    <w:rsid w:val="009568B1"/>
    <w:rsid w:val="00957E4A"/>
    <w:rsid w:val="009600AD"/>
    <w:rsid w:val="009609DD"/>
    <w:rsid w:val="009617D9"/>
    <w:rsid w:val="009620E1"/>
    <w:rsid w:val="00962DEB"/>
    <w:rsid w:val="00963F87"/>
    <w:rsid w:val="00964F00"/>
    <w:rsid w:val="00965890"/>
    <w:rsid w:val="00967811"/>
    <w:rsid w:val="009718EE"/>
    <w:rsid w:val="009738FA"/>
    <w:rsid w:val="00974583"/>
    <w:rsid w:val="009776CE"/>
    <w:rsid w:val="00977BEA"/>
    <w:rsid w:val="00980612"/>
    <w:rsid w:val="00981189"/>
    <w:rsid w:val="00982502"/>
    <w:rsid w:val="00982AD2"/>
    <w:rsid w:val="00991384"/>
    <w:rsid w:val="00993F52"/>
    <w:rsid w:val="009940AF"/>
    <w:rsid w:val="00994155"/>
    <w:rsid w:val="00994451"/>
    <w:rsid w:val="00994795"/>
    <w:rsid w:val="009A13D0"/>
    <w:rsid w:val="009A2006"/>
    <w:rsid w:val="009A6B7E"/>
    <w:rsid w:val="009A6E2E"/>
    <w:rsid w:val="009A79F7"/>
    <w:rsid w:val="009B0DFD"/>
    <w:rsid w:val="009B26BA"/>
    <w:rsid w:val="009B27F0"/>
    <w:rsid w:val="009B3E57"/>
    <w:rsid w:val="009B4E8A"/>
    <w:rsid w:val="009B5051"/>
    <w:rsid w:val="009B5ADD"/>
    <w:rsid w:val="009B5E3A"/>
    <w:rsid w:val="009B61C7"/>
    <w:rsid w:val="009B79EB"/>
    <w:rsid w:val="009C04F9"/>
    <w:rsid w:val="009C1138"/>
    <w:rsid w:val="009C4764"/>
    <w:rsid w:val="009C50C2"/>
    <w:rsid w:val="009C54A1"/>
    <w:rsid w:val="009C6C8C"/>
    <w:rsid w:val="009C7798"/>
    <w:rsid w:val="009C7DFC"/>
    <w:rsid w:val="009D1822"/>
    <w:rsid w:val="009D4230"/>
    <w:rsid w:val="009D4CB7"/>
    <w:rsid w:val="009D525B"/>
    <w:rsid w:val="009E0DD7"/>
    <w:rsid w:val="009E14A1"/>
    <w:rsid w:val="009E35DF"/>
    <w:rsid w:val="009E3DE3"/>
    <w:rsid w:val="009E451E"/>
    <w:rsid w:val="009E4ABD"/>
    <w:rsid w:val="009E4ED0"/>
    <w:rsid w:val="009E5808"/>
    <w:rsid w:val="009E6077"/>
    <w:rsid w:val="009F126C"/>
    <w:rsid w:val="009F1FD2"/>
    <w:rsid w:val="009F200D"/>
    <w:rsid w:val="009F2C6B"/>
    <w:rsid w:val="009F3CCB"/>
    <w:rsid w:val="009F4525"/>
    <w:rsid w:val="009F7327"/>
    <w:rsid w:val="00A020B0"/>
    <w:rsid w:val="00A024BC"/>
    <w:rsid w:val="00A02B08"/>
    <w:rsid w:val="00A045B5"/>
    <w:rsid w:val="00A04E49"/>
    <w:rsid w:val="00A10B8D"/>
    <w:rsid w:val="00A10BA2"/>
    <w:rsid w:val="00A10BE9"/>
    <w:rsid w:val="00A12CBB"/>
    <w:rsid w:val="00A133EA"/>
    <w:rsid w:val="00A169F9"/>
    <w:rsid w:val="00A16C09"/>
    <w:rsid w:val="00A179DD"/>
    <w:rsid w:val="00A25C43"/>
    <w:rsid w:val="00A3067F"/>
    <w:rsid w:val="00A30FB3"/>
    <w:rsid w:val="00A31846"/>
    <w:rsid w:val="00A31C69"/>
    <w:rsid w:val="00A330A6"/>
    <w:rsid w:val="00A3716B"/>
    <w:rsid w:val="00A40291"/>
    <w:rsid w:val="00A40E29"/>
    <w:rsid w:val="00A4113A"/>
    <w:rsid w:val="00A425B5"/>
    <w:rsid w:val="00A43137"/>
    <w:rsid w:val="00A44413"/>
    <w:rsid w:val="00A45180"/>
    <w:rsid w:val="00A456C0"/>
    <w:rsid w:val="00A463AA"/>
    <w:rsid w:val="00A46938"/>
    <w:rsid w:val="00A46ABF"/>
    <w:rsid w:val="00A50734"/>
    <w:rsid w:val="00A508B9"/>
    <w:rsid w:val="00A513E0"/>
    <w:rsid w:val="00A51A58"/>
    <w:rsid w:val="00A53FDF"/>
    <w:rsid w:val="00A601F0"/>
    <w:rsid w:val="00A6355F"/>
    <w:rsid w:val="00A6572E"/>
    <w:rsid w:val="00A65803"/>
    <w:rsid w:val="00A6683F"/>
    <w:rsid w:val="00A6749D"/>
    <w:rsid w:val="00A67BBD"/>
    <w:rsid w:val="00A700D1"/>
    <w:rsid w:val="00A71413"/>
    <w:rsid w:val="00A72248"/>
    <w:rsid w:val="00A7230B"/>
    <w:rsid w:val="00A7278F"/>
    <w:rsid w:val="00A7408F"/>
    <w:rsid w:val="00A74455"/>
    <w:rsid w:val="00A77A64"/>
    <w:rsid w:val="00A829A4"/>
    <w:rsid w:val="00A8427A"/>
    <w:rsid w:val="00A85B29"/>
    <w:rsid w:val="00A85D31"/>
    <w:rsid w:val="00A86A51"/>
    <w:rsid w:val="00A90E12"/>
    <w:rsid w:val="00A9302F"/>
    <w:rsid w:val="00A9308C"/>
    <w:rsid w:val="00A9399B"/>
    <w:rsid w:val="00A944EB"/>
    <w:rsid w:val="00A94667"/>
    <w:rsid w:val="00A948AB"/>
    <w:rsid w:val="00A956B4"/>
    <w:rsid w:val="00AA0D6C"/>
    <w:rsid w:val="00AA1E09"/>
    <w:rsid w:val="00AA349E"/>
    <w:rsid w:val="00AA3CE5"/>
    <w:rsid w:val="00AA3E31"/>
    <w:rsid w:val="00AA6086"/>
    <w:rsid w:val="00AA720B"/>
    <w:rsid w:val="00AB0FB7"/>
    <w:rsid w:val="00AB1DB2"/>
    <w:rsid w:val="00AB1E46"/>
    <w:rsid w:val="00AB54E8"/>
    <w:rsid w:val="00AB59B8"/>
    <w:rsid w:val="00AC0E9D"/>
    <w:rsid w:val="00AC10B5"/>
    <w:rsid w:val="00AC153D"/>
    <w:rsid w:val="00AC1EA8"/>
    <w:rsid w:val="00AC2374"/>
    <w:rsid w:val="00AC50CA"/>
    <w:rsid w:val="00AC5C3B"/>
    <w:rsid w:val="00AC72B6"/>
    <w:rsid w:val="00AD0034"/>
    <w:rsid w:val="00AD01E9"/>
    <w:rsid w:val="00AD04E0"/>
    <w:rsid w:val="00AD0BF6"/>
    <w:rsid w:val="00AD104A"/>
    <w:rsid w:val="00AD3D15"/>
    <w:rsid w:val="00AD3E5D"/>
    <w:rsid w:val="00AD4DD8"/>
    <w:rsid w:val="00AD510F"/>
    <w:rsid w:val="00AD598A"/>
    <w:rsid w:val="00AD7086"/>
    <w:rsid w:val="00AE022C"/>
    <w:rsid w:val="00AE3A3A"/>
    <w:rsid w:val="00AE5226"/>
    <w:rsid w:val="00AE5318"/>
    <w:rsid w:val="00AE657C"/>
    <w:rsid w:val="00AE7C14"/>
    <w:rsid w:val="00AF17E4"/>
    <w:rsid w:val="00AF27C3"/>
    <w:rsid w:val="00AF2A32"/>
    <w:rsid w:val="00AF2AE3"/>
    <w:rsid w:val="00AF3DA4"/>
    <w:rsid w:val="00AF40D5"/>
    <w:rsid w:val="00B05DF8"/>
    <w:rsid w:val="00B06319"/>
    <w:rsid w:val="00B065E8"/>
    <w:rsid w:val="00B06C7A"/>
    <w:rsid w:val="00B07859"/>
    <w:rsid w:val="00B11245"/>
    <w:rsid w:val="00B11548"/>
    <w:rsid w:val="00B11ED1"/>
    <w:rsid w:val="00B125F5"/>
    <w:rsid w:val="00B126B3"/>
    <w:rsid w:val="00B13B5D"/>
    <w:rsid w:val="00B165B7"/>
    <w:rsid w:val="00B17806"/>
    <w:rsid w:val="00B17FFD"/>
    <w:rsid w:val="00B1BDC4"/>
    <w:rsid w:val="00B20E95"/>
    <w:rsid w:val="00B30BCA"/>
    <w:rsid w:val="00B3134C"/>
    <w:rsid w:val="00B31557"/>
    <w:rsid w:val="00B315F8"/>
    <w:rsid w:val="00B33264"/>
    <w:rsid w:val="00B344DC"/>
    <w:rsid w:val="00B37BE0"/>
    <w:rsid w:val="00B41165"/>
    <w:rsid w:val="00B412F1"/>
    <w:rsid w:val="00B41EDE"/>
    <w:rsid w:val="00B43145"/>
    <w:rsid w:val="00B45291"/>
    <w:rsid w:val="00B46B09"/>
    <w:rsid w:val="00B47FAF"/>
    <w:rsid w:val="00B5090B"/>
    <w:rsid w:val="00B50AF0"/>
    <w:rsid w:val="00B50F87"/>
    <w:rsid w:val="00B515A4"/>
    <w:rsid w:val="00B52298"/>
    <w:rsid w:val="00B5371E"/>
    <w:rsid w:val="00B53C79"/>
    <w:rsid w:val="00B542C8"/>
    <w:rsid w:val="00B57FD1"/>
    <w:rsid w:val="00B619E8"/>
    <w:rsid w:val="00B62C7E"/>
    <w:rsid w:val="00B639F4"/>
    <w:rsid w:val="00B64F23"/>
    <w:rsid w:val="00B64FB0"/>
    <w:rsid w:val="00B65038"/>
    <w:rsid w:val="00B673A1"/>
    <w:rsid w:val="00B67635"/>
    <w:rsid w:val="00B67C81"/>
    <w:rsid w:val="00B700B1"/>
    <w:rsid w:val="00B71261"/>
    <w:rsid w:val="00B7369D"/>
    <w:rsid w:val="00B7408A"/>
    <w:rsid w:val="00B74474"/>
    <w:rsid w:val="00B75758"/>
    <w:rsid w:val="00B77B16"/>
    <w:rsid w:val="00B80B22"/>
    <w:rsid w:val="00B81250"/>
    <w:rsid w:val="00B81513"/>
    <w:rsid w:val="00B85418"/>
    <w:rsid w:val="00B854D2"/>
    <w:rsid w:val="00B87830"/>
    <w:rsid w:val="00B878FF"/>
    <w:rsid w:val="00B91D02"/>
    <w:rsid w:val="00B92205"/>
    <w:rsid w:val="00B92F4B"/>
    <w:rsid w:val="00B93EA1"/>
    <w:rsid w:val="00B94C73"/>
    <w:rsid w:val="00B975B4"/>
    <w:rsid w:val="00B9799F"/>
    <w:rsid w:val="00BA092B"/>
    <w:rsid w:val="00BA197A"/>
    <w:rsid w:val="00BA20A6"/>
    <w:rsid w:val="00BA2BBC"/>
    <w:rsid w:val="00BA79B4"/>
    <w:rsid w:val="00BB07DF"/>
    <w:rsid w:val="00BB2156"/>
    <w:rsid w:val="00BB2A84"/>
    <w:rsid w:val="00BB44F6"/>
    <w:rsid w:val="00BC02DA"/>
    <w:rsid w:val="00BC0439"/>
    <w:rsid w:val="00BC0467"/>
    <w:rsid w:val="00BC2A08"/>
    <w:rsid w:val="00BD122A"/>
    <w:rsid w:val="00BD4491"/>
    <w:rsid w:val="00BD4FC7"/>
    <w:rsid w:val="00BD600A"/>
    <w:rsid w:val="00BE035C"/>
    <w:rsid w:val="00BE0A27"/>
    <w:rsid w:val="00BE0B72"/>
    <w:rsid w:val="00BE1F57"/>
    <w:rsid w:val="00BE2E5D"/>
    <w:rsid w:val="00BE2E89"/>
    <w:rsid w:val="00BE369E"/>
    <w:rsid w:val="00BE3921"/>
    <w:rsid w:val="00BE4432"/>
    <w:rsid w:val="00BE4911"/>
    <w:rsid w:val="00BE4C21"/>
    <w:rsid w:val="00BE4EBD"/>
    <w:rsid w:val="00BE4F33"/>
    <w:rsid w:val="00BE6E6E"/>
    <w:rsid w:val="00BE7478"/>
    <w:rsid w:val="00BE77FC"/>
    <w:rsid w:val="00BF100F"/>
    <w:rsid w:val="00BF1C4A"/>
    <w:rsid w:val="00BF1D4D"/>
    <w:rsid w:val="00BF2E3C"/>
    <w:rsid w:val="00BF3112"/>
    <w:rsid w:val="00BF3152"/>
    <w:rsid w:val="00BF6314"/>
    <w:rsid w:val="00BF71CB"/>
    <w:rsid w:val="00C01E4F"/>
    <w:rsid w:val="00C04B90"/>
    <w:rsid w:val="00C060F9"/>
    <w:rsid w:val="00C07543"/>
    <w:rsid w:val="00C075D6"/>
    <w:rsid w:val="00C076F6"/>
    <w:rsid w:val="00C10BAD"/>
    <w:rsid w:val="00C14045"/>
    <w:rsid w:val="00C16D75"/>
    <w:rsid w:val="00C1724F"/>
    <w:rsid w:val="00C21255"/>
    <w:rsid w:val="00C21C08"/>
    <w:rsid w:val="00C21C1B"/>
    <w:rsid w:val="00C21F01"/>
    <w:rsid w:val="00C225AA"/>
    <w:rsid w:val="00C23FDD"/>
    <w:rsid w:val="00C24F0A"/>
    <w:rsid w:val="00C27255"/>
    <w:rsid w:val="00C27736"/>
    <w:rsid w:val="00C30F95"/>
    <w:rsid w:val="00C32DB2"/>
    <w:rsid w:val="00C35607"/>
    <w:rsid w:val="00C36AFD"/>
    <w:rsid w:val="00C37549"/>
    <w:rsid w:val="00C408CA"/>
    <w:rsid w:val="00C41D13"/>
    <w:rsid w:val="00C44822"/>
    <w:rsid w:val="00C44CB3"/>
    <w:rsid w:val="00C4515A"/>
    <w:rsid w:val="00C47C46"/>
    <w:rsid w:val="00C50D26"/>
    <w:rsid w:val="00C520C5"/>
    <w:rsid w:val="00C52D28"/>
    <w:rsid w:val="00C538BE"/>
    <w:rsid w:val="00C54F72"/>
    <w:rsid w:val="00C56B57"/>
    <w:rsid w:val="00C579C4"/>
    <w:rsid w:val="00C57B98"/>
    <w:rsid w:val="00C60318"/>
    <w:rsid w:val="00C60376"/>
    <w:rsid w:val="00C62F18"/>
    <w:rsid w:val="00C6331F"/>
    <w:rsid w:val="00C64C18"/>
    <w:rsid w:val="00C65658"/>
    <w:rsid w:val="00C65EAC"/>
    <w:rsid w:val="00C66F81"/>
    <w:rsid w:val="00C6784F"/>
    <w:rsid w:val="00C678E8"/>
    <w:rsid w:val="00C73AE7"/>
    <w:rsid w:val="00C74754"/>
    <w:rsid w:val="00C75B88"/>
    <w:rsid w:val="00C76112"/>
    <w:rsid w:val="00C80E09"/>
    <w:rsid w:val="00C811E0"/>
    <w:rsid w:val="00C81370"/>
    <w:rsid w:val="00C813F0"/>
    <w:rsid w:val="00C81780"/>
    <w:rsid w:val="00C83699"/>
    <w:rsid w:val="00C8437B"/>
    <w:rsid w:val="00C86ADA"/>
    <w:rsid w:val="00C87B24"/>
    <w:rsid w:val="00C90807"/>
    <w:rsid w:val="00C9107E"/>
    <w:rsid w:val="00C914B5"/>
    <w:rsid w:val="00C9248B"/>
    <w:rsid w:val="00C93567"/>
    <w:rsid w:val="00C935EA"/>
    <w:rsid w:val="00C936B9"/>
    <w:rsid w:val="00C9418E"/>
    <w:rsid w:val="00C9446E"/>
    <w:rsid w:val="00C9463D"/>
    <w:rsid w:val="00C94C34"/>
    <w:rsid w:val="00C97222"/>
    <w:rsid w:val="00C97ADF"/>
    <w:rsid w:val="00CA064A"/>
    <w:rsid w:val="00CA27F1"/>
    <w:rsid w:val="00CA2AA5"/>
    <w:rsid w:val="00CA2E24"/>
    <w:rsid w:val="00CA7971"/>
    <w:rsid w:val="00CA7F78"/>
    <w:rsid w:val="00CB1144"/>
    <w:rsid w:val="00CB2C34"/>
    <w:rsid w:val="00CB2D33"/>
    <w:rsid w:val="00CB3669"/>
    <w:rsid w:val="00CB46DE"/>
    <w:rsid w:val="00CB4D8C"/>
    <w:rsid w:val="00CB5309"/>
    <w:rsid w:val="00CB5A35"/>
    <w:rsid w:val="00CC3B91"/>
    <w:rsid w:val="00CC3D6C"/>
    <w:rsid w:val="00CC54F5"/>
    <w:rsid w:val="00CC642C"/>
    <w:rsid w:val="00CD0242"/>
    <w:rsid w:val="00CD042E"/>
    <w:rsid w:val="00CD0891"/>
    <w:rsid w:val="00CD0D02"/>
    <w:rsid w:val="00CD4655"/>
    <w:rsid w:val="00CE01AA"/>
    <w:rsid w:val="00CE1A56"/>
    <w:rsid w:val="00CE2276"/>
    <w:rsid w:val="00CE2957"/>
    <w:rsid w:val="00CE3CD3"/>
    <w:rsid w:val="00CE43EC"/>
    <w:rsid w:val="00CE599B"/>
    <w:rsid w:val="00CE69A0"/>
    <w:rsid w:val="00CE73EC"/>
    <w:rsid w:val="00CE74D5"/>
    <w:rsid w:val="00CF076D"/>
    <w:rsid w:val="00CF1635"/>
    <w:rsid w:val="00CF4A2D"/>
    <w:rsid w:val="00CF53E2"/>
    <w:rsid w:val="00CF7D45"/>
    <w:rsid w:val="00D00A1E"/>
    <w:rsid w:val="00D0215E"/>
    <w:rsid w:val="00D037A6"/>
    <w:rsid w:val="00D043FA"/>
    <w:rsid w:val="00D05C1C"/>
    <w:rsid w:val="00D0650F"/>
    <w:rsid w:val="00D06F48"/>
    <w:rsid w:val="00D07364"/>
    <w:rsid w:val="00D07501"/>
    <w:rsid w:val="00D11AEA"/>
    <w:rsid w:val="00D12C4A"/>
    <w:rsid w:val="00D1441E"/>
    <w:rsid w:val="00D146E9"/>
    <w:rsid w:val="00D16EA9"/>
    <w:rsid w:val="00D212B7"/>
    <w:rsid w:val="00D22FD7"/>
    <w:rsid w:val="00D23485"/>
    <w:rsid w:val="00D23954"/>
    <w:rsid w:val="00D246B4"/>
    <w:rsid w:val="00D24EEC"/>
    <w:rsid w:val="00D2511D"/>
    <w:rsid w:val="00D2538F"/>
    <w:rsid w:val="00D265AF"/>
    <w:rsid w:val="00D30091"/>
    <w:rsid w:val="00D31192"/>
    <w:rsid w:val="00D316FF"/>
    <w:rsid w:val="00D336A9"/>
    <w:rsid w:val="00D3410E"/>
    <w:rsid w:val="00D359F4"/>
    <w:rsid w:val="00D37D76"/>
    <w:rsid w:val="00D41E03"/>
    <w:rsid w:val="00D422E9"/>
    <w:rsid w:val="00D42C27"/>
    <w:rsid w:val="00D43B16"/>
    <w:rsid w:val="00D45960"/>
    <w:rsid w:val="00D465D6"/>
    <w:rsid w:val="00D47A29"/>
    <w:rsid w:val="00D5247C"/>
    <w:rsid w:val="00D55E2D"/>
    <w:rsid w:val="00D565BC"/>
    <w:rsid w:val="00D57125"/>
    <w:rsid w:val="00D60F82"/>
    <w:rsid w:val="00D61A97"/>
    <w:rsid w:val="00D6605A"/>
    <w:rsid w:val="00D67498"/>
    <w:rsid w:val="00D67619"/>
    <w:rsid w:val="00D67A04"/>
    <w:rsid w:val="00D67C18"/>
    <w:rsid w:val="00D70531"/>
    <w:rsid w:val="00D71D82"/>
    <w:rsid w:val="00D72252"/>
    <w:rsid w:val="00D722A3"/>
    <w:rsid w:val="00D73D22"/>
    <w:rsid w:val="00D75DD4"/>
    <w:rsid w:val="00D773EA"/>
    <w:rsid w:val="00D77EE7"/>
    <w:rsid w:val="00D80513"/>
    <w:rsid w:val="00D8103D"/>
    <w:rsid w:val="00D842FE"/>
    <w:rsid w:val="00D86CE1"/>
    <w:rsid w:val="00D90520"/>
    <w:rsid w:val="00D90E89"/>
    <w:rsid w:val="00D91834"/>
    <w:rsid w:val="00D93118"/>
    <w:rsid w:val="00D95AE9"/>
    <w:rsid w:val="00D9600A"/>
    <w:rsid w:val="00D96EF8"/>
    <w:rsid w:val="00D9721D"/>
    <w:rsid w:val="00D975BE"/>
    <w:rsid w:val="00DA4482"/>
    <w:rsid w:val="00DA6B7E"/>
    <w:rsid w:val="00DB0234"/>
    <w:rsid w:val="00DB1011"/>
    <w:rsid w:val="00DB141A"/>
    <w:rsid w:val="00DB27AF"/>
    <w:rsid w:val="00DB2F25"/>
    <w:rsid w:val="00DB4431"/>
    <w:rsid w:val="00DB46D2"/>
    <w:rsid w:val="00DB6769"/>
    <w:rsid w:val="00DC0055"/>
    <w:rsid w:val="00DC1296"/>
    <w:rsid w:val="00DC289C"/>
    <w:rsid w:val="00DC61EA"/>
    <w:rsid w:val="00DC6E28"/>
    <w:rsid w:val="00DD0170"/>
    <w:rsid w:val="00DD0D67"/>
    <w:rsid w:val="00DD13AB"/>
    <w:rsid w:val="00DD14C8"/>
    <w:rsid w:val="00DD1FC3"/>
    <w:rsid w:val="00DD247E"/>
    <w:rsid w:val="00DD54FE"/>
    <w:rsid w:val="00DD6238"/>
    <w:rsid w:val="00DD6567"/>
    <w:rsid w:val="00DE04A4"/>
    <w:rsid w:val="00DE13AA"/>
    <w:rsid w:val="00DE1703"/>
    <w:rsid w:val="00DE19D4"/>
    <w:rsid w:val="00DE1D2D"/>
    <w:rsid w:val="00DE1D32"/>
    <w:rsid w:val="00DE23CD"/>
    <w:rsid w:val="00DE27AA"/>
    <w:rsid w:val="00DE2AEF"/>
    <w:rsid w:val="00DE2B85"/>
    <w:rsid w:val="00DE2D00"/>
    <w:rsid w:val="00DE4284"/>
    <w:rsid w:val="00DE5947"/>
    <w:rsid w:val="00DF1909"/>
    <w:rsid w:val="00DF66BE"/>
    <w:rsid w:val="00DF673C"/>
    <w:rsid w:val="00DF6F59"/>
    <w:rsid w:val="00DF73F5"/>
    <w:rsid w:val="00DF7F15"/>
    <w:rsid w:val="00E024EF"/>
    <w:rsid w:val="00E04CDE"/>
    <w:rsid w:val="00E06561"/>
    <w:rsid w:val="00E066BE"/>
    <w:rsid w:val="00E10F79"/>
    <w:rsid w:val="00E11069"/>
    <w:rsid w:val="00E1150B"/>
    <w:rsid w:val="00E123A5"/>
    <w:rsid w:val="00E12842"/>
    <w:rsid w:val="00E12E01"/>
    <w:rsid w:val="00E146CF"/>
    <w:rsid w:val="00E14D51"/>
    <w:rsid w:val="00E150AF"/>
    <w:rsid w:val="00E173CE"/>
    <w:rsid w:val="00E1752D"/>
    <w:rsid w:val="00E17C83"/>
    <w:rsid w:val="00E23A68"/>
    <w:rsid w:val="00E244E1"/>
    <w:rsid w:val="00E267B3"/>
    <w:rsid w:val="00E275FC"/>
    <w:rsid w:val="00E3018D"/>
    <w:rsid w:val="00E30C95"/>
    <w:rsid w:val="00E317BE"/>
    <w:rsid w:val="00E32975"/>
    <w:rsid w:val="00E33132"/>
    <w:rsid w:val="00E3422A"/>
    <w:rsid w:val="00E414D7"/>
    <w:rsid w:val="00E41826"/>
    <w:rsid w:val="00E422FB"/>
    <w:rsid w:val="00E42CEC"/>
    <w:rsid w:val="00E43DA6"/>
    <w:rsid w:val="00E44A07"/>
    <w:rsid w:val="00E45099"/>
    <w:rsid w:val="00E452F2"/>
    <w:rsid w:val="00E45E1F"/>
    <w:rsid w:val="00E45E7D"/>
    <w:rsid w:val="00E47DA8"/>
    <w:rsid w:val="00E51082"/>
    <w:rsid w:val="00E523CB"/>
    <w:rsid w:val="00E54518"/>
    <w:rsid w:val="00E54CA7"/>
    <w:rsid w:val="00E56B7E"/>
    <w:rsid w:val="00E63132"/>
    <w:rsid w:val="00E6510D"/>
    <w:rsid w:val="00E65325"/>
    <w:rsid w:val="00E6731D"/>
    <w:rsid w:val="00E673D8"/>
    <w:rsid w:val="00E7047A"/>
    <w:rsid w:val="00E70620"/>
    <w:rsid w:val="00E70B70"/>
    <w:rsid w:val="00E715B8"/>
    <w:rsid w:val="00E716E3"/>
    <w:rsid w:val="00E72D34"/>
    <w:rsid w:val="00E733AB"/>
    <w:rsid w:val="00E74539"/>
    <w:rsid w:val="00E757CF"/>
    <w:rsid w:val="00E801E4"/>
    <w:rsid w:val="00E8064A"/>
    <w:rsid w:val="00E806CA"/>
    <w:rsid w:val="00E8271E"/>
    <w:rsid w:val="00E83215"/>
    <w:rsid w:val="00E854DF"/>
    <w:rsid w:val="00E86488"/>
    <w:rsid w:val="00E90036"/>
    <w:rsid w:val="00E902A5"/>
    <w:rsid w:val="00E9100B"/>
    <w:rsid w:val="00E91055"/>
    <w:rsid w:val="00E91F45"/>
    <w:rsid w:val="00E9279D"/>
    <w:rsid w:val="00E929F0"/>
    <w:rsid w:val="00E959B8"/>
    <w:rsid w:val="00E97A57"/>
    <w:rsid w:val="00EA0690"/>
    <w:rsid w:val="00EA2547"/>
    <w:rsid w:val="00EA323C"/>
    <w:rsid w:val="00EA3AF4"/>
    <w:rsid w:val="00EA3E4A"/>
    <w:rsid w:val="00EA4F16"/>
    <w:rsid w:val="00EA576A"/>
    <w:rsid w:val="00EA662F"/>
    <w:rsid w:val="00EB0199"/>
    <w:rsid w:val="00EB034D"/>
    <w:rsid w:val="00EB0669"/>
    <w:rsid w:val="00EB101B"/>
    <w:rsid w:val="00EB30B5"/>
    <w:rsid w:val="00EB3296"/>
    <w:rsid w:val="00EB4B3F"/>
    <w:rsid w:val="00EB5191"/>
    <w:rsid w:val="00EB6572"/>
    <w:rsid w:val="00EB78DC"/>
    <w:rsid w:val="00EC1859"/>
    <w:rsid w:val="00EC51A9"/>
    <w:rsid w:val="00EC6D66"/>
    <w:rsid w:val="00EC7A70"/>
    <w:rsid w:val="00EC7B1A"/>
    <w:rsid w:val="00ED2016"/>
    <w:rsid w:val="00ED241F"/>
    <w:rsid w:val="00ED24E6"/>
    <w:rsid w:val="00ED547A"/>
    <w:rsid w:val="00EE0CD1"/>
    <w:rsid w:val="00EE10A0"/>
    <w:rsid w:val="00EE10B7"/>
    <w:rsid w:val="00EE20FC"/>
    <w:rsid w:val="00EE4655"/>
    <w:rsid w:val="00EE4FC5"/>
    <w:rsid w:val="00EE5A12"/>
    <w:rsid w:val="00EE7954"/>
    <w:rsid w:val="00EF094E"/>
    <w:rsid w:val="00EF1E8D"/>
    <w:rsid w:val="00EF4533"/>
    <w:rsid w:val="00EF4C3A"/>
    <w:rsid w:val="00EF6B92"/>
    <w:rsid w:val="00EF7BD5"/>
    <w:rsid w:val="00F02E87"/>
    <w:rsid w:val="00F04670"/>
    <w:rsid w:val="00F04B6B"/>
    <w:rsid w:val="00F07AE2"/>
    <w:rsid w:val="00F13559"/>
    <w:rsid w:val="00F13AAB"/>
    <w:rsid w:val="00F14A12"/>
    <w:rsid w:val="00F14C86"/>
    <w:rsid w:val="00F1BD25"/>
    <w:rsid w:val="00F20E21"/>
    <w:rsid w:val="00F2134C"/>
    <w:rsid w:val="00F218B7"/>
    <w:rsid w:val="00F21A03"/>
    <w:rsid w:val="00F22386"/>
    <w:rsid w:val="00F2324D"/>
    <w:rsid w:val="00F23A2F"/>
    <w:rsid w:val="00F25031"/>
    <w:rsid w:val="00F255ED"/>
    <w:rsid w:val="00F25B9A"/>
    <w:rsid w:val="00F26652"/>
    <w:rsid w:val="00F30505"/>
    <w:rsid w:val="00F31A6D"/>
    <w:rsid w:val="00F3258C"/>
    <w:rsid w:val="00F36595"/>
    <w:rsid w:val="00F36CDE"/>
    <w:rsid w:val="00F37CD6"/>
    <w:rsid w:val="00F41F62"/>
    <w:rsid w:val="00F43C4A"/>
    <w:rsid w:val="00F43DA0"/>
    <w:rsid w:val="00F43DEC"/>
    <w:rsid w:val="00F44D6F"/>
    <w:rsid w:val="00F46046"/>
    <w:rsid w:val="00F47522"/>
    <w:rsid w:val="00F5008D"/>
    <w:rsid w:val="00F50825"/>
    <w:rsid w:val="00F50F5C"/>
    <w:rsid w:val="00F519C8"/>
    <w:rsid w:val="00F54485"/>
    <w:rsid w:val="00F54B76"/>
    <w:rsid w:val="00F566B2"/>
    <w:rsid w:val="00F57C79"/>
    <w:rsid w:val="00F61D0E"/>
    <w:rsid w:val="00F65897"/>
    <w:rsid w:val="00F66321"/>
    <w:rsid w:val="00F664B0"/>
    <w:rsid w:val="00F665C2"/>
    <w:rsid w:val="00F72E1B"/>
    <w:rsid w:val="00F75538"/>
    <w:rsid w:val="00F75C02"/>
    <w:rsid w:val="00F760FC"/>
    <w:rsid w:val="00F769D8"/>
    <w:rsid w:val="00F80B15"/>
    <w:rsid w:val="00F817CE"/>
    <w:rsid w:val="00F82485"/>
    <w:rsid w:val="00F8287A"/>
    <w:rsid w:val="00F82C1D"/>
    <w:rsid w:val="00F82C7A"/>
    <w:rsid w:val="00F84F7A"/>
    <w:rsid w:val="00F858BC"/>
    <w:rsid w:val="00F85A92"/>
    <w:rsid w:val="00F92DF9"/>
    <w:rsid w:val="00F92EA9"/>
    <w:rsid w:val="00F94267"/>
    <w:rsid w:val="00F95E61"/>
    <w:rsid w:val="00FA1858"/>
    <w:rsid w:val="00FA3E27"/>
    <w:rsid w:val="00FA47A4"/>
    <w:rsid w:val="00FA5A17"/>
    <w:rsid w:val="00FA7095"/>
    <w:rsid w:val="00FB511A"/>
    <w:rsid w:val="00FB51BB"/>
    <w:rsid w:val="00FB5702"/>
    <w:rsid w:val="00FB64B4"/>
    <w:rsid w:val="00FC0159"/>
    <w:rsid w:val="00FC10E3"/>
    <w:rsid w:val="00FC142F"/>
    <w:rsid w:val="00FC692B"/>
    <w:rsid w:val="00FC7998"/>
    <w:rsid w:val="00FC7F39"/>
    <w:rsid w:val="00FD032A"/>
    <w:rsid w:val="00FD0D61"/>
    <w:rsid w:val="00FD15C6"/>
    <w:rsid w:val="00FD15F1"/>
    <w:rsid w:val="00FD22C0"/>
    <w:rsid w:val="00FD3351"/>
    <w:rsid w:val="00FD6184"/>
    <w:rsid w:val="00FD70C4"/>
    <w:rsid w:val="00FE0602"/>
    <w:rsid w:val="00FE077E"/>
    <w:rsid w:val="00FE091D"/>
    <w:rsid w:val="00FE1C2C"/>
    <w:rsid w:val="00FE2F55"/>
    <w:rsid w:val="00FE611D"/>
    <w:rsid w:val="00FE62E6"/>
    <w:rsid w:val="00FE7BC6"/>
    <w:rsid w:val="00FF3123"/>
    <w:rsid w:val="00FF5094"/>
    <w:rsid w:val="00FF7042"/>
    <w:rsid w:val="00FF76CE"/>
    <w:rsid w:val="00FF7941"/>
    <w:rsid w:val="01017947"/>
    <w:rsid w:val="011DBBB4"/>
    <w:rsid w:val="014FB8C8"/>
    <w:rsid w:val="014FDA84"/>
    <w:rsid w:val="0162E89A"/>
    <w:rsid w:val="018255ED"/>
    <w:rsid w:val="01ACDA16"/>
    <w:rsid w:val="025F256B"/>
    <w:rsid w:val="027B4334"/>
    <w:rsid w:val="02BB801D"/>
    <w:rsid w:val="02C36F12"/>
    <w:rsid w:val="02DB955A"/>
    <w:rsid w:val="038124FC"/>
    <w:rsid w:val="03A936DC"/>
    <w:rsid w:val="03AC7C52"/>
    <w:rsid w:val="03B31D13"/>
    <w:rsid w:val="03CAED42"/>
    <w:rsid w:val="03D72007"/>
    <w:rsid w:val="043C49A9"/>
    <w:rsid w:val="045D3590"/>
    <w:rsid w:val="049E20FC"/>
    <w:rsid w:val="054ACE29"/>
    <w:rsid w:val="05624005"/>
    <w:rsid w:val="056CFA26"/>
    <w:rsid w:val="057C4470"/>
    <w:rsid w:val="058AAF75"/>
    <w:rsid w:val="05E2F5DC"/>
    <w:rsid w:val="065E033E"/>
    <w:rsid w:val="068910C6"/>
    <w:rsid w:val="06A63614"/>
    <w:rsid w:val="06FC4466"/>
    <w:rsid w:val="073B658A"/>
    <w:rsid w:val="076CB13B"/>
    <w:rsid w:val="078A13DE"/>
    <w:rsid w:val="07BC7D84"/>
    <w:rsid w:val="07D3A731"/>
    <w:rsid w:val="0853168D"/>
    <w:rsid w:val="08B691D4"/>
    <w:rsid w:val="08B88678"/>
    <w:rsid w:val="095A34B6"/>
    <w:rsid w:val="09883708"/>
    <w:rsid w:val="09A021ED"/>
    <w:rsid w:val="09A78BE7"/>
    <w:rsid w:val="09D6882A"/>
    <w:rsid w:val="0A450FFA"/>
    <w:rsid w:val="0A65DE6F"/>
    <w:rsid w:val="0A85CCF5"/>
    <w:rsid w:val="0AB843B7"/>
    <w:rsid w:val="0ACB5115"/>
    <w:rsid w:val="0B51B188"/>
    <w:rsid w:val="0B51CE12"/>
    <w:rsid w:val="0B6938A1"/>
    <w:rsid w:val="0B70CBF6"/>
    <w:rsid w:val="0B74DEBB"/>
    <w:rsid w:val="0C1B4B4A"/>
    <w:rsid w:val="0C2236CD"/>
    <w:rsid w:val="0C576290"/>
    <w:rsid w:val="0C9D19F7"/>
    <w:rsid w:val="0CD39849"/>
    <w:rsid w:val="0CFE93F1"/>
    <w:rsid w:val="0D07193D"/>
    <w:rsid w:val="0D102A64"/>
    <w:rsid w:val="0D9680D4"/>
    <w:rsid w:val="0E18927B"/>
    <w:rsid w:val="0E24F6BF"/>
    <w:rsid w:val="0E3AED36"/>
    <w:rsid w:val="0EFFF9BB"/>
    <w:rsid w:val="0F870880"/>
    <w:rsid w:val="0FAB2462"/>
    <w:rsid w:val="0FB535F3"/>
    <w:rsid w:val="0FCEAAE5"/>
    <w:rsid w:val="0FF9672E"/>
    <w:rsid w:val="10089865"/>
    <w:rsid w:val="10BFA70F"/>
    <w:rsid w:val="10E65994"/>
    <w:rsid w:val="10E819CB"/>
    <w:rsid w:val="112F7D62"/>
    <w:rsid w:val="11609DB2"/>
    <w:rsid w:val="11F57BB0"/>
    <w:rsid w:val="1237499C"/>
    <w:rsid w:val="1251833A"/>
    <w:rsid w:val="130F5D3D"/>
    <w:rsid w:val="1336775D"/>
    <w:rsid w:val="13AE04D4"/>
    <w:rsid w:val="13AE6272"/>
    <w:rsid w:val="14352AAE"/>
    <w:rsid w:val="146AC320"/>
    <w:rsid w:val="15354B12"/>
    <w:rsid w:val="154176B6"/>
    <w:rsid w:val="154953C2"/>
    <w:rsid w:val="15D06514"/>
    <w:rsid w:val="15E21733"/>
    <w:rsid w:val="1690B6F5"/>
    <w:rsid w:val="16D469C0"/>
    <w:rsid w:val="16D5313B"/>
    <w:rsid w:val="16F0FFB6"/>
    <w:rsid w:val="16F1D0E6"/>
    <w:rsid w:val="1704C3DE"/>
    <w:rsid w:val="17298F99"/>
    <w:rsid w:val="174F2A13"/>
    <w:rsid w:val="17FA7443"/>
    <w:rsid w:val="1822F80F"/>
    <w:rsid w:val="182448E3"/>
    <w:rsid w:val="18571A75"/>
    <w:rsid w:val="18905B94"/>
    <w:rsid w:val="18F93C25"/>
    <w:rsid w:val="19239A29"/>
    <w:rsid w:val="1924C617"/>
    <w:rsid w:val="195434E2"/>
    <w:rsid w:val="195507C5"/>
    <w:rsid w:val="19981210"/>
    <w:rsid w:val="1A6D8DB0"/>
    <w:rsid w:val="1A92F48D"/>
    <w:rsid w:val="1ABB35FC"/>
    <w:rsid w:val="1B21763F"/>
    <w:rsid w:val="1B4844F5"/>
    <w:rsid w:val="1B6045EF"/>
    <w:rsid w:val="1C308F9A"/>
    <w:rsid w:val="1C9F9F65"/>
    <w:rsid w:val="1CAE8242"/>
    <w:rsid w:val="1CCA19AF"/>
    <w:rsid w:val="1CD44589"/>
    <w:rsid w:val="1CDBF453"/>
    <w:rsid w:val="1D0D627E"/>
    <w:rsid w:val="1D9F7DA9"/>
    <w:rsid w:val="1E246F2C"/>
    <w:rsid w:val="1E498CF3"/>
    <w:rsid w:val="1E8231D2"/>
    <w:rsid w:val="1E908AE2"/>
    <w:rsid w:val="1EEFE4EB"/>
    <w:rsid w:val="1F45679C"/>
    <w:rsid w:val="1F610EBB"/>
    <w:rsid w:val="1F849980"/>
    <w:rsid w:val="1FFE7794"/>
    <w:rsid w:val="200BA26B"/>
    <w:rsid w:val="20320F0E"/>
    <w:rsid w:val="2067F769"/>
    <w:rsid w:val="20E87AAF"/>
    <w:rsid w:val="212ACA78"/>
    <w:rsid w:val="2146B256"/>
    <w:rsid w:val="2160628D"/>
    <w:rsid w:val="218551C1"/>
    <w:rsid w:val="21881F3F"/>
    <w:rsid w:val="2191AF79"/>
    <w:rsid w:val="22161CFC"/>
    <w:rsid w:val="2384951A"/>
    <w:rsid w:val="246367A0"/>
    <w:rsid w:val="24803C20"/>
    <w:rsid w:val="249398E9"/>
    <w:rsid w:val="256D5C71"/>
    <w:rsid w:val="25D67C9D"/>
    <w:rsid w:val="2664BEFA"/>
    <w:rsid w:val="2804BDCE"/>
    <w:rsid w:val="283D6B0D"/>
    <w:rsid w:val="289B4F36"/>
    <w:rsid w:val="28B0E901"/>
    <w:rsid w:val="28ECC3D4"/>
    <w:rsid w:val="28F69F4E"/>
    <w:rsid w:val="290D926E"/>
    <w:rsid w:val="29B4C1F4"/>
    <w:rsid w:val="29C3DE7D"/>
    <w:rsid w:val="29F86D9D"/>
    <w:rsid w:val="2A0BEE72"/>
    <w:rsid w:val="2A88C2A8"/>
    <w:rsid w:val="2ACEFE26"/>
    <w:rsid w:val="2AFB1E24"/>
    <w:rsid w:val="2B8AA293"/>
    <w:rsid w:val="2BAC8A14"/>
    <w:rsid w:val="2BC085CE"/>
    <w:rsid w:val="2C2EE8FE"/>
    <w:rsid w:val="2C317AD0"/>
    <w:rsid w:val="2C4CB4D4"/>
    <w:rsid w:val="2C835355"/>
    <w:rsid w:val="2CA97067"/>
    <w:rsid w:val="2DF0F5AD"/>
    <w:rsid w:val="2E1485E1"/>
    <w:rsid w:val="2E3ACFB4"/>
    <w:rsid w:val="2E4A8F53"/>
    <w:rsid w:val="2E582A26"/>
    <w:rsid w:val="2E879102"/>
    <w:rsid w:val="2EA041C7"/>
    <w:rsid w:val="2EBC4765"/>
    <w:rsid w:val="2FCBCB31"/>
    <w:rsid w:val="301E3884"/>
    <w:rsid w:val="302535DB"/>
    <w:rsid w:val="304ECD62"/>
    <w:rsid w:val="30605E2D"/>
    <w:rsid w:val="306D10B7"/>
    <w:rsid w:val="30AEBF77"/>
    <w:rsid w:val="3111457E"/>
    <w:rsid w:val="313FDE1B"/>
    <w:rsid w:val="316E0C19"/>
    <w:rsid w:val="31F778D5"/>
    <w:rsid w:val="320B9350"/>
    <w:rsid w:val="321948E1"/>
    <w:rsid w:val="32328A9C"/>
    <w:rsid w:val="324E100B"/>
    <w:rsid w:val="32AE18E4"/>
    <w:rsid w:val="32D71673"/>
    <w:rsid w:val="33CB0FBD"/>
    <w:rsid w:val="33D3E170"/>
    <w:rsid w:val="34B8A1B2"/>
    <w:rsid w:val="34D1E1BA"/>
    <w:rsid w:val="3692FC13"/>
    <w:rsid w:val="3713DF6B"/>
    <w:rsid w:val="3740D059"/>
    <w:rsid w:val="377108B0"/>
    <w:rsid w:val="378985EB"/>
    <w:rsid w:val="37B19AD8"/>
    <w:rsid w:val="37C05088"/>
    <w:rsid w:val="385C8F35"/>
    <w:rsid w:val="38855410"/>
    <w:rsid w:val="38E08470"/>
    <w:rsid w:val="392D94A0"/>
    <w:rsid w:val="39533B96"/>
    <w:rsid w:val="396D2DA7"/>
    <w:rsid w:val="3993FB68"/>
    <w:rsid w:val="39C9524A"/>
    <w:rsid w:val="3A0005CB"/>
    <w:rsid w:val="3AAE4CC0"/>
    <w:rsid w:val="3B3D6271"/>
    <w:rsid w:val="3B4C4534"/>
    <w:rsid w:val="3BBA411A"/>
    <w:rsid w:val="3BD8E50F"/>
    <w:rsid w:val="3CA08F10"/>
    <w:rsid w:val="3CAE863B"/>
    <w:rsid w:val="3CC854B4"/>
    <w:rsid w:val="3CD477AA"/>
    <w:rsid w:val="3D0429DD"/>
    <w:rsid w:val="3D11EF4E"/>
    <w:rsid w:val="3DA2523A"/>
    <w:rsid w:val="3DC9F288"/>
    <w:rsid w:val="3DE63A8E"/>
    <w:rsid w:val="3E45DF00"/>
    <w:rsid w:val="3E7D182F"/>
    <w:rsid w:val="3E87D08C"/>
    <w:rsid w:val="400CE8FC"/>
    <w:rsid w:val="40919637"/>
    <w:rsid w:val="40C3D0C6"/>
    <w:rsid w:val="412A7328"/>
    <w:rsid w:val="41A06F4E"/>
    <w:rsid w:val="41BD9FFA"/>
    <w:rsid w:val="41D8C0A6"/>
    <w:rsid w:val="41DAE5AA"/>
    <w:rsid w:val="42382D39"/>
    <w:rsid w:val="42429A7D"/>
    <w:rsid w:val="424AD49F"/>
    <w:rsid w:val="42789B55"/>
    <w:rsid w:val="42BBFE54"/>
    <w:rsid w:val="431950CA"/>
    <w:rsid w:val="4378093B"/>
    <w:rsid w:val="437F7354"/>
    <w:rsid w:val="43BC76DF"/>
    <w:rsid w:val="43D6C954"/>
    <w:rsid w:val="443D03E8"/>
    <w:rsid w:val="44802947"/>
    <w:rsid w:val="44F3B728"/>
    <w:rsid w:val="45BA6158"/>
    <w:rsid w:val="45DCA7D5"/>
    <w:rsid w:val="45F072A9"/>
    <w:rsid w:val="45FBA1C3"/>
    <w:rsid w:val="460E15CD"/>
    <w:rsid w:val="467B2D62"/>
    <w:rsid w:val="46CA2702"/>
    <w:rsid w:val="4794A9CE"/>
    <w:rsid w:val="47B8FDB8"/>
    <w:rsid w:val="47FF0EE2"/>
    <w:rsid w:val="480B1DEA"/>
    <w:rsid w:val="483768B9"/>
    <w:rsid w:val="486D5B37"/>
    <w:rsid w:val="4950D575"/>
    <w:rsid w:val="4A0B3992"/>
    <w:rsid w:val="4A83FA9B"/>
    <w:rsid w:val="4B2D91CA"/>
    <w:rsid w:val="4C9F7C4B"/>
    <w:rsid w:val="4CC8EB30"/>
    <w:rsid w:val="4D5CD728"/>
    <w:rsid w:val="4DF2CB79"/>
    <w:rsid w:val="4EA3D7B1"/>
    <w:rsid w:val="4EC3FA8E"/>
    <w:rsid w:val="4FC967B5"/>
    <w:rsid w:val="4FD740E7"/>
    <w:rsid w:val="4FDCC91C"/>
    <w:rsid w:val="4FECD3C6"/>
    <w:rsid w:val="501845F2"/>
    <w:rsid w:val="50A18E04"/>
    <w:rsid w:val="512E2E9C"/>
    <w:rsid w:val="515D3245"/>
    <w:rsid w:val="51756CE8"/>
    <w:rsid w:val="51C3019E"/>
    <w:rsid w:val="51D66C05"/>
    <w:rsid w:val="51EEF560"/>
    <w:rsid w:val="52071D05"/>
    <w:rsid w:val="52138465"/>
    <w:rsid w:val="5269F744"/>
    <w:rsid w:val="527E03A1"/>
    <w:rsid w:val="528A8107"/>
    <w:rsid w:val="52A4F613"/>
    <w:rsid w:val="52DDF366"/>
    <w:rsid w:val="5372BB00"/>
    <w:rsid w:val="538508ED"/>
    <w:rsid w:val="53F3FAA4"/>
    <w:rsid w:val="5427979E"/>
    <w:rsid w:val="54838EBF"/>
    <w:rsid w:val="54B78409"/>
    <w:rsid w:val="54C1549A"/>
    <w:rsid w:val="5514D090"/>
    <w:rsid w:val="5546A7CD"/>
    <w:rsid w:val="55952C87"/>
    <w:rsid w:val="55CCCED7"/>
    <w:rsid w:val="560FE70A"/>
    <w:rsid w:val="56446EFB"/>
    <w:rsid w:val="56541949"/>
    <w:rsid w:val="56934056"/>
    <w:rsid w:val="56D060A2"/>
    <w:rsid w:val="56EDDDAE"/>
    <w:rsid w:val="572C0C90"/>
    <w:rsid w:val="576C951E"/>
    <w:rsid w:val="579CEFB8"/>
    <w:rsid w:val="5941549D"/>
    <w:rsid w:val="59B0A7F0"/>
    <w:rsid w:val="59B386A7"/>
    <w:rsid w:val="59C6FD8A"/>
    <w:rsid w:val="59E5E4FA"/>
    <w:rsid w:val="5AD0425F"/>
    <w:rsid w:val="5AF371F5"/>
    <w:rsid w:val="5B3C4C5A"/>
    <w:rsid w:val="5B7B1C90"/>
    <w:rsid w:val="5BA147CB"/>
    <w:rsid w:val="5BE35FDB"/>
    <w:rsid w:val="5C2DAEED"/>
    <w:rsid w:val="5C675F87"/>
    <w:rsid w:val="5C980EE1"/>
    <w:rsid w:val="5CEEE501"/>
    <w:rsid w:val="5CFA01A6"/>
    <w:rsid w:val="5DC221B5"/>
    <w:rsid w:val="5DDB18BA"/>
    <w:rsid w:val="5E9C33A6"/>
    <w:rsid w:val="5F089649"/>
    <w:rsid w:val="5F2CA4BD"/>
    <w:rsid w:val="5F98AEAB"/>
    <w:rsid w:val="5FFDDE0D"/>
    <w:rsid w:val="601FBDD1"/>
    <w:rsid w:val="6030C311"/>
    <w:rsid w:val="60F82F96"/>
    <w:rsid w:val="61469339"/>
    <w:rsid w:val="615F5F7D"/>
    <w:rsid w:val="617EF105"/>
    <w:rsid w:val="619AAA8E"/>
    <w:rsid w:val="620A4C2F"/>
    <w:rsid w:val="62158EEF"/>
    <w:rsid w:val="62575AB1"/>
    <w:rsid w:val="62890891"/>
    <w:rsid w:val="62B744BF"/>
    <w:rsid w:val="63C1E077"/>
    <w:rsid w:val="64093D57"/>
    <w:rsid w:val="64701EC1"/>
    <w:rsid w:val="64BD0B42"/>
    <w:rsid w:val="650E9D76"/>
    <w:rsid w:val="6523044C"/>
    <w:rsid w:val="656C90F1"/>
    <w:rsid w:val="6571AA79"/>
    <w:rsid w:val="65799844"/>
    <w:rsid w:val="657A120E"/>
    <w:rsid w:val="65893565"/>
    <w:rsid w:val="658CDD36"/>
    <w:rsid w:val="65916E26"/>
    <w:rsid w:val="65A3CAB4"/>
    <w:rsid w:val="66087C8B"/>
    <w:rsid w:val="66547538"/>
    <w:rsid w:val="667CECBA"/>
    <w:rsid w:val="668ED6B8"/>
    <w:rsid w:val="66D2E969"/>
    <w:rsid w:val="6703C21A"/>
    <w:rsid w:val="67D57E9A"/>
    <w:rsid w:val="67E6399E"/>
    <w:rsid w:val="683C8630"/>
    <w:rsid w:val="68F16E18"/>
    <w:rsid w:val="693F1B4D"/>
    <w:rsid w:val="69759FE6"/>
    <w:rsid w:val="69A19E0B"/>
    <w:rsid w:val="69CBA4DD"/>
    <w:rsid w:val="6A444762"/>
    <w:rsid w:val="6A59C571"/>
    <w:rsid w:val="6AD4E378"/>
    <w:rsid w:val="6AF97670"/>
    <w:rsid w:val="6B503D30"/>
    <w:rsid w:val="6BAB2ACB"/>
    <w:rsid w:val="6C031E66"/>
    <w:rsid w:val="6C3E61E5"/>
    <w:rsid w:val="6C4D43AA"/>
    <w:rsid w:val="6C574E6E"/>
    <w:rsid w:val="6D4FF31D"/>
    <w:rsid w:val="6DA8B4A8"/>
    <w:rsid w:val="6EF7C956"/>
    <w:rsid w:val="6F681DCA"/>
    <w:rsid w:val="6F73C212"/>
    <w:rsid w:val="6FA8FD8C"/>
    <w:rsid w:val="7045A3C3"/>
    <w:rsid w:val="70C0C6F7"/>
    <w:rsid w:val="714B764C"/>
    <w:rsid w:val="71526C4E"/>
    <w:rsid w:val="715F855B"/>
    <w:rsid w:val="7174AAE8"/>
    <w:rsid w:val="725274B1"/>
    <w:rsid w:val="72836A2A"/>
    <w:rsid w:val="72D8F8DF"/>
    <w:rsid w:val="733478EA"/>
    <w:rsid w:val="733EE28A"/>
    <w:rsid w:val="737AEF2D"/>
    <w:rsid w:val="73B5780D"/>
    <w:rsid w:val="73D5F356"/>
    <w:rsid w:val="7464CA2F"/>
    <w:rsid w:val="74B7F3D2"/>
    <w:rsid w:val="74E5E823"/>
    <w:rsid w:val="75312D79"/>
    <w:rsid w:val="75332D98"/>
    <w:rsid w:val="75CFE726"/>
    <w:rsid w:val="763C357C"/>
    <w:rsid w:val="765358F6"/>
    <w:rsid w:val="7686F35D"/>
    <w:rsid w:val="768CCD2C"/>
    <w:rsid w:val="76A71077"/>
    <w:rsid w:val="771A34C1"/>
    <w:rsid w:val="77E0A6ED"/>
    <w:rsid w:val="77EAC874"/>
    <w:rsid w:val="780111A7"/>
    <w:rsid w:val="784114F1"/>
    <w:rsid w:val="787D1F22"/>
    <w:rsid w:val="788F0209"/>
    <w:rsid w:val="791E9197"/>
    <w:rsid w:val="79595055"/>
    <w:rsid w:val="79732A3D"/>
    <w:rsid w:val="79F4FFB6"/>
    <w:rsid w:val="79F563C4"/>
    <w:rsid w:val="7A43DE61"/>
    <w:rsid w:val="7A7F33C4"/>
    <w:rsid w:val="7A9EE050"/>
    <w:rsid w:val="7AE03DFE"/>
    <w:rsid w:val="7AFFF272"/>
    <w:rsid w:val="7BEEB65A"/>
    <w:rsid w:val="7C7EC691"/>
    <w:rsid w:val="7CC88DD4"/>
    <w:rsid w:val="7D2779B0"/>
    <w:rsid w:val="7D37ED47"/>
    <w:rsid w:val="7DA7F498"/>
    <w:rsid w:val="7DB16C1C"/>
    <w:rsid w:val="7DB36A84"/>
    <w:rsid w:val="7EF31741"/>
    <w:rsid w:val="7F5FDA61"/>
    <w:rsid w:val="7F780802"/>
    <w:rsid w:val="7FC62E3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17B4F8"/>
  <w15:docId w15:val="{71E659BC-B69B-4637-B7A5-9916B16B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23E93"/>
    <w:pPr>
      <w:spacing w:line="280" w:lineRule="exact"/>
    </w:pPr>
    <w:rPr>
      <w:rFonts w:ascii="Trebuchet MS" w:hAnsi="Trebuchet MS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CB46DE"/>
    <w:pPr>
      <w:keepNext/>
      <w:numPr>
        <w:numId w:val="30"/>
      </w:numPr>
      <w:tabs>
        <w:tab w:val="left" w:pos="340"/>
      </w:tabs>
      <w:spacing w:before="240" w:after="120"/>
      <w:ind w:left="431" w:hanging="431"/>
      <w:outlineLvl w:val="0"/>
    </w:pPr>
    <w:rPr>
      <w:rFonts w:cs="Arial"/>
      <w:kern w:val="32"/>
      <w:sz w:val="28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957E4A"/>
    <w:pPr>
      <w:keepNext/>
      <w:numPr>
        <w:ilvl w:val="1"/>
        <w:numId w:val="30"/>
      </w:numPr>
      <w:tabs>
        <w:tab w:val="left" w:pos="510"/>
      </w:tabs>
      <w:spacing w:before="360" w:after="120"/>
      <w:outlineLvl w:val="1"/>
    </w:pPr>
    <w:rPr>
      <w:rFonts w:cs="Arial"/>
      <w:bCs/>
      <w:iCs/>
      <w:sz w:val="24"/>
      <w:szCs w:val="28"/>
    </w:rPr>
  </w:style>
  <w:style w:type="paragraph" w:styleId="berschrift3">
    <w:name w:val="heading 3"/>
    <w:basedOn w:val="Standard"/>
    <w:next w:val="Standard"/>
    <w:qFormat/>
    <w:rsid w:val="00957E4A"/>
    <w:pPr>
      <w:keepNext/>
      <w:numPr>
        <w:ilvl w:val="2"/>
        <w:numId w:val="30"/>
      </w:numPr>
      <w:tabs>
        <w:tab w:val="left" w:pos="680"/>
      </w:tabs>
      <w:spacing w:before="240" w:after="120"/>
      <w:outlineLvl w:val="2"/>
    </w:pPr>
    <w:rPr>
      <w:rFonts w:cs="Arial"/>
      <w:bCs/>
      <w:color w:val="333333"/>
      <w:sz w:val="22"/>
      <w:szCs w:val="26"/>
    </w:rPr>
  </w:style>
  <w:style w:type="paragraph" w:styleId="berschrift4">
    <w:name w:val="heading 4"/>
    <w:basedOn w:val="Standard"/>
    <w:next w:val="Standard"/>
    <w:rsid w:val="00B91D02"/>
    <w:pPr>
      <w:keepNext/>
      <w:numPr>
        <w:ilvl w:val="3"/>
        <w:numId w:val="30"/>
      </w:numPr>
      <w:tabs>
        <w:tab w:val="left" w:pos="907"/>
      </w:tabs>
      <w:spacing w:before="240" w:after="60"/>
      <w:outlineLvl w:val="3"/>
    </w:pPr>
    <w:rPr>
      <w:b/>
      <w:bCs/>
      <w:color w:val="003366"/>
      <w:szCs w:val="28"/>
    </w:rPr>
  </w:style>
  <w:style w:type="paragraph" w:styleId="berschrift5">
    <w:name w:val="heading 5"/>
    <w:basedOn w:val="Standard"/>
    <w:next w:val="Standard"/>
    <w:rsid w:val="00B91D02"/>
    <w:pPr>
      <w:numPr>
        <w:ilvl w:val="4"/>
        <w:numId w:val="30"/>
      </w:numPr>
      <w:tabs>
        <w:tab w:val="left" w:pos="432"/>
      </w:tabs>
      <w:spacing w:before="240" w:after="60"/>
      <w:outlineLvl w:val="4"/>
    </w:pPr>
    <w:rPr>
      <w:b/>
      <w:bCs/>
      <w:iCs/>
      <w:color w:val="080808"/>
      <w:szCs w:val="26"/>
    </w:rPr>
  </w:style>
  <w:style w:type="paragraph" w:styleId="berschrift6">
    <w:name w:val="heading 6"/>
    <w:basedOn w:val="Standard"/>
    <w:next w:val="Standard"/>
    <w:rsid w:val="00B91D02"/>
    <w:pPr>
      <w:numPr>
        <w:ilvl w:val="5"/>
        <w:numId w:val="30"/>
      </w:numPr>
      <w:tabs>
        <w:tab w:val="left" w:pos="432"/>
      </w:tabs>
      <w:spacing w:before="240" w:after="60"/>
      <w:outlineLvl w:val="5"/>
    </w:pPr>
    <w:rPr>
      <w:bCs/>
      <w:i/>
      <w:color w:val="333333"/>
      <w:szCs w:val="22"/>
    </w:rPr>
  </w:style>
  <w:style w:type="paragraph" w:styleId="berschrift7">
    <w:name w:val="heading 7"/>
    <w:basedOn w:val="Standard"/>
    <w:next w:val="Standard"/>
    <w:rsid w:val="00B91D02"/>
    <w:pPr>
      <w:numPr>
        <w:ilvl w:val="6"/>
        <w:numId w:val="30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rsid w:val="00B91D02"/>
    <w:pPr>
      <w:numPr>
        <w:ilvl w:val="7"/>
        <w:numId w:val="30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berschrift9">
    <w:name w:val="heading 9"/>
    <w:basedOn w:val="Standard"/>
    <w:next w:val="Standard"/>
    <w:rsid w:val="00B91D02"/>
    <w:pPr>
      <w:numPr>
        <w:ilvl w:val="8"/>
        <w:numId w:val="30"/>
      </w:num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qFormat/>
    <w:rsid w:val="001D3EE0"/>
    <w:rPr>
      <w:color w:val="365F91" w:themeColor="accent1" w:themeShade="BF"/>
      <w:sz w:val="32"/>
      <w:szCs w:val="32"/>
    </w:rPr>
  </w:style>
  <w:style w:type="numbering" w:styleId="1ai">
    <w:name w:val="Outline List 1"/>
    <w:basedOn w:val="KeineListe"/>
    <w:semiHidden/>
    <w:rsid w:val="007A33A6"/>
    <w:pPr>
      <w:numPr>
        <w:numId w:val="6"/>
      </w:numPr>
    </w:pPr>
  </w:style>
  <w:style w:type="paragraph" w:styleId="Anrede">
    <w:name w:val="Salutation"/>
    <w:basedOn w:val="Standard"/>
    <w:next w:val="Standard"/>
    <w:semiHidden/>
    <w:rsid w:val="007A33A6"/>
  </w:style>
  <w:style w:type="numbering" w:styleId="ArtikelAbschnitt">
    <w:name w:val="Outline List 3"/>
    <w:basedOn w:val="KeineListe"/>
    <w:semiHidden/>
    <w:rsid w:val="007A33A6"/>
    <w:pPr>
      <w:numPr>
        <w:numId w:val="7"/>
      </w:numPr>
    </w:pPr>
  </w:style>
  <w:style w:type="paragraph" w:styleId="Aufzhlungszeichen">
    <w:name w:val="List Bullet"/>
    <w:basedOn w:val="Standard"/>
    <w:autoRedefine/>
    <w:unhideWhenUsed/>
    <w:rsid w:val="009E3DE3"/>
    <w:pPr>
      <w:numPr>
        <w:numId w:val="28"/>
      </w:numPr>
      <w:spacing w:before="240" w:after="240" w:line="240" w:lineRule="auto"/>
      <w:contextualSpacing/>
    </w:pPr>
    <w:rPr>
      <w:rFonts w:eastAsiaTheme="minorEastAsia" w:cstheme="minorBidi"/>
      <w:szCs w:val="24"/>
      <w:lang w:eastAsia="en-US"/>
    </w:rPr>
  </w:style>
  <w:style w:type="paragraph" w:styleId="Aufzhlungszeichen2">
    <w:name w:val="List Bullet 2"/>
    <w:basedOn w:val="Standard"/>
    <w:semiHidden/>
    <w:rsid w:val="007A33A6"/>
    <w:pPr>
      <w:numPr>
        <w:numId w:val="2"/>
      </w:numPr>
    </w:pPr>
  </w:style>
  <w:style w:type="paragraph" w:styleId="Aufzhlungszeichen3">
    <w:name w:val="List Bullet 3"/>
    <w:basedOn w:val="Standard"/>
    <w:semiHidden/>
    <w:rsid w:val="007A33A6"/>
    <w:pPr>
      <w:numPr>
        <w:numId w:val="3"/>
      </w:numPr>
    </w:pPr>
  </w:style>
  <w:style w:type="paragraph" w:styleId="Aufzhlungszeichen4">
    <w:name w:val="List Bullet 4"/>
    <w:basedOn w:val="Standard"/>
    <w:semiHidden/>
    <w:rsid w:val="007A33A6"/>
    <w:pPr>
      <w:numPr>
        <w:numId w:val="4"/>
      </w:numPr>
    </w:pPr>
  </w:style>
  <w:style w:type="paragraph" w:styleId="Aufzhlungszeichen5">
    <w:name w:val="List Bullet 5"/>
    <w:basedOn w:val="Standard"/>
    <w:semiHidden/>
    <w:rsid w:val="007A33A6"/>
    <w:pPr>
      <w:numPr>
        <w:numId w:val="5"/>
      </w:numPr>
    </w:pPr>
  </w:style>
  <w:style w:type="character" w:styleId="Fett">
    <w:name w:val="Strong"/>
    <w:rsid w:val="00BC1BA6"/>
    <w:rPr>
      <w:rFonts w:ascii="Arial" w:hAnsi="Arial"/>
      <w:b/>
      <w:bCs/>
    </w:rPr>
  </w:style>
  <w:style w:type="paragraph" w:styleId="E-Mail-Signatur">
    <w:name w:val="E-mail Signature"/>
    <w:basedOn w:val="Standard"/>
    <w:semiHidden/>
    <w:rsid w:val="007A33A6"/>
  </w:style>
  <w:style w:type="paragraph" w:styleId="Gruformel">
    <w:name w:val="Closing"/>
    <w:basedOn w:val="Standard"/>
    <w:semiHidden/>
    <w:rsid w:val="007A33A6"/>
    <w:pPr>
      <w:ind w:left="4252"/>
    </w:pPr>
  </w:style>
  <w:style w:type="character" w:styleId="Hervorhebung">
    <w:name w:val="Emphasis"/>
    <w:rsid w:val="007A33A6"/>
    <w:rPr>
      <w:i/>
      <w:iCs/>
    </w:rPr>
  </w:style>
  <w:style w:type="paragraph" w:styleId="HTMLAdresse">
    <w:name w:val="HTML Address"/>
    <w:basedOn w:val="Standard"/>
    <w:semiHidden/>
    <w:rsid w:val="007A33A6"/>
    <w:rPr>
      <w:i/>
      <w:iCs/>
    </w:rPr>
  </w:style>
  <w:style w:type="character" w:styleId="HTMLAkronym">
    <w:name w:val="HTML Acronym"/>
    <w:basedOn w:val="Absatz-Standardschriftart"/>
    <w:semiHidden/>
    <w:rsid w:val="007A33A6"/>
  </w:style>
  <w:style w:type="character" w:styleId="HTMLBeispiel">
    <w:name w:val="HTML Sample"/>
    <w:semiHidden/>
    <w:rsid w:val="007A33A6"/>
    <w:rPr>
      <w:rFonts w:ascii="Courier New" w:hAnsi="Courier New" w:cs="Courier New"/>
    </w:rPr>
  </w:style>
  <w:style w:type="character" w:styleId="HTMLDefinition">
    <w:name w:val="HTML Definition"/>
    <w:semiHidden/>
    <w:rsid w:val="007A33A6"/>
    <w:rPr>
      <w:i/>
      <w:iCs/>
    </w:rPr>
  </w:style>
  <w:style w:type="character" w:styleId="HTMLSchreibmaschine">
    <w:name w:val="HTML Typewriter"/>
    <w:semiHidden/>
    <w:rsid w:val="007A33A6"/>
    <w:rPr>
      <w:rFonts w:ascii="Courier New" w:hAnsi="Courier New" w:cs="Courier New"/>
      <w:sz w:val="20"/>
      <w:szCs w:val="20"/>
    </w:rPr>
  </w:style>
  <w:style w:type="character" w:styleId="HTMLTastatur">
    <w:name w:val="HTML Keyboard"/>
    <w:semiHidden/>
    <w:rsid w:val="007A33A6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7A33A6"/>
    <w:rPr>
      <w:i/>
      <w:iCs/>
    </w:rPr>
  </w:style>
  <w:style w:type="paragraph" w:styleId="HTMLVorformatiert">
    <w:name w:val="HTML Preformatted"/>
    <w:basedOn w:val="Standard"/>
    <w:semiHidden/>
    <w:rsid w:val="007A33A6"/>
    <w:rPr>
      <w:rFonts w:ascii="Courier New" w:hAnsi="Courier New" w:cs="Courier New"/>
    </w:rPr>
  </w:style>
  <w:style w:type="character" w:styleId="HTMLZitat">
    <w:name w:val="HTML Cite"/>
    <w:semiHidden/>
    <w:rsid w:val="007A33A6"/>
    <w:rPr>
      <w:i/>
      <w:iCs/>
    </w:rPr>
  </w:style>
  <w:style w:type="paragraph" w:styleId="Index1">
    <w:name w:val="index 1"/>
    <w:basedOn w:val="Standard"/>
    <w:next w:val="Standard"/>
    <w:autoRedefine/>
    <w:semiHidden/>
    <w:rsid w:val="007A33A6"/>
    <w:pPr>
      <w:ind w:left="220" w:hanging="220"/>
    </w:pPr>
  </w:style>
  <w:style w:type="paragraph" w:styleId="Index2">
    <w:name w:val="index 2"/>
    <w:basedOn w:val="Standard"/>
    <w:next w:val="Standard"/>
    <w:autoRedefine/>
    <w:semiHidden/>
    <w:rsid w:val="007A33A6"/>
    <w:pPr>
      <w:ind w:left="440" w:hanging="220"/>
    </w:pPr>
  </w:style>
  <w:style w:type="paragraph" w:styleId="Index3">
    <w:name w:val="index 3"/>
    <w:basedOn w:val="Standard"/>
    <w:next w:val="Standard"/>
    <w:autoRedefine/>
    <w:semiHidden/>
    <w:rsid w:val="007A33A6"/>
    <w:pPr>
      <w:ind w:left="660" w:hanging="220"/>
    </w:pPr>
  </w:style>
  <w:style w:type="paragraph" w:styleId="Index4">
    <w:name w:val="index 4"/>
    <w:basedOn w:val="Standard"/>
    <w:next w:val="Standard"/>
    <w:autoRedefine/>
    <w:semiHidden/>
    <w:rsid w:val="007A33A6"/>
    <w:pPr>
      <w:ind w:left="880" w:hanging="220"/>
    </w:pPr>
  </w:style>
  <w:style w:type="paragraph" w:styleId="Index5">
    <w:name w:val="index 5"/>
    <w:basedOn w:val="Standard"/>
    <w:next w:val="Standard"/>
    <w:autoRedefine/>
    <w:semiHidden/>
    <w:rsid w:val="007A33A6"/>
    <w:pPr>
      <w:ind w:left="1100" w:hanging="220"/>
    </w:pPr>
  </w:style>
  <w:style w:type="paragraph" w:styleId="Index6">
    <w:name w:val="index 6"/>
    <w:basedOn w:val="Standard"/>
    <w:next w:val="Standard"/>
    <w:autoRedefine/>
    <w:semiHidden/>
    <w:rsid w:val="007A33A6"/>
    <w:pPr>
      <w:ind w:left="1320" w:hanging="220"/>
    </w:pPr>
  </w:style>
  <w:style w:type="paragraph" w:styleId="Index7">
    <w:name w:val="index 7"/>
    <w:basedOn w:val="Standard"/>
    <w:next w:val="Standard"/>
    <w:autoRedefine/>
    <w:semiHidden/>
    <w:rsid w:val="007A33A6"/>
    <w:pPr>
      <w:ind w:left="1540" w:hanging="220"/>
    </w:pPr>
  </w:style>
  <w:style w:type="paragraph" w:styleId="Index8">
    <w:name w:val="index 8"/>
    <w:basedOn w:val="Standard"/>
    <w:next w:val="Standard"/>
    <w:autoRedefine/>
    <w:semiHidden/>
    <w:rsid w:val="007A33A6"/>
    <w:pPr>
      <w:ind w:left="1760" w:hanging="220"/>
    </w:pPr>
  </w:style>
  <w:style w:type="paragraph" w:styleId="Index9">
    <w:name w:val="index 9"/>
    <w:basedOn w:val="Standard"/>
    <w:next w:val="Standard"/>
    <w:autoRedefine/>
    <w:semiHidden/>
    <w:rsid w:val="007A33A6"/>
    <w:pPr>
      <w:ind w:left="1980" w:hanging="220"/>
    </w:pPr>
  </w:style>
  <w:style w:type="paragraph" w:styleId="Indexberschrift">
    <w:name w:val="index heading"/>
    <w:basedOn w:val="Standard"/>
    <w:next w:val="Index1"/>
    <w:semiHidden/>
    <w:rsid w:val="007A33A6"/>
    <w:rPr>
      <w:rFonts w:cs="Arial"/>
      <w:b/>
      <w:bCs/>
    </w:rPr>
  </w:style>
  <w:style w:type="paragraph" w:styleId="Kommentartext">
    <w:name w:val="annotation text"/>
    <w:basedOn w:val="Standard"/>
    <w:link w:val="KommentartextZchn"/>
    <w:rsid w:val="002A1EC4"/>
    <w:rPr>
      <w:i/>
    </w:rPr>
  </w:style>
  <w:style w:type="paragraph" w:styleId="Liste">
    <w:name w:val="List"/>
    <w:basedOn w:val="Standard"/>
    <w:link w:val="ListeZchn"/>
    <w:semiHidden/>
    <w:rsid w:val="007A33A6"/>
    <w:pPr>
      <w:ind w:left="283" w:hanging="283"/>
    </w:pPr>
  </w:style>
  <w:style w:type="paragraph" w:styleId="Liste2">
    <w:name w:val="List 2"/>
    <w:basedOn w:val="Standard"/>
    <w:link w:val="Liste2Zchn"/>
    <w:semiHidden/>
    <w:rsid w:val="007A33A6"/>
    <w:pPr>
      <w:ind w:left="566" w:hanging="283"/>
    </w:pPr>
  </w:style>
  <w:style w:type="paragraph" w:styleId="Liste3">
    <w:name w:val="List 3"/>
    <w:basedOn w:val="Standard"/>
    <w:link w:val="Liste3Zchn"/>
    <w:semiHidden/>
    <w:rsid w:val="007A33A6"/>
    <w:pPr>
      <w:ind w:left="849" w:hanging="283"/>
    </w:pPr>
  </w:style>
  <w:style w:type="paragraph" w:styleId="Liste4">
    <w:name w:val="List 4"/>
    <w:basedOn w:val="Standard"/>
    <w:semiHidden/>
    <w:rsid w:val="007A33A6"/>
    <w:pPr>
      <w:ind w:left="1132" w:hanging="283"/>
    </w:pPr>
  </w:style>
  <w:style w:type="paragraph" w:styleId="Liste5">
    <w:name w:val="List 5"/>
    <w:basedOn w:val="Standard"/>
    <w:semiHidden/>
    <w:rsid w:val="007A33A6"/>
    <w:pPr>
      <w:ind w:left="1415" w:hanging="283"/>
    </w:pPr>
  </w:style>
  <w:style w:type="paragraph" w:styleId="Listenfortsetzung">
    <w:name w:val="List Continue"/>
    <w:basedOn w:val="Standard"/>
    <w:semiHidden/>
    <w:rsid w:val="007A33A6"/>
    <w:pPr>
      <w:spacing w:after="120"/>
      <w:ind w:left="283"/>
    </w:pPr>
  </w:style>
  <w:style w:type="paragraph" w:styleId="Listenfortsetzung2">
    <w:name w:val="List Continue 2"/>
    <w:basedOn w:val="Standard"/>
    <w:semiHidden/>
    <w:rsid w:val="007A33A6"/>
    <w:pPr>
      <w:spacing w:after="120"/>
      <w:ind w:left="566"/>
    </w:pPr>
  </w:style>
  <w:style w:type="paragraph" w:styleId="Listenfortsetzung3">
    <w:name w:val="List Continue 3"/>
    <w:basedOn w:val="Standard"/>
    <w:semiHidden/>
    <w:rsid w:val="007A33A6"/>
    <w:pPr>
      <w:spacing w:after="120"/>
      <w:ind w:left="849"/>
    </w:pPr>
  </w:style>
  <w:style w:type="paragraph" w:styleId="Listenfortsetzung4">
    <w:name w:val="List Continue 4"/>
    <w:basedOn w:val="Standard"/>
    <w:semiHidden/>
    <w:rsid w:val="007A33A6"/>
    <w:pPr>
      <w:spacing w:after="120"/>
      <w:ind w:left="1132"/>
    </w:pPr>
  </w:style>
  <w:style w:type="paragraph" w:styleId="Listenfortsetzung5">
    <w:name w:val="List Continue 5"/>
    <w:basedOn w:val="Standard"/>
    <w:semiHidden/>
    <w:rsid w:val="007A33A6"/>
    <w:pPr>
      <w:spacing w:after="120"/>
      <w:ind w:left="1415"/>
    </w:pPr>
  </w:style>
  <w:style w:type="paragraph" w:styleId="Listennummer">
    <w:name w:val="List Number"/>
    <w:basedOn w:val="Standard"/>
    <w:semiHidden/>
    <w:rsid w:val="007A33A6"/>
    <w:pPr>
      <w:numPr>
        <w:numId w:val="8"/>
      </w:numPr>
    </w:pPr>
  </w:style>
  <w:style w:type="paragraph" w:styleId="Listennummer2">
    <w:name w:val="List Number 2"/>
    <w:basedOn w:val="Standard"/>
    <w:semiHidden/>
    <w:rsid w:val="007A33A6"/>
    <w:pPr>
      <w:numPr>
        <w:numId w:val="9"/>
      </w:numPr>
    </w:pPr>
  </w:style>
  <w:style w:type="paragraph" w:styleId="Listennummer3">
    <w:name w:val="List Number 3"/>
    <w:basedOn w:val="Standard"/>
    <w:semiHidden/>
    <w:rsid w:val="007A33A6"/>
    <w:pPr>
      <w:numPr>
        <w:numId w:val="10"/>
      </w:numPr>
    </w:pPr>
  </w:style>
  <w:style w:type="paragraph" w:styleId="Listennummer4">
    <w:name w:val="List Number 4"/>
    <w:basedOn w:val="Standard"/>
    <w:semiHidden/>
    <w:rsid w:val="007A33A6"/>
    <w:pPr>
      <w:numPr>
        <w:numId w:val="11"/>
      </w:numPr>
    </w:pPr>
  </w:style>
  <w:style w:type="paragraph" w:styleId="Listennummer5">
    <w:name w:val="List Number 5"/>
    <w:basedOn w:val="Standard"/>
    <w:semiHidden/>
    <w:rsid w:val="007A33A6"/>
    <w:pPr>
      <w:numPr>
        <w:numId w:val="12"/>
      </w:numPr>
    </w:pPr>
  </w:style>
  <w:style w:type="paragraph" w:styleId="StandardWeb">
    <w:name w:val="Normal (Web)"/>
    <w:basedOn w:val="Standard"/>
    <w:semiHidden/>
    <w:rsid w:val="007A33A6"/>
    <w:rPr>
      <w:rFonts w:ascii="Times New Roman" w:hAnsi="Times New Roman"/>
      <w:sz w:val="24"/>
    </w:rPr>
  </w:style>
  <w:style w:type="table" w:styleId="Tabelle3D-Effekt1">
    <w:name w:val="Table 3D effects 1"/>
    <w:basedOn w:val="NormaleTabelle"/>
    <w:semiHidden/>
    <w:rsid w:val="007A33A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rsid w:val="007A33A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semiHidden/>
    <w:rsid w:val="007A33A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Aktuell">
    <w:name w:val="Table Contemporary"/>
    <w:basedOn w:val="NormaleTabelle"/>
    <w:semiHidden/>
    <w:rsid w:val="007A33A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infach1">
    <w:name w:val="Table Simple 1"/>
    <w:basedOn w:val="NormaleTabelle"/>
    <w:semiHidden/>
    <w:rsid w:val="007A33A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semiHidden/>
    <w:rsid w:val="007A33A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legant">
    <w:name w:val="Table Elegant"/>
    <w:basedOn w:val="NormaleTabelle"/>
    <w:semiHidden/>
    <w:rsid w:val="007A33A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semiHidden/>
    <w:rsid w:val="007A33A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semiHidden/>
    <w:rsid w:val="007A33A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semiHidden/>
    <w:rsid w:val="007A33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rsid w:val="007A33A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rsid w:val="007A33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Raster1">
    <w:name w:val="Table Grid 1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semiHidden/>
    <w:rsid w:val="007A33A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semiHidden/>
    <w:rsid w:val="007A33A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semiHidden/>
    <w:rsid w:val="007A33A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semiHidden/>
    <w:rsid w:val="007A33A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semiHidden/>
    <w:rsid w:val="007A33A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1">
    <w:name w:val="Table Columns 1"/>
    <w:basedOn w:val="NormaleTabelle"/>
    <w:semiHidden/>
    <w:rsid w:val="007A33A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semiHidden/>
    <w:rsid w:val="007A33A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semiHidden/>
    <w:rsid w:val="007A33A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semiHidden/>
    <w:rsid w:val="007A33A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semiHidden/>
    <w:rsid w:val="007A33A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Spezial1">
    <w:name w:val="Table Subtle 1"/>
    <w:basedOn w:val="NormaleTabelle"/>
    <w:semiHidden/>
    <w:rsid w:val="007A33A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semiHidden/>
    <w:rsid w:val="007A33A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1">
    <w:name w:val="Table Web 1"/>
    <w:basedOn w:val="NormaleTabelle"/>
    <w:semiHidden/>
    <w:rsid w:val="007A33A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semiHidden/>
    <w:rsid w:val="007A33A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semiHidden/>
    <w:rsid w:val="007A33A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uiPriority w:val="59"/>
    <w:rsid w:val="00B30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semiHidden/>
    <w:rsid w:val="007A33A6"/>
    <w:pPr>
      <w:spacing w:after="120"/>
    </w:pPr>
  </w:style>
  <w:style w:type="paragraph" w:styleId="Textkrper2">
    <w:name w:val="Body Text 2"/>
    <w:basedOn w:val="Standard"/>
    <w:semiHidden/>
    <w:rsid w:val="007A33A6"/>
    <w:pPr>
      <w:spacing w:after="120" w:line="480" w:lineRule="auto"/>
    </w:pPr>
  </w:style>
  <w:style w:type="paragraph" w:styleId="Textkrper3">
    <w:name w:val="Body Text 3"/>
    <w:basedOn w:val="Standard"/>
    <w:semiHidden/>
    <w:rsid w:val="007A33A6"/>
    <w:pPr>
      <w:spacing w:after="120"/>
    </w:pPr>
    <w:rPr>
      <w:sz w:val="16"/>
      <w:szCs w:val="16"/>
    </w:rPr>
  </w:style>
  <w:style w:type="paragraph" w:styleId="Textkrper-Einzug2">
    <w:name w:val="Body Text Indent 2"/>
    <w:basedOn w:val="Standard"/>
    <w:semiHidden/>
    <w:rsid w:val="007A33A6"/>
    <w:pPr>
      <w:spacing w:after="120" w:line="480" w:lineRule="auto"/>
      <w:ind w:left="283"/>
    </w:pPr>
  </w:style>
  <w:style w:type="paragraph" w:styleId="Textkrper-Einzug3">
    <w:name w:val="Body Text Indent 3"/>
    <w:basedOn w:val="Standard"/>
    <w:semiHidden/>
    <w:rsid w:val="007A33A6"/>
    <w:pPr>
      <w:spacing w:after="120"/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semiHidden/>
    <w:rsid w:val="007A33A6"/>
    <w:pPr>
      <w:ind w:firstLine="210"/>
    </w:pPr>
  </w:style>
  <w:style w:type="paragraph" w:styleId="Textkrper-Zeileneinzug">
    <w:name w:val="Body Text Indent"/>
    <w:basedOn w:val="Standard"/>
    <w:semiHidden/>
    <w:rsid w:val="007A33A6"/>
    <w:pPr>
      <w:spacing w:after="120"/>
      <w:ind w:left="283"/>
    </w:pPr>
  </w:style>
  <w:style w:type="paragraph" w:styleId="Textkrper-Erstzeileneinzug2">
    <w:name w:val="Body Text First Indent 2"/>
    <w:basedOn w:val="Textkrper-Zeileneinzug"/>
    <w:semiHidden/>
    <w:rsid w:val="007A33A6"/>
    <w:pPr>
      <w:ind w:firstLine="210"/>
    </w:pPr>
  </w:style>
  <w:style w:type="paragraph" w:styleId="Umschlagabsenderadresse">
    <w:name w:val="envelope return"/>
    <w:basedOn w:val="Standard"/>
    <w:semiHidden/>
    <w:rsid w:val="007A33A6"/>
    <w:rPr>
      <w:rFonts w:cs="Arial"/>
    </w:rPr>
  </w:style>
  <w:style w:type="paragraph" w:styleId="Umschlagadresse">
    <w:name w:val="envelope address"/>
    <w:basedOn w:val="Standard"/>
    <w:semiHidden/>
    <w:rsid w:val="007A33A6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character" w:styleId="BesuchterLink">
    <w:name w:val="FollowedHyperlink"/>
    <w:rsid w:val="002A1EC4"/>
    <w:rPr>
      <w:rFonts w:ascii="Arial" w:hAnsi="Arial"/>
      <w:color w:val="FF6600"/>
      <w:sz w:val="22"/>
      <w:u w:val="none"/>
    </w:rPr>
  </w:style>
  <w:style w:type="character" w:styleId="Hyperlink">
    <w:name w:val="Hyperlink"/>
    <w:rsid w:val="002A1EC4"/>
    <w:rPr>
      <w:rFonts w:ascii="Arial" w:hAnsi="Arial"/>
      <w:color w:val="FF6600"/>
      <w:sz w:val="22"/>
      <w:u w:val="none"/>
    </w:rPr>
  </w:style>
  <w:style w:type="table" w:styleId="TabelleFarbig1">
    <w:name w:val="Table Colorful 1"/>
    <w:basedOn w:val="NormaleTabelle"/>
    <w:semiHidden/>
    <w:rsid w:val="007A33A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semiHidden/>
    <w:rsid w:val="007A33A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semiHidden/>
    <w:rsid w:val="007A33A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Klassisch1">
    <w:name w:val="Table Classic 1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semiHidden/>
    <w:rsid w:val="007A33A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semiHidden/>
    <w:rsid w:val="007A33A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Professionell">
    <w:name w:val="Table Professional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ndesign">
    <w:name w:val="Table Theme"/>
    <w:basedOn w:val="NormaleTabelle"/>
    <w:semiHidden/>
    <w:rsid w:val="00B30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semiHidden/>
    <w:rsid w:val="002A1EC4"/>
    <w:rPr>
      <w:rFonts w:ascii="Arial" w:hAnsi="Arial"/>
      <w:sz w:val="18"/>
    </w:rPr>
  </w:style>
  <w:style w:type="character" w:styleId="Zeilennummer">
    <w:name w:val="line number"/>
    <w:semiHidden/>
    <w:rsid w:val="007A33A6"/>
    <w:rPr>
      <w:rFonts w:ascii="Arial" w:hAnsi="Arial"/>
      <w:sz w:val="22"/>
    </w:rPr>
  </w:style>
  <w:style w:type="paragraph" w:styleId="Funotentext">
    <w:name w:val="footnote text"/>
    <w:basedOn w:val="Standard"/>
    <w:semiHidden/>
    <w:rsid w:val="00D50946"/>
  </w:style>
  <w:style w:type="character" w:styleId="Funotenzeichen">
    <w:name w:val="footnote reference"/>
    <w:semiHidden/>
    <w:rsid w:val="00D50946"/>
    <w:rPr>
      <w:vertAlign w:val="superscript"/>
    </w:rPr>
  </w:style>
  <w:style w:type="paragraph" w:styleId="Kopfzeile">
    <w:name w:val="header"/>
    <w:basedOn w:val="Standard"/>
    <w:rsid w:val="003A3B15"/>
    <w:pPr>
      <w:tabs>
        <w:tab w:val="center" w:pos="4536"/>
        <w:tab w:val="right" w:pos="9072"/>
      </w:tabs>
    </w:pPr>
    <w:rPr>
      <w:color w:val="575757"/>
      <w:sz w:val="24"/>
    </w:rPr>
  </w:style>
  <w:style w:type="paragraph" w:styleId="Fuzeile">
    <w:name w:val="footer"/>
    <w:basedOn w:val="Standard"/>
    <w:rsid w:val="003A3B15"/>
    <w:pPr>
      <w:tabs>
        <w:tab w:val="center" w:pos="4536"/>
        <w:tab w:val="right" w:pos="9639"/>
      </w:tabs>
    </w:pPr>
    <w:rPr>
      <w:color w:val="575757"/>
    </w:rPr>
  </w:style>
  <w:style w:type="paragraph" w:styleId="Nachrichtenkopf">
    <w:name w:val="Message Header"/>
    <w:basedOn w:val="Standard"/>
    <w:semiHidden/>
    <w:rsid w:val="002A1EC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paragraph" w:styleId="Verzeichnis1">
    <w:name w:val="toc 1"/>
    <w:basedOn w:val="Standard"/>
    <w:next w:val="Standard"/>
    <w:autoRedefine/>
    <w:uiPriority w:val="39"/>
    <w:rsid w:val="00B91D02"/>
    <w:pPr>
      <w:tabs>
        <w:tab w:val="left" w:pos="393"/>
        <w:tab w:val="right" w:leader="dot" w:pos="9628"/>
      </w:tabs>
      <w:spacing w:before="240" w:after="120"/>
    </w:pPr>
    <w:rPr>
      <w:color w:val="262626" w:themeColor="text1" w:themeTint="D9"/>
      <w:sz w:val="24"/>
      <w:szCs w:val="24"/>
    </w:rPr>
  </w:style>
  <w:style w:type="paragraph" w:styleId="Verzeichnis2">
    <w:name w:val="toc 2"/>
    <w:basedOn w:val="Standard"/>
    <w:next w:val="Standard"/>
    <w:autoRedefine/>
    <w:uiPriority w:val="39"/>
    <w:rsid w:val="00B91D02"/>
    <w:rPr>
      <w:color w:val="595959" w:themeColor="text1" w:themeTint="A6"/>
      <w:szCs w:val="22"/>
    </w:rPr>
  </w:style>
  <w:style w:type="paragraph" w:styleId="Verzeichnis3">
    <w:name w:val="toc 3"/>
    <w:basedOn w:val="Standard"/>
    <w:next w:val="Standard"/>
    <w:autoRedefine/>
    <w:uiPriority w:val="39"/>
    <w:rsid w:val="00B91D02"/>
    <w:pPr>
      <w:ind w:left="180"/>
    </w:pPr>
    <w:rPr>
      <w:color w:val="7F7F7F" w:themeColor="text1" w:themeTint="80"/>
      <w:szCs w:val="22"/>
    </w:rPr>
  </w:style>
  <w:style w:type="paragraph" w:styleId="Blocktext">
    <w:name w:val="Block Text"/>
    <w:basedOn w:val="Standard"/>
    <w:rsid w:val="00B302A6"/>
    <w:pPr>
      <w:tabs>
        <w:tab w:val="left" w:pos="431"/>
      </w:tabs>
      <w:spacing w:after="120"/>
      <w:ind w:left="431" w:right="1440"/>
    </w:pPr>
  </w:style>
  <w:style w:type="paragraph" w:styleId="Fu-Endnotenberschrift">
    <w:name w:val="Note Heading"/>
    <w:basedOn w:val="Standard"/>
    <w:next w:val="Standard"/>
    <w:semiHidden/>
    <w:rsid w:val="002A1EC4"/>
  </w:style>
  <w:style w:type="paragraph" w:styleId="Datum">
    <w:name w:val="Date"/>
    <w:basedOn w:val="Standard"/>
    <w:next w:val="Standard"/>
    <w:semiHidden/>
    <w:rsid w:val="002A1EC4"/>
  </w:style>
  <w:style w:type="paragraph" w:styleId="Standardeinzug">
    <w:name w:val="Normal Indent"/>
    <w:basedOn w:val="Standard"/>
    <w:semiHidden/>
    <w:rsid w:val="002A1EC4"/>
    <w:pPr>
      <w:ind w:left="708"/>
    </w:pPr>
  </w:style>
  <w:style w:type="paragraph" w:styleId="Unterschrift">
    <w:name w:val="Signature"/>
    <w:basedOn w:val="Standard"/>
    <w:semiHidden/>
    <w:rsid w:val="002A1EC4"/>
    <w:pPr>
      <w:ind w:left="4252"/>
    </w:pPr>
  </w:style>
  <w:style w:type="paragraph" w:styleId="Untertitel">
    <w:name w:val="Subtitle"/>
    <w:basedOn w:val="Standard"/>
    <w:rsid w:val="002A1EC4"/>
    <w:pPr>
      <w:spacing w:after="60"/>
      <w:jc w:val="center"/>
      <w:outlineLvl w:val="1"/>
    </w:pPr>
    <w:rPr>
      <w:rFonts w:cs="Arial"/>
      <w:sz w:val="24"/>
    </w:rPr>
  </w:style>
  <w:style w:type="paragraph" w:styleId="Verzeichnis4">
    <w:name w:val="toc 4"/>
    <w:basedOn w:val="Standard"/>
    <w:next w:val="Standard"/>
    <w:autoRedefine/>
    <w:rsid w:val="005E7719"/>
    <w:pPr>
      <w:pBdr>
        <w:between w:val="double" w:sz="6" w:space="0" w:color="auto"/>
      </w:pBdr>
      <w:ind w:left="360"/>
    </w:pPr>
    <w:rPr>
      <w:rFonts w:asciiTheme="minorHAnsi" w:hAnsiTheme="minorHAnsi"/>
    </w:rPr>
  </w:style>
  <w:style w:type="paragraph" w:styleId="Verzeichnis5">
    <w:name w:val="toc 5"/>
    <w:basedOn w:val="Standard"/>
    <w:next w:val="Standard"/>
    <w:autoRedefine/>
    <w:rsid w:val="00B302A6"/>
    <w:pPr>
      <w:pBdr>
        <w:between w:val="double" w:sz="6" w:space="0" w:color="auto"/>
      </w:pBdr>
      <w:ind w:left="540"/>
    </w:pPr>
    <w:rPr>
      <w:rFonts w:asciiTheme="minorHAnsi" w:hAnsiTheme="minorHAnsi"/>
    </w:rPr>
  </w:style>
  <w:style w:type="paragraph" w:styleId="Verzeichnis6">
    <w:name w:val="toc 6"/>
    <w:basedOn w:val="Standard"/>
    <w:next w:val="Standard"/>
    <w:autoRedefine/>
    <w:rsid w:val="00B302A6"/>
    <w:pPr>
      <w:pBdr>
        <w:between w:val="double" w:sz="6" w:space="0" w:color="auto"/>
      </w:pBdr>
      <w:ind w:left="720"/>
    </w:pPr>
    <w:rPr>
      <w:rFonts w:asciiTheme="minorHAnsi" w:hAnsiTheme="minorHAnsi"/>
    </w:rPr>
  </w:style>
  <w:style w:type="paragraph" w:styleId="Verzeichnis7">
    <w:name w:val="toc 7"/>
    <w:basedOn w:val="Standard"/>
    <w:next w:val="Standard"/>
    <w:autoRedefine/>
    <w:semiHidden/>
    <w:rsid w:val="00454BA4"/>
    <w:pPr>
      <w:pBdr>
        <w:between w:val="double" w:sz="6" w:space="0" w:color="auto"/>
      </w:pBdr>
      <w:ind w:left="900"/>
    </w:pPr>
    <w:rPr>
      <w:rFonts w:asciiTheme="minorHAnsi" w:hAnsiTheme="minorHAnsi"/>
    </w:rPr>
  </w:style>
  <w:style w:type="paragraph" w:styleId="Verzeichnis8">
    <w:name w:val="toc 8"/>
    <w:basedOn w:val="Standard"/>
    <w:next w:val="Standard"/>
    <w:autoRedefine/>
    <w:semiHidden/>
    <w:rsid w:val="00454BA4"/>
    <w:pPr>
      <w:pBdr>
        <w:between w:val="double" w:sz="6" w:space="0" w:color="auto"/>
      </w:pBdr>
      <w:ind w:left="1080"/>
    </w:pPr>
    <w:rPr>
      <w:rFonts w:asciiTheme="minorHAnsi" w:hAnsiTheme="minorHAnsi"/>
    </w:rPr>
  </w:style>
  <w:style w:type="paragraph" w:styleId="Verzeichnis9">
    <w:name w:val="toc 9"/>
    <w:basedOn w:val="Standard"/>
    <w:next w:val="Standard"/>
    <w:autoRedefine/>
    <w:semiHidden/>
    <w:rsid w:val="00454BA4"/>
    <w:pPr>
      <w:pBdr>
        <w:between w:val="double" w:sz="6" w:space="0" w:color="auto"/>
      </w:pBdr>
      <w:ind w:left="1260"/>
    </w:pPr>
    <w:rPr>
      <w:rFonts w:asciiTheme="minorHAnsi" w:hAnsiTheme="minorHAnsi"/>
    </w:rPr>
  </w:style>
  <w:style w:type="character" w:customStyle="1" w:styleId="Liste2Zchn">
    <w:name w:val="Liste 2 Zchn"/>
    <w:link w:val="Liste2"/>
    <w:rsid w:val="0069293C"/>
    <w:rPr>
      <w:rFonts w:ascii="Arial" w:hAnsi="Arial"/>
      <w:sz w:val="22"/>
      <w:szCs w:val="24"/>
      <w:lang w:val="de-DE" w:eastAsia="de-DE" w:bidi="ar-SA"/>
    </w:rPr>
  </w:style>
  <w:style w:type="character" w:customStyle="1" w:styleId="ListeZchn">
    <w:name w:val="Liste Zchn"/>
    <w:link w:val="Liste"/>
    <w:rsid w:val="0069293C"/>
    <w:rPr>
      <w:rFonts w:ascii="Arial" w:hAnsi="Arial"/>
      <w:sz w:val="22"/>
      <w:szCs w:val="24"/>
      <w:lang w:val="de-DE" w:eastAsia="de-DE" w:bidi="ar-SA"/>
    </w:rPr>
  </w:style>
  <w:style w:type="character" w:customStyle="1" w:styleId="Liste3Zchn">
    <w:name w:val="Liste 3 Zchn"/>
    <w:link w:val="Liste3"/>
    <w:rsid w:val="0069293C"/>
    <w:rPr>
      <w:rFonts w:ascii="Arial" w:hAnsi="Arial"/>
      <w:sz w:val="22"/>
      <w:szCs w:val="24"/>
      <w:lang w:val="de-DE" w:eastAsia="de-DE" w:bidi="ar-SA"/>
    </w:rPr>
  </w:style>
  <w:style w:type="paragraph" w:customStyle="1" w:styleId="Blocksatz">
    <w:name w:val="Blocksatz"/>
    <w:basedOn w:val="Standard"/>
    <w:rsid w:val="00B302A6"/>
    <w:pPr>
      <w:jc w:val="both"/>
    </w:pPr>
  </w:style>
  <w:style w:type="paragraph" w:customStyle="1" w:styleId="Index">
    <w:name w:val="Index"/>
    <w:basedOn w:val="Standard"/>
    <w:next w:val="Standard"/>
    <w:rsid w:val="00272732"/>
    <w:pPr>
      <w:spacing w:before="240" w:after="60"/>
    </w:pPr>
    <w:rPr>
      <w:sz w:val="36"/>
      <w:szCs w:val="24"/>
    </w:rPr>
  </w:style>
  <w:style w:type="paragraph" w:customStyle="1" w:styleId="Anlage">
    <w:name w:val="Anlage"/>
    <w:basedOn w:val="Standard"/>
    <w:rsid w:val="009C4459"/>
  </w:style>
  <w:style w:type="paragraph" w:styleId="NurText">
    <w:name w:val="Plain Text"/>
    <w:basedOn w:val="Standard"/>
    <w:semiHidden/>
    <w:rsid w:val="00BC1BA6"/>
    <w:rPr>
      <w:rFonts w:ascii="Courier New" w:hAnsi="Courier New" w:cs="Courier New"/>
    </w:rPr>
  </w:style>
  <w:style w:type="numbering" w:styleId="111111">
    <w:name w:val="Outline List 2"/>
    <w:basedOn w:val="KeineListe"/>
    <w:semiHidden/>
    <w:rsid w:val="00BC1BA6"/>
    <w:pPr>
      <w:numPr>
        <w:numId w:val="14"/>
      </w:numPr>
    </w:pPr>
  </w:style>
  <w:style w:type="paragraph" w:customStyle="1" w:styleId="Code">
    <w:name w:val="Code"/>
    <w:basedOn w:val="berschrift1"/>
    <w:link w:val="CodeZchn"/>
    <w:rsid w:val="003A3B15"/>
    <w:pPr>
      <w:spacing w:before="60" w:after="0"/>
    </w:pPr>
    <w:rPr>
      <w:rFonts w:ascii="Courier New" w:hAnsi="Courier New"/>
      <w:sz w:val="20"/>
    </w:rPr>
  </w:style>
  <w:style w:type="character" w:customStyle="1" w:styleId="berschrift1Zchn">
    <w:name w:val="Überschrift 1 Zchn"/>
    <w:link w:val="berschrift1"/>
    <w:rsid w:val="00CB46DE"/>
    <w:rPr>
      <w:rFonts w:ascii="Trebuchet MS" w:hAnsi="Trebuchet MS" w:cs="Arial"/>
      <w:kern w:val="32"/>
      <w:sz w:val="28"/>
      <w:szCs w:val="28"/>
      <w:lang w:eastAsia="de-DE"/>
    </w:rPr>
  </w:style>
  <w:style w:type="character" w:customStyle="1" w:styleId="CodeZchn">
    <w:name w:val="Code Zchn"/>
    <w:link w:val="Code"/>
    <w:rsid w:val="008B606B"/>
    <w:rPr>
      <w:rFonts w:ascii="Courier New" w:hAnsi="Courier New" w:cs="Arial"/>
      <w:bCs/>
      <w:kern w:val="32"/>
      <w:sz w:val="32"/>
      <w:szCs w:val="32"/>
    </w:rPr>
  </w:style>
  <w:style w:type="paragraph" w:customStyle="1" w:styleId="Teilnehmer">
    <w:name w:val="Teilnehmer"/>
    <w:basedOn w:val="Standard"/>
    <w:rsid w:val="00482593"/>
    <w:pPr>
      <w:spacing w:before="60" w:after="60"/>
    </w:pPr>
    <w:rPr>
      <w:sz w:val="16"/>
    </w:rPr>
  </w:style>
  <w:style w:type="paragraph" w:customStyle="1" w:styleId="Headerbody">
    <w:name w:val="Headerbody"/>
    <w:basedOn w:val="Standard"/>
    <w:rsid w:val="00482593"/>
    <w:rPr>
      <w:sz w:val="16"/>
    </w:rPr>
  </w:style>
  <w:style w:type="paragraph" w:customStyle="1" w:styleId="Versionsnummer">
    <w:name w:val="Versionsnummer"/>
    <w:basedOn w:val="Standard"/>
    <w:qFormat/>
    <w:rsid w:val="003F2BE4"/>
    <w:rPr>
      <w:rFonts w:eastAsiaTheme="minorEastAsia" w:cstheme="minorBidi"/>
      <w:color w:val="A6A6A6" w:themeColor="background1" w:themeShade="A6"/>
      <w:szCs w:val="18"/>
      <w:lang w:val="de-AT" w:eastAsia="en-US"/>
    </w:rPr>
  </w:style>
  <w:style w:type="paragraph" w:styleId="Sprechblasentext">
    <w:name w:val="Balloon Text"/>
    <w:basedOn w:val="Standard"/>
    <w:semiHidden/>
    <w:rsid w:val="008F5181"/>
    <w:rPr>
      <w:rFonts w:ascii="Tahoma" w:hAnsi="Tahoma" w:cs="Tahoma"/>
      <w:sz w:val="16"/>
      <w:szCs w:val="16"/>
    </w:rPr>
  </w:style>
  <w:style w:type="paragraph" w:customStyle="1" w:styleId="BetonterText">
    <w:name w:val="Betonter Text"/>
    <w:basedOn w:val="Standard"/>
    <w:link w:val="BetonterTextZchn"/>
    <w:rsid w:val="00156E32"/>
    <w:rPr>
      <w:i/>
    </w:rPr>
  </w:style>
  <w:style w:type="character" w:customStyle="1" w:styleId="BetonterTextZchn">
    <w:name w:val="Betonter Text Zchn"/>
    <w:link w:val="BetonterText"/>
    <w:rsid w:val="00B46AFD"/>
    <w:rPr>
      <w:rFonts w:ascii="Arial" w:hAnsi="Arial"/>
      <w:i/>
      <w:sz w:val="22"/>
      <w:lang w:val="de-DE" w:eastAsia="de-DE" w:bidi="ar-SA"/>
    </w:rPr>
  </w:style>
  <w:style w:type="paragraph" w:customStyle="1" w:styleId="Standardklein">
    <w:name w:val="Standard klein"/>
    <w:basedOn w:val="Standard"/>
    <w:rsid w:val="005029CC"/>
  </w:style>
  <w:style w:type="character" w:customStyle="1" w:styleId="berschrift2Zchn">
    <w:name w:val="Überschrift 2 Zchn"/>
    <w:link w:val="berschrift2"/>
    <w:rsid w:val="00957E4A"/>
    <w:rPr>
      <w:rFonts w:ascii="Trebuchet MS" w:hAnsi="Trebuchet MS" w:cs="Arial"/>
      <w:bCs/>
      <w:iCs/>
      <w:sz w:val="24"/>
      <w:szCs w:val="28"/>
      <w:lang w:eastAsia="de-DE"/>
    </w:rPr>
  </w:style>
  <w:style w:type="paragraph" w:styleId="Listenabsatz">
    <w:name w:val="List Paragraph"/>
    <w:basedOn w:val="Standard"/>
    <w:autoRedefine/>
    <w:uiPriority w:val="34"/>
    <w:qFormat/>
    <w:rsid w:val="00CB5A35"/>
    <w:pPr>
      <w:spacing w:line="360" w:lineRule="auto"/>
      <w:ind w:left="720"/>
      <w:contextualSpacing/>
    </w:pPr>
    <w:rPr>
      <w:rFonts w:eastAsiaTheme="minorEastAsia" w:cstheme="minorBidi"/>
      <w:szCs w:val="24"/>
      <w:lang w:val="de-AT" w:eastAsia="en-US"/>
    </w:rPr>
  </w:style>
  <w:style w:type="paragraph" w:customStyle="1" w:styleId="Explanation">
    <w:name w:val="Explanation"/>
    <w:basedOn w:val="Standard"/>
    <w:qFormat/>
    <w:rsid w:val="00E91055"/>
    <w:rPr>
      <w:color w:val="A6A6A6" w:themeColor="background1" w:themeShade="A6"/>
    </w:rPr>
  </w:style>
  <w:style w:type="character" w:customStyle="1" w:styleId="KommentartextZchn">
    <w:name w:val="Kommentartext Zchn"/>
    <w:basedOn w:val="Absatz-Standardschriftart"/>
    <w:link w:val="Kommentartext"/>
    <w:rsid w:val="00781C91"/>
    <w:rPr>
      <w:rFonts w:ascii="Verdana" w:hAnsi="Verdana"/>
      <w:i/>
      <w:lang w:eastAsia="de-DE"/>
    </w:rPr>
  </w:style>
  <w:style w:type="paragraph" w:customStyle="1" w:styleId="p1">
    <w:name w:val="p1"/>
    <w:basedOn w:val="Standard"/>
    <w:rsid w:val="001E47C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de-AT"/>
    </w:rPr>
  </w:style>
  <w:style w:type="character" w:customStyle="1" w:styleId="s1">
    <w:name w:val="s1"/>
    <w:basedOn w:val="Absatz-Standardschriftart"/>
    <w:rsid w:val="001E47CC"/>
  </w:style>
  <w:style w:type="character" w:customStyle="1" w:styleId="s2">
    <w:name w:val="s2"/>
    <w:basedOn w:val="Absatz-Standardschriftart"/>
    <w:rsid w:val="001E4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m\Dropbox\Projektmanagement\templates\set_2014\einzeln\pm_template_management_summary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56A913C143E084693D02B7B938376B7" ma:contentTypeVersion="11" ma:contentTypeDescription="Ein neues Dokument erstellen." ma:contentTypeScope="" ma:versionID="e420ba60ddec821319165ca892c96d60">
  <xsd:schema xmlns:xsd="http://www.w3.org/2001/XMLSchema" xmlns:xs="http://www.w3.org/2001/XMLSchema" xmlns:p="http://schemas.microsoft.com/office/2006/metadata/properties" xmlns:ns2="159292f5-ae7d-4772-aea3-467c4dd88844" xmlns:ns3="7d515a82-4a64-4446-81fe-2caa98805c6c" targetNamespace="http://schemas.microsoft.com/office/2006/metadata/properties" ma:root="true" ma:fieldsID="3ea8a233abcbb76804987009ef2ed4b5" ns2:_="" ns3:_="">
    <xsd:import namespace="159292f5-ae7d-4772-aea3-467c4dd88844"/>
    <xsd:import namespace="7d515a82-4a64-4446-81fe-2caa98805c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292f5-ae7d-4772-aea3-467c4dd888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39d94293-9e2d-4a4c-9c09-8af353d9f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15a82-4a64-4446-81fe-2caa98805c6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2b75dd-921b-4761-b7d9-1671886197cf}" ma:internalName="TaxCatchAll" ma:showField="CatchAllData" ma:web="7d515a82-4a64-4446-81fe-2caa98805c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9292f5-ae7d-4772-aea3-467c4dd88844">
      <Terms xmlns="http://schemas.microsoft.com/office/infopath/2007/PartnerControls"/>
    </lcf76f155ced4ddcb4097134ff3c332f>
    <TaxCatchAll xmlns="7d515a82-4a64-4446-81fe-2caa98805c6c" xsi:nil="true"/>
  </documentManagement>
</p:properties>
</file>

<file path=customXml/itemProps1.xml><?xml version="1.0" encoding="utf-8"?>
<ds:datastoreItem xmlns:ds="http://schemas.openxmlformats.org/officeDocument/2006/customXml" ds:itemID="{62517CB5-774D-4EDD-8943-E53181CD9A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0F5EBE-0D9C-4145-B4FC-7E2A823855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DFB964-5B1B-41CA-8A41-92D2D3916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9292f5-ae7d-4772-aea3-467c4dd88844"/>
    <ds:schemaRef ds:uri="7d515a82-4a64-4446-81fe-2caa98805c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E49199-CF90-4FF6-A8F3-3BE515465CE7}">
  <ds:schemaRefs>
    <ds:schemaRef ds:uri="http://schemas.microsoft.com/office/2006/metadata/properties"/>
    <ds:schemaRef ds:uri="http://schemas.microsoft.com/office/infopath/2007/PartnerControls"/>
    <ds:schemaRef ds:uri="159292f5-ae7d-4772-aea3-467c4dd88844"/>
    <ds:schemaRef ds:uri="7d515a82-4a64-4446-81fe-2caa98805c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pm_template_management_summary_v2.dotx</Template>
  <TotalTime>0</TotalTime>
  <Pages>3</Pages>
  <Words>366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M104</vt:lpstr>
    </vt:vector>
  </TitlesOfParts>
  <Company>Home</Company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M104</dc:title>
  <dc:subject/>
  <dc:creator>stm</dc:creator>
  <cp:keywords/>
  <cp:lastModifiedBy>Danesh Mohammad</cp:lastModifiedBy>
  <cp:revision>1112</cp:revision>
  <cp:lastPrinted>2026-01-15T10:35:00Z</cp:lastPrinted>
  <dcterms:created xsi:type="dcterms:W3CDTF">2022-01-14T14:58:00Z</dcterms:created>
  <dcterms:modified xsi:type="dcterms:W3CDTF">2026-03-03T21:21:00Z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0x010100C56A913C143E084693D02B7B938376B7</vt:lpwstr>
  </property>
  <property fmtid="{D5CDD505-2E9C-101B-9397-08002B2CF9AE}" pid="3" name="MediaServiceImageTags">
    <vt:lpwstr/>
  </property>
</Properties>
</file>