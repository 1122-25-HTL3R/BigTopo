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8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20"/>
        <w:gridCol w:w="689"/>
        <w:gridCol w:w="1282"/>
        <w:gridCol w:w="1128"/>
        <w:gridCol w:w="283"/>
        <w:gridCol w:w="1701"/>
        <w:gridCol w:w="992"/>
        <w:gridCol w:w="1811"/>
      </w:tblGrid>
      <w:tr w:rsidR="005A7DDB" w:rsidRPr="00BE035C" w14:paraId="050C426C" w14:textId="77777777" w:rsidTr="64BD0B42">
        <w:trPr>
          <w:trHeight w:hRule="exact" w:val="567"/>
        </w:trPr>
        <w:tc>
          <w:tcPr>
            <w:tcW w:w="7054" w:type="dxa"/>
            <w:gridSpan w:val="8"/>
            <w:tcBorders>
              <w:bottom w:val="single" w:sz="4" w:space="0" w:color="A6A6A6" w:themeColor="background1" w:themeShade="A6"/>
            </w:tcBorders>
            <w:vAlign w:val="center"/>
          </w:tcPr>
          <w:p w14:paraId="4A3FFD3D" w14:textId="77777777" w:rsidR="005A7DDB" w:rsidRPr="00F61D0E" w:rsidRDefault="00C538BE" w:rsidP="009B0DFD">
            <w:pPr>
              <w:pStyle w:val="Titel"/>
              <w:spacing w:line="240" w:lineRule="auto"/>
              <w:rPr>
                <w:color w:val="FF3300"/>
              </w:rPr>
            </w:pPr>
            <w:r>
              <w:rPr>
                <w:color w:val="FF3300"/>
              </w:rPr>
              <w:t xml:space="preserve">Management </w:t>
            </w:r>
            <w:r w:rsidR="009B0DFD">
              <w:rPr>
                <w:color w:val="FF3300"/>
              </w:rPr>
              <w:t>Review</w:t>
            </w:r>
          </w:p>
        </w:tc>
        <w:tc>
          <w:tcPr>
            <w:tcW w:w="2803" w:type="dxa"/>
            <w:gridSpan w:val="2"/>
            <w:tcBorders>
              <w:bottom w:val="single" w:sz="4" w:space="0" w:color="A6A6A6" w:themeColor="background1" w:themeShade="A6"/>
            </w:tcBorders>
            <w:vAlign w:val="center"/>
          </w:tcPr>
          <w:p w14:paraId="13E2F636" w14:textId="77777777" w:rsidR="005A7DDB" w:rsidRPr="00BE035C" w:rsidRDefault="005A7DDB" w:rsidP="009E0DD7">
            <w:pPr>
              <w:pStyle w:val="Titel"/>
              <w:spacing w:line="240" w:lineRule="auto"/>
            </w:pPr>
          </w:p>
        </w:tc>
      </w:tr>
      <w:tr w:rsidR="005A7DDB" w:rsidRPr="00BE035C" w14:paraId="490EAD9B" w14:textId="77777777" w:rsidTr="64BD0B42">
        <w:trPr>
          <w:trHeight w:val="397"/>
        </w:trPr>
        <w:tc>
          <w:tcPr>
            <w:tcW w:w="1951" w:type="dxa"/>
            <w:gridSpan w:val="2"/>
            <w:tcBorders>
              <w:top w:val="single" w:sz="4" w:space="0" w:color="A6A6A6" w:themeColor="background1" w:themeShade="A6"/>
            </w:tcBorders>
            <w:vAlign w:val="center"/>
          </w:tcPr>
          <w:p w14:paraId="425CE3AE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Projekttitel:</w:t>
            </w:r>
          </w:p>
        </w:tc>
        <w:tc>
          <w:tcPr>
            <w:tcW w:w="7906" w:type="dxa"/>
            <w:gridSpan w:val="8"/>
            <w:tcBorders>
              <w:top w:val="single" w:sz="4" w:space="0" w:color="A6A6A6" w:themeColor="background1" w:themeShade="A6"/>
            </w:tcBorders>
            <w:vAlign w:val="center"/>
          </w:tcPr>
          <w:p w14:paraId="009757C4" w14:textId="33DFE1D8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Big Topo</w:t>
            </w:r>
          </w:p>
        </w:tc>
      </w:tr>
      <w:tr w:rsidR="005A7DDB" w:rsidRPr="00BE035C" w14:paraId="07FC0C03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5326DE03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Auftraggeber:</w:t>
            </w:r>
          </w:p>
        </w:tc>
        <w:tc>
          <w:tcPr>
            <w:tcW w:w="7906" w:type="dxa"/>
            <w:gridSpan w:val="8"/>
            <w:vAlign w:val="center"/>
          </w:tcPr>
          <w:p w14:paraId="15200211" w14:textId="661205EB" w:rsidR="005A7DDB" w:rsidRPr="00BE035C" w:rsidRDefault="00E90036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Christi</w:t>
            </w:r>
            <w:r w:rsidR="007C66BD">
              <w:rPr>
                <w:b/>
                <w:szCs w:val="18"/>
              </w:rPr>
              <w:t xml:space="preserve">an </w:t>
            </w:r>
            <w:r>
              <w:rPr>
                <w:b/>
                <w:szCs w:val="18"/>
              </w:rPr>
              <w:t>Schöndorfer / HTL3R</w:t>
            </w:r>
          </w:p>
        </w:tc>
      </w:tr>
      <w:tr w:rsidR="005A7DDB" w:rsidRPr="00BE035C" w14:paraId="19D155B1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6B658DA7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Auftragnehmer:</w:t>
            </w:r>
          </w:p>
        </w:tc>
        <w:tc>
          <w:tcPr>
            <w:tcW w:w="7906" w:type="dxa"/>
            <w:gridSpan w:val="8"/>
            <w:vAlign w:val="center"/>
          </w:tcPr>
          <w:p w14:paraId="31F83335" w14:textId="011986E7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Tamara Marl</w:t>
            </w:r>
            <w:r w:rsidR="000154FF">
              <w:rPr>
                <w:b/>
                <w:szCs w:val="18"/>
              </w:rPr>
              <w:t xml:space="preserve"> / HTL3R</w:t>
            </w:r>
          </w:p>
        </w:tc>
      </w:tr>
      <w:tr w:rsidR="00AD510F" w:rsidRPr="00BE035C" w14:paraId="1E539401" w14:textId="77777777" w:rsidTr="64BD0B42">
        <w:trPr>
          <w:trHeight w:val="284"/>
        </w:trPr>
        <w:tc>
          <w:tcPr>
            <w:tcW w:w="1971" w:type="dxa"/>
            <w:gridSpan w:val="3"/>
            <w:vAlign w:val="center"/>
          </w:tcPr>
          <w:p w14:paraId="0ED12E30" w14:textId="77777777" w:rsidR="00AD510F" w:rsidRPr="00BE035C" w:rsidRDefault="00AD510F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Schuljahr:</w:t>
            </w:r>
          </w:p>
        </w:tc>
        <w:tc>
          <w:tcPr>
            <w:tcW w:w="1971" w:type="dxa"/>
            <w:gridSpan w:val="2"/>
            <w:vAlign w:val="center"/>
          </w:tcPr>
          <w:p w14:paraId="09E59479" w14:textId="2FABBB7A" w:rsidR="00AD510F" w:rsidRPr="00BE035C" w:rsidRDefault="00AD510F" w:rsidP="005A7DDB">
            <w:pPr>
              <w:rPr>
                <w:b/>
                <w:szCs w:val="18"/>
              </w:rPr>
            </w:pPr>
            <w:r w:rsidRPr="00BE035C">
              <w:rPr>
                <w:b/>
                <w:szCs w:val="18"/>
              </w:rPr>
              <w:t>20</w:t>
            </w:r>
            <w:r w:rsidR="00E41826">
              <w:rPr>
                <w:b/>
                <w:szCs w:val="18"/>
              </w:rPr>
              <w:t>2</w:t>
            </w:r>
            <w:r w:rsidR="000154FF">
              <w:rPr>
                <w:b/>
                <w:szCs w:val="18"/>
              </w:rPr>
              <w:t>5/26</w:t>
            </w:r>
          </w:p>
        </w:tc>
        <w:tc>
          <w:tcPr>
            <w:tcW w:w="1128" w:type="dxa"/>
            <w:vAlign w:val="center"/>
          </w:tcPr>
          <w:p w14:paraId="477D9FCD" w14:textId="77777777" w:rsidR="00AD510F" w:rsidRPr="00BE035C" w:rsidRDefault="00AD510F" w:rsidP="005A7DDB">
            <w:pPr>
              <w:rPr>
                <w:szCs w:val="18"/>
              </w:rPr>
            </w:pPr>
            <w:r w:rsidRPr="00BE035C">
              <w:rPr>
                <w:szCs w:val="18"/>
              </w:rPr>
              <w:t>Klasse:</w:t>
            </w:r>
          </w:p>
        </w:tc>
        <w:tc>
          <w:tcPr>
            <w:tcW w:w="2976" w:type="dxa"/>
            <w:gridSpan w:val="3"/>
            <w:vAlign w:val="center"/>
          </w:tcPr>
          <w:p w14:paraId="39685E01" w14:textId="3A343B41" w:rsidR="00AD510F" w:rsidRPr="00BE035C" w:rsidRDefault="000154FF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5CN</w:t>
            </w:r>
          </w:p>
        </w:tc>
        <w:tc>
          <w:tcPr>
            <w:tcW w:w="1811" w:type="dxa"/>
            <w:vAlign w:val="center"/>
          </w:tcPr>
          <w:p w14:paraId="73EB20BB" w14:textId="77777777" w:rsidR="00AD510F" w:rsidRPr="00BE035C" w:rsidRDefault="00AD510F" w:rsidP="005A7DDB">
            <w:pPr>
              <w:rPr>
                <w:b/>
                <w:szCs w:val="18"/>
              </w:rPr>
            </w:pPr>
          </w:p>
        </w:tc>
      </w:tr>
      <w:tr w:rsidR="005A7DDB" w:rsidRPr="00BE035C" w14:paraId="4BB99BAF" w14:textId="77777777" w:rsidTr="64BD0B42">
        <w:tc>
          <w:tcPr>
            <w:tcW w:w="9857" w:type="dxa"/>
            <w:gridSpan w:val="10"/>
            <w:tcBorders>
              <w:bottom w:val="single" w:sz="4" w:space="0" w:color="A6A6A6" w:themeColor="background1" w:themeShade="A6"/>
            </w:tcBorders>
            <w:vAlign w:val="center"/>
          </w:tcPr>
          <w:p w14:paraId="0761BDC3" w14:textId="77777777" w:rsidR="005A7DDB" w:rsidRPr="00BE035C" w:rsidRDefault="005A7DDB" w:rsidP="005A7DDB"/>
        </w:tc>
      </w:tr>
      <w:tr w:rsidR="000A440B" w:rsidRPr="00BE035C" w14:paraId="59D4E40A" w14:textId="77777777" w:rsidTr="64BD0B42">
        <w:trPr>
          <w:trHeight w:hRule="exact" w:val="284"/>
        </w:trPr>
        <w:tc>
          <w:tcPr>
            <w:tcW w:w="1101" w:type="dxa"/>
            <w:tcBorders>
              <w:top w:val="single" w:sz="4" w:space="0" w:color="A6A6A6" w:themeColor="background1" w:themeShade="A6"/>
            </w:tcBorders>
            <w:vAlign w:val="center"/>
          </w:tcPr>
          <w:p w14:paraId="2A966B1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VERSION</w:t>
            </w:r>
          </w:p>
        </w:tc>
        <w:tc>
          <w:tcPr>
            <w:tcW w:w="1559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6797BF2D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DATUM</w:t>
            </w:r>
          </w:p>
        </w:tc>
        <w:tc>
          <w:tcPr>
            <w:tcW w:w="2693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438E0F6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AUTOR</w:t>
            </w:r>
            <w:r w:rsidR="00AD510F" w:rsidRPr="00BE035C">
              <w:rPr>
                <w:b/>
                <w:sz w:val="14"/>
                <w:szCs w:val="14"/>
              </w:rPr>
              <w:t>IN</w:t>
            </w:r>
            <w:r w:rsidR="00042E89">
              <w:rPr>
                <w:b/>
                <w:sz w:val="14"/>
                <w:szCs w:val="14"/>
              </w:rPr>
              <w:t>/AUTOR</w:t>
            </w:r>
          </w:p>
        </w:tc>
        <w:tc>
          <w:tcPr>
            <w:tcW w:w="4504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3BF24F31" w14:textId="77777777" w:rsidR="005A7DDB" w:rsidRPr="00BE035C" w:rsidRDefault="00AD510F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ÄNDERUNG</w:t>
            </w:r>
          </w:p>
        </w:tc>
      </w:tr>
      <w:tr w:rsidR="006D69E6" w:rsidRPr="006D69E6" w14:paraId="27A1F9A8" w14:textId="77777777" w:rsidTr="64BD0B42">
        <w:tc>
          <w:tcPr>
            <w:tcW w:w="1101" w:type="dxa"/>
            <w:vAlign w:val="center"/>
          </w:tcPr>
          <w:p w14:paraId="573D3A49" w14:textId="4C1A2E8D" w:rsidR="005A7DDB" w:rsidRPr="006D69E6" w:rsidRDefault="009A79F7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v</w:t>
            </w:r>
            <w:r w:rsidR="006D69E6" w:rsidRPr="006D69E6">
              <w:rPr>
                <w:color w:val="auto"/>
              </w:rPr>
              <w:t>1.</w:t>
            </w:r>
            <w:r w:rsidR="005319D7">
              <w:rPr>
                <w:color w:val="auto"/>
              </w:rPr>
              <w:t>0</w:t>
            </w:r>
          </w:p>
        </w:tc>
        <w:tc>
          <w:tcPr>
            <w:tcW w:w="1559" w:type="dxa"/>
            <w:gridSpan w:val="3"/>
            <w:vAlign w:val="center"/>
          </w:tcPr>
          <w:p w14:paraId="62F1D683" w14:textId="7E3B7A1F" w:rsidR="005A7DDB" w:rsidRPr="006D69E6" w:rsidRDefault="00FE077E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25</w:t>
            </w:r>
            <w:r w:rsidR="008176C3">
              <w:rPr>
                <w:color w:val="auto"/>
              </w:rPr>
              <w:t>.</w:t>
            </w:r>
            <w:r w:rsidR="00756E6E">
              <w:rPr>
                <w:color w:val="auto"/>
              </w:rPr>
              <w:t>02</w:t>
            </w:r>
            <w:r w:rsidR="00CC3B91">
              <w:rPr>
                <w:color w:val="auto"/>
              </w:rPr>
              <w:t>.2026</w:t>
            </w:r>
          </w:p>
        </w:tc>
        <w:tc>
          <w:tcPr>
            <w:tcW w:w="2693" w:type="dxa"/>
            <w:gridSpan w:val="3"/>
            <w:vAlign w:val="center"/>
          </w:tcPr>
          <w:p w14:paraId="72BF512E" w14:textId="15729808" w:rsidR="000154FF" w:rsidRPr="006D69E6" w:rsidRDefault="00756E6E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Tamara Marl</w:t>
            </w:r>
          </w:p>
        </w:tc>
        <w:tc>
          <w:tcPr>
            <w:tcW w:w="4504" w:type="dxa"/>
            <w:gridSpan w:val="3"/>
            <w:vAlign w:val="center"/>
          </w:tcPr>
          <w:p w14:paraId="309A39A3" w14:textId="51A82E3B" w:rsidR="005A7DDB" w:rsidRPr="006D69E6" w:rsidRDefault="00F5082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Erstellung</w:t>
            </w:r>
          </w:p>
        </w:tc>
      </w:tr>
      <w:tr w:rsidR="007F5355" w:rsidRPr="006D69E6" w14:paraId="491FADD7" w14:textId="77777777" w:rsidTr="64BD0B42">
        <w:tc>
          <w:tcPr>
            <w:tcW w:w="1101" w:type="dxa"/>
            <w:vAlign w:val="center"/>
          </w:tcPr>
          <w:p w14:paraId="0B656B74" w14:textId="200540A3" w:rsidR="007F5355" w:rsidRDefault="007F535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v1.1</w:t>
            </w:r>
          </w:p>
        </w:tc>
        <w:tc>
          <w:tcPr>
            <w:tcW w:w="1559" w:type="dxa"/>
            <w:gridSpan w:val="3"/>
            <w:vAlign w:val="center"/>
          </w:tcPr>
          <w:p w14:paraId="4CD7F8BD" w14:textId="3C1A11A3" w:rsidR="007F5355" w:rsidRDefault="00FE077E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7F5355">
              <w:rPr>
                <w:color w:val="auto"/>
              </w:rPr>
              <w:t>.02.2026</w:t>
            </w:r>
          </w:p>
        </w:tc>
        <w:tc>
          <w:tcPr>
            <w:tcW w:w="2693" w:type="dxa"/>
            <w:gridSpan w:val="3"/>
            <w:vAlign w:val="center"/>
          </w:tcPr>
          <w:p w14:paraId="146E3BF6" w14:textId="1D984DCD" w:rsidR="007F5355" w:rsidRDefault="007F535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Mohammad Danesh</w:t>
            </w:r>
          </w:p>
        </w:tc>
        <w:tc>
          <w:tcPr>
            <w:tcW w:w="4504" w:type="dxa"/>
            <w:gridSpan w:val="3"/>
            <w:vAlign w:val="center"/>
          </w:tcPr>
          <w:p w14:paraId="63FF02EA" w14:textId="08458B0F" w:rsidR="007F5355" w:rsidRDefault="00FF3123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Korrekturen &amp;</w:t>
            </w:r>
            <w:r w:rsidR="007F5355">
              <w:rPr>
                <w:color w:val="auto"/>
              </w:rPr>
              <w:t xml:space="preserve"> Ergänzung</w:t>
            </w:r>
          </w:p>
        </w:tc>
      </w:tr>
    </w:tbl>
    <w:p w14:paraId="27421163" w14:textId="34700D38" w:rsidR="007633AA" w:rsidRDefault="007633AA" w:rsidP="392D94A0">
      <w:pPr>
        <w:pStyle w:val="berschrift1"/>
        <w:rPr>
          <w:sz w:val="24"/>
          <w:szCs w:val="24"/>
        </w:rPr>
      </w:pPr>
      <w:bookmarkStart w:id="0" w:name="_Toc239072679"/>
      <w:bookmarkStart w:id="1" w:name="_Toc239073005"/>
      <w:r w:rsidRPr="00AF67F0">
        <w:t>Projektstatus</w:t>
      </w:r>
      <w:r w:rsidR="004C3D44">
        <w:br/>
      </w:r>
      <w:r w:rsidR="004C3D44" w:rsidRPr="004C3D44">
        <w:rPr>
          <w:sz w:val="24"/>
          <w:szCs w:val="24"/>
        </w:rPr>
        <w:t xml:space="preserve">Berichtszeitraum: </w:t>
      </w:r>
      <w:r w:rsidR="00DF66BE">
        <w:rPr>
          <w:sz w:val="24"/>
          <w:szCs w:val="24"/>
        </w:rPr>
        <w:t>10</w:t>
      </w:r>
      <w:r w:rsidR="00704D93">
        <w:rPr>
          <w:sz w:val="24"/>
          <w:szCs w:val="24"/>
        </w:rPr>
        <w:t>.0</w:t>
      </w:r>
      <w:r w:rsidR="00DF66BE">
        <w:rPr>
          <w:sz w:val="24"/>
          <w:szCs w:val="24"/>
        </w:rPr>
        <w:t>2</w:t>
      </w:r>
      <w:r w:rsidR="0022712A">
        <w:rPr>
          <w:sz w:val="24"/>
          <w:szCs w:val="24"/>
        </w:rPr>
        <w:t>.2026</w:t>
      </w:r>
      <w:r w:rsidR="00291129" w:rsidRPr="392D94A0">
        <w:rPr>
          <w:sz w:val="24"/>
          <w:szCs w:val="24"/>
        </w:rPr>
        <w:t xml:space="preserve"> bis</w:t>
      </w:r>
      <w:r w:rsidR="00566DCF" w:rsidRPr="392D94A0">
        <w:rPr>
          <w:sz w:val="24"/>
          <w:szCs w:val="24"/>
        </w:rPr>
        <w:t xml:space="preserve"> </w:t>
      </w:r>
      <w:r w:rsidR="00704D93">
        <w:rPr>
          <w:sz w:val="24"/>
          <w:szCs w:val="24"/>
        </w:rPr>
        <w:t>1</w:t>
      </w:r>
      <w:r w:rsidR="00DF66BE">
        <w:rPr>
          <w:sz w:val="24"/>
          <w:szCs w:val="24"/>
        </w:rPr>
        <w:t>7</w:t>
      </w:r>
      <w:r w:rsidR="00704D93">
        <w:rPr>
          <w:sz w:val="24"/>
          <w:szCs w:val="24"/>
        </w:rPr>
        <w:t>.02.2026</w:t>
      </w:r>
    </w:p>
    <w:p w14:paraId="2CA1CC52" w14:textId="77777777" w:rsidR="004C3D44" w:rsidRPr="004C3D44" w:rsidRDefault="004C3D44" w:rsidP="004C3D44"/>
    <w:tbl>
      <w:tblPr>
        <w:tblW w:w="493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36"/>
        <w:gridCol w:w="1606"/>
        <w:gridCol w:w="1843"/>
        <w:gridCol w:w="2128"/>
        <w:gridCol w:w="1700"/>
        <w:gridCol w:w="1704"/>
        <w:gridCol w:w="281"/>
      </w:tblGrid>
      <w:tr w:rsidR="00875D06" w:rsidRPr="005F2D3F" w14:paraId="243CB641" w14:textId="77777777" w:rsidTr="00555A47">
        <w:trPr>
          <w:gridAfter w:val="1"/>
          <w:wAfter w:w="145" w:type="pct"/>
          <w:trHeight w:val="300"/>
        </w:trPr>
        <w:tc>
          <w:tcPr>
            <w:tcW w:w="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bottom"/>
          </w:tcPr>
          <w:p w14:paraId="562838F5" w14:textId="77777777" w:rsidR="00C538BE" w:rsidRPr="00875D06" w:rsidRDefault="00C538BE" w:rsidP="006C1A67"/>
        </w:tc>
        <w:tc>
          <w:tcPr>
            <w:tcW w:w="4728" w:type="pct"/>
            <w:gridSpan w:val="5"/>
            <w:tcBorders>
              <w:left w:val="single" w:sz="4" w:space="0" w:color="auto"/>
            </w:tcBorders>
            <w:vAlign w:val="center"/>
          </w:tcPr>
          <w:p w14:paraId="6A88C116" w14:textId="028161E7" w:rsidR="00300E48" w:rsidRDefault="003A4125" w:rsidP="00882932">
            <w:pPr>
              <w:ind w:right="283"/>
              <w:jc w:val="both"/>
            </w:pPr>
            <w:r>
              <w:t xml:space="preserve">Die </w:t>
            </w:r>
            <w:r w:rsidR="006D0ACE">
              <w:t xml:space="preserve">Grundkonfiguration aller Geräte wurde abgeschlossen und </w:t>
            </w:r>
            <w:r>
              <w:t xml:space="preserve">Konnektivität zwischen der Carrier Salzburg und Steiermark wurde mittels IS-IS </w:t>
            </w:r>
            <w:r w:rsidR="006D0ACE">
              <w:t xml:space="preserve">sichergestellt. </w:t>
            </w:r>
            <w:r w:rsidR="00704A4D">
              <w:br/>
              <w:t xml:space="preserve">Der DMVPN </w:t>
            </w:r>
            <w:r w:rsidR="00432429">
              <w:t xml:space="preserve">mit 2 Hubs </w:t>
            </w:r>
            <w:r w:rsidR="00704A4D">
              <w:t xml:space="preserve">wurde </w:t>
            </w:r>
            <w:r w:rsidR="00432429">
              <w:t xml:space="preserve">in Phase 2 </w:t>
            </w:r>
            <w:r w:rsidR="00704A4D">
              <w:t xml:space="preserve">eingerichtet allerdings kam es zu Unklarheiten in der weiteren Umsetzung mit MPLS und VRFs, weshalb auf ein Gespräch mit BRA oder GAU </w:t>
            </w:r>
            <w:r w:rsidR="00432429">
              <w:t>gewartet wird, um sicherzustellen, dass die Konfiguration korrekt fortgesetzt wird.</w:t>
            </w:r>
            <w:r w:rsidR="00882932">
              <w:t xml:space="preserve"> Das Arbeitspaket AP 6.1 sollte aber abgeschlossen sein und 6.2 wurde begonnen</w:t>
            </w:r>
            <w:r w:rsidR="00276FBB">
              <w:t xml:space="preserve"> – mit der erfolgreichen Erstellung des DMVPN</w:t>
            </w:r>
            <w:r w:rsidR="00882932">
              <w:t xml:space="preserve">. Wie erwähnt, müssen nur noch Einzelheiten abgeklärt werden. </w:t>
            </w:r>
          </w:p>
          <w:p w14:paraId="05588C11" w14:textId="77777777" w:rsidR="005F581E" w:rsidRDefault="005F581E" w:rsidP="003451EA">
            <w:pPr>
              <w:ind w:right="283"/>
            </w:pPr>
          </w:p>
          <w:p w14:paraId="393663FA" w14:textId="77777777" w:rsidR="005F581E" w:rsidRDefault="005F581E" w:rsidP="003451EA">
            <w:pPr>
              <w:ind w:right="283"/>
            </w:pPr>
          </w:p>
          <w:p w14:paraId="65376322" w14:textId="77777777" w:rsidR="005F581E" w:rsidRDefault="005F581E" w:rsidP="003451EA">
            <w:pPr>
              <w:ind w:right="283"/>
            </w:pPr>
          </w:p>
          <w:p w14:paraId="5588BDEB" w14:textId="77777777" w:rsidR="005F581E" w:rsidRDefault="005F581E" w:rsidP="003451EA">
            <w:pPr>
              <w:ind w:right="283"/>
            </w:pPr>
          </w:p>
          <w:p w14:paraId="3E552B83" w14:textId="77777777" w:rsidR="005F581E" w:rsidRDefault="005F581E" w:rsidP="003451EA">
            <w:pPr>
              <w:ind w:right="283"/>
            </w:pPr>
          </w:p>
          <w:p w14:paraId="2E1D4765" w14:textId="77777777" w:rsidR="005F581E" w:rsidRDefault="005F581E" w:rsidP="003451EA">
            <w:pPr>
              <w:ind w:right="283"/>
            </w:pPr>
          </w:p>
          <w:p w14:paraId="63D9E395" w14:textId="77777777" w:rsidR="005F581E" w:rsidRDefault="005F581E" w:rsidP="003451EA">
            <w:pPr>
              <w:ind w:right="283"/>
            </w:pPr>
          </w:p>
          <w:p w14:paraId="50208674" w14:textId="77777777" w:rsidR="005F581E" w:rsidRDefault="005F581E" w:rsidP="003451EA">
            <w:pPr>
              <w:ind w:right="283"/>
            </w:pPr>
          </w:p>
          <w:p w14:paraId="59DCC30B" w14:textId="77777777" w:rsidR="005F581E" w:rsidRDefault="005F581E" w:rsidP="003451EA">
            <w:pPr>
              <w:ind w:right="283"/>
            </w:pPr>
          </w:p>
          <w:p w14:paraId="1DB99FDD" w14:textId="77777777" w:rsidR="005F581E" w:rsidRDefault="005F581E" w:rsidP="003451EA">
            <w:pPr>
              <w:ind w:right="283"/>
            </w:pPr>
          </w:p>
          <w:p w14:paraId="4DFAE036" w14:textId="77777777" w:rsidR="005F581E" w:rsidRDefault="005F581E" w:rsidP="003451EA">
            <w:pPr>
              <w:ind w:right="283"/>
            </w:pPr>
          </w:p>
          <w:p w14:paraId="21E7A400" w14:textId="77777777" w:rsidR="005F581E" w:rsidRDefault="005F581E" w:rsidP="003451EA">
            <w:pPr>
              <w:ind w:right="283"/>
            </w:pPr>
          </w:p>
          <w:p w14:paraId="02B5A12D" w14:textId="77777777" w:rsidR="005F581E" w:rsidRDefault="005F581E" w:rsidP="003451EA">
            <w:pPr>
              <w:ind w:right="283"/>
            </w:pPr>
          </w:p>
          <w:p w14:paraId="2D46D1A3" w14:textId="77777777" w:rsidR="005F581E" w:rsidRDefault="005F581E" w:rsidP="003451EA">
            <w:pPr>
              <w:ind w:right="283"/>
            </w:pPr>
          </w:p>
          <w:p w14:paraId="4097FA7D" w14:textId="77777777" w:rsidR="005F581E" w:rsidRDefault="005F581E" w:rsidP="003451EA">
            <w:pPr>
              <w:ind w:right="283"/>
            </w:pPr>
          </w:p>
          <w:p w14:paraId="13B744E0" w14:textId="77777777" w:rsidR="005F581E" w:rsidRDefault="005F581E" w:rsidP="003451EA">
            <w:pPr>
              <w:ind w:right="283"/>
            </w:pPr>
          </w:p>
          <w:p w14:paraId="5F93B931" w14:textId="77777777" w:rsidR="005F581E" w:rsidRDefault="005F581E" w:rsidP="003451EA">
            <w:pPr>
              <w:ind w:right="283"/>
            </w:pPr>
          </w:p>
          <w:p w14:paraId="12527341" w14:textId="77777777" w:rsidR="005F581E" w:rsidRDefault="005F581E" w:rsidP="003451EA">
            <w:pPr>
              <w:ind w:right="283"/>
            </w:pPr>
          </w:p>
          <w:p w14:paraId="0EA0BD30" w14:textId="77777777" w:rsidR="005F581E" w:rsidRDefault="005F581E" w:rsidP="003451EA">
            <w:pPr>
              <w:ind w:right="283"/>
            </w:pPr>
          </w:p>
          <w:p w14:paraId="0EE5685B" w14:textId="77777777" w:rsidR="005F581E" w:rsidRDefault="005F581E" w:rsidP="003451EA">
            <w:pPr>
              <w:ind w:right="283"/>
            </w:pPr>
          </w:p>
          <w:p w14:paraId="07541D4E" w14:textId="77777777" w:rsidR="005F581E" w:rsidRDefault="005F581E" w:rsidP="003451EA">
            <w:pPr>
              <w:ind w:right="283"/>
            </w:pPr>
          </w:p>
          <w:p w14:paraId="0D0B91CF" w14:textId="77777777" w:rsidR="005F581E" w:rsidRDefault="005F581E" w:rsidP="003451EA">
            <w:pPr>
              <w:ind w:right="283"/>
            </w:pPr>
          </w:p>
          <w:p w14:paraId="70C4D522" w14:textId="77777777" w:rsidR="005F581E" w:rsidRDefault="005F581E" w:rsidP="003451EA">
            <w:pPr>
              <w:ind w:right="283"/>
            </w:pPr>
          </w:p>
          <w:p w14:paraId="377F2860" w14:textId="4B41016E" w:rsidR="005F581E" w:rsidRPr="00777E27" w:rsidRDefault="005F581E" w:rsidP="003451EA">
            <w:pPr>
              <w:ind w:right="283"/>
            </w:pPr>
            <w:r w:rsidRPr="005F581E">
              <w:rPr>
                <w:noProof/>
              </w:rPr>
              <w:drawing>
                <wp:inline distT="0" distB="0" distL="0" distR="0" wp14:anchorId="17E0B44D" wp14:editId="3881EF76">
                  <wp:extent cx="5130346" cy="4105447"/>
                  <wp:effectExtent l="0" t="0" r="0" b="9525"/>
                  <wp:docPr id="148129683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968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073" cy="412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A2F" w14:paraId="27FEE247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3BC10" w14:textId="77777777" w:rsidR="00427C74" w:rsidRPr="005F2D3F" w:rsidRDefault="00427C74" w:rsidP="00D41E03">
            <w:pPr>
              <w:pStyle w:val="Fuzeile"/>
              <w:keepNext/>
              <w:tabs>
                <w:tab w:val="clear" w:pos="4536"/>
              </w:tabs>
              <w:rPr>
                <w:b/>
                <w:lang w:val="de-AT"/>
              </w:rPr>
            </w:pPr>
          </w:p>
          <w:p w14:paraId="2CD2A489" w14:textId="75F5FC0F" w:rsidR="00F23A2F" w:rsidRDefault="00F23A2F" w:rsidP="00D41E03">
            <w:pPr>
              <w:pStyle w:val="Fuzeile"/>
              <w:keepNext/>
              <w:tabs>
                <w:tab w:val="clear" w:pos="4536"/>
              </w:tabs>
            </w:pPr>
            <w:r>
              <w:rPr>
                <w:b/>
              </w:rPr>
              <w:t>Termine</w:t>
            </w:r>
          </w:p>
        </w:tc>
      </w:tr>
      <w:tr w:rsidR="00F23A2F" w:rsidRPr="00F23A2F" w14:paraId="1DB66CD6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94B5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%</w:t>
            </w:r>
            <w:r>
              <w:rPr>
                <w:sz w:val="16"/>
                <w:szCs w:val="16"/>
              </w:rPr>
              <w:t xml:space="preserve"> </w:t>
            </w:r>
            <w:r w:rsidRPr="00F23A2F">
              <w:rPr>
                <w:sz w:val="16"/>
                <w:szCs w:val="16"/>
              </w:rPr>
              <w:t>abgeschlossen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D892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Projekts</w:t>
            </w:r>
            <w:r w:rsidRPr="00F23A2F">
              <w:rPr>
                <w:sz w:val="16"/>
                <w:szCs w:val="16"/>
              </w:rPr>
              <w:t>tart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1369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 xml:space="preserve">Erwartetes </w:t>
            </w:r>
            <w:r w:rsidR="00F95E61">
              <w:rPr>
                <w:sz w:val="16"/>
                <w:szCs w:val="16"/>
              </w:rPr>
              <w:t>Projekte</w:t>
            </w:r>
            <w:r w:rsidRPr="00F23A2F">
              <w:rPr>
                <w:sz w:val="16"/>
                <w:szCs w:val="16"/>
              </w:rPr>
              <w:t>nde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69BA" w14:textId="77777777" w:rsidR="00F23A2F" w:rsidRPr="00F95E61" w:rsidRDefault="00F95E61" w:rsidP="00D41E03">
            <w:pPr>
              <w:pStyle w:val="Fuzeile"/>
              <w:keepNext/>
              <w:tabs>
                <w:tab w:val="clear" w:pos="4536"/>
              </w:tabs>
              <w:rPr>
                <w:spacing w:val="-6"/>
                <w:sz w:val="16"/>
                <w:szCs w:val="16"/>
              </w:rPr>
            </w:pPr>
            <w:r w:rsidRPr="00F95E61">
              <w:rPr>
                <w:spacing w:val="-6"/>
                <w:sz w:val="16"/>
                <w:szCs w:val="16"/>
              </w:rPr>
              <w:t>Geplantes Projekte</w:t>
            </w:r>
            <w:r w:rsidR="00F23A2F" w:rsidRPr="00F95E61">
              <w:rPr>
                <w:spacing w:val="-6"/>
                <w:sz w:val="16"/>
                <w:szCs w:val="16"/>
              </w:rPr>
              <w:t>nde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E27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  <w:r w:rsidR="00101093">
              <w:rPr>
                <w:sz w:val="16"/>
                <w:szCs w:val="16"/>
              </w:rPr>
              <w:t xml:space="preserve"> (in Tagen)</w:t>
            </w:r>
          </w:p>
        </w:tc>
      </w:tr>
      <w:tr w:rsidR="00E32975" w:rsidRPr="00E32975" w14:paraId="123BAD04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0868" w14:textId="7CB6ACB7" w:rsidR="00F23A2F" w:rsidRPr="00E32975" w:rsidRDefault="0043357F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2DB955A">
              <w:rPr>
                <w:color w:val="auto"/>
              </w:rPr>
              <w:t xml:space="preserve"> </w:t>
            </w:r>
            <w:r w:rsidR="002554AB">
              <w:rPr>
                <w:color w:val="auto"/>
              </w:rPr>
              <w:t>22</w:t>
            </w:r>
            <w:r w:rsidR="00CE01AA" w:rsidRPr="02DB955A">
              <w:rPr>
                <w:color w:val="auto"/>
              </w:rPr>
              <w:t>%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69A" w14:textId="6D4E79B7" w:rsidR="00F23A2F" w:rsidRPr="00E32975" w:rsidRDefault="00CE01AA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5624F5">
              <w:rPr>
                <w:color w:val="auto"/>
              </w:rPr>
              <w:t>0</w:t>
            </w:r>
            <w:r>
              <w:rPr>
                <w:color w:val="auto"/>
              </w:rPr>
              <w:t>.0</w:t>
            </w:r>
            <w:r w:rsidR="005624F5">
              <w:rPr>
                <w:color w:val="auto"/>
              </w:rPr>
              <w:t>2</w:t>
            </w:r>
            <w:r>
              <w:rPr>
                <w:color w:val="auto"/>
              </w:rPr>
              <w:t>.202</w:t>
            </w:r>
            <w:r w:rsidR="007620D8">
              <w:rPr>
                <w:color w:val="auto"/>
              </w:rPr>
              <w:t>6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8F7E" w14:textId="05563E23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D4E6" w14:textId="56DD844B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6CC6" w14:textId="334D5355" w:rsidR="00F23A2F" w:rsidRPr="00FD70C4" w:rsidRDefault="00EE10B7" w:rsidP="00D41E03">
            <w:pPr>
              <w:pStyle w:val="Fuzeile"/>
              <w:keepNext/>
              <w:tabs>
                <w:tab w:val="clear" w:pos="4536"/>
              </w:tabs>
              <w:rPr>
                <w:highlight w:val="red"/>
              </w:rPr>
            </w:pPr>
            <w:r w:rsidRPr="00FD70C4">
              <w:rPr>
                <w:color w:val="auto"/>
              </w:rPr>
              <w:t>0</w:t>
            </w:r>
          </w:p>
        </w:tc>
      </w:tr>
    </w:tbl>
    <w:p w14:paraId="16693810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Kosten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2"/>
        <w:gridCol w:w="1842"/>
        <w:gridCol w:w="2123"/>
        <w:gridCol w:w="1701"/>
        <w:gridCol w:w="1985"/>
      </w:tblGrid>
      <w:tr w:rsidR="00F23A2F" w:rsidRPr="00F23A2F" w14:paraId="012FA1BE" w14:textId="77777777" w:rsidTr="00F54485">
        <w:tc>
          <w:tcPr>
            <w:tcW w:w="1842" w:type="dxa"/>
            <w:tcBorders>
              <w:top w:val="single" w:sz="4" w:space="0" w:color="auto"/>
            </w:tcBorders>
          </w:tcPr>
          <w:p w14:paraId="5D988DD6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Ist-Kosten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0862448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Restkosten</w:t>
            </w:r>
          </w:p>
        </w:tc>
        <w:tc>
          <w:tcPr>
            <w:tcW w:w="2123" w:type="dxa"/>
            <w:tcBorders>
              <w:top w:val="single" w:sz="4" w:space="0" w:color="auto"/>
            </w:tcBorders>
          </w:tcPr>
          <w:p w14:paraId="752ABA51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Erwartete Gesamtkosten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3A9F4E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Plankosten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AFE19C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E32975" w:rsidRPr="00E32975" w14:paraId="1E89CF1B" w14:textId="77777777" w:rsidTr="00F54485">
        <w:tc>
          <w:tcPr>
            <w:tcW w:w="1842" w:type="dxa"/>
            <w:tcBorders>
              <w:bottom w:val="single" w:sz="4" w:space="0" w:color="auto"/>
            </w:tcBorders>
          </w:tcPr>
          <w:p w14:paraId="1B5CB44B" w14:textId="1AC030F3" w:rsidR="00F23A2F" w:rsidRPr="00E32975" w:rsidRDefault="00BF631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792ED7">
              <w:rPr>
                <w:color w:val="auto"/>
              </w:rPr>
              <w:t>€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E7D528D" w14:textId="70A8038F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14:paraId="38D4BE22" w14:textId="0248474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48EE47C" w14:textId="1503605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8E0437D" w14:textId="63FF9E75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</w:tr>
    </w:tbl>
    <w:p w14:paraId="27DAF73B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Stunden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1134"/>
        <w:gridCol w:w="1843"/>
        <w:gridCol w:w="2126"/>
        <w:gridCol w:w="1701"/>
        <w:gridCol w:w="1985"/>
      </w:tblGrid>
      <w:tr w:rsidR="00F54485" w:rsidRPr="00F23A2F" w14:paraId="3C568B92" w14:textId="664AD4EE" w:rsidTr="7DB36A84">
        <w:tc>
          <w:tcPr>
            <w:tcW w:w="704" w:type="dxa"/>
            <w:tcBorders>
              <w:top w:val="single" w:sz="4" w:space="0" w:color="auto"/>
            </w:tcBorders>
          </w:tcPr>
          <w:p w14:paraId="40C98606" w14:textId="0B800AFB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Kürzel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64B63A9" w14:textId="133A5B34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Ist-Aufwand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53AF9F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Restaufwand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294AC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Erwarteter Ge</w:t>
            </w:r>
            <w:r w:rsidRPr="00F23A2F">
              <w:rPr>
                <w:sz w:val="16"/>
                <w:szCs w:val="16"/>
              </w:rPr>
              <w:t>samtaufwand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CA701A6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Planaufwand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DF71E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F54485" w:rsidRPr="007D180C" w14:paraId="583046E3" w14:textId="7193C363" w:rsidTr="7DB36A84">
        <w:tc>
          <w:tcPr>
            <w:tcW w:w="704" w:type="dxa"/>
          </w:tcPr>
          <w:p w14:paraId="3DEF1847" w14:textId="6F3006CE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MAR</w:t>
            </w:r>
          </w:p>
        </w:tc>
        <w:tc>
          <w:tcPr>
            <w:tcW w:w="1134" w:type="dxa"/>
          </w:tcPr>
          <w:p w14:paraId="5F352964" w14:textId="320156CB" w:rsidR="00F54485" w:rsidRPr="00EF4533" w:rsidRDefault="00F92EA9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8</w:t>
            </w:r>
            <w:r w:rsidR="00245BEF">
              <w:rPr>
                <w:color w:val="auto"/>
              </w:rPr>
              <w:t xml:space="preserve">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1581DADD" w14:textId="6E0872A7" w:rsidR="00F54485" w:rsidRPr="007D180C" w:rsidRDefault="00F92EA9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18</w:t>
            </w:r>
            <w:r w:rsidR="00245BEF">
              <w:rPr>
                <w:color w:val="auto"/>
              </w:rPr>
              <w:t xml:space="preserve"> h</w:t>
            </w:r>
          </w:p>
        </w:tc>
        <w:tc>
          <w:tcPr>
            <w:tcW w:w="2126" w:type="dxa"/>
          </w:tcPr>
          <w:p w14:paraId="31B61B97" w14:textId="063BDC54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324D3863" w14:textId="1D59447C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57790136" w14:textId="3E0A8184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  <w:tr w:rsidR="00F54485" w:rsidRPr="007D180C" w14:paraId="7926BFCC" w14:textId="77777777" w:rsidTr="7DB36A84">
        <w:tc>
          <w:tcPr>
            <w:tcW w:w="704" w:type="dxa"/>
          </w:tcPr>
          <w:p w14:paraId="3AA6ABE0" w14:textId="69B9B96B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DAN</w:t>
            </w:r>
          </w:p>
        </w:tc>
        <w:tc>
          <w:tcPr>
            <w:tcW w:w="1134" w:type="dxa"/>
          </w:tcPr>
          <w:p w14:paraId="271C7E4D" w14:textId="3F5960B3" w:rsidR="00F54485" w:rsidRPr="00EF4533" w:rsidRDefault="00F92EA9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7,5</w:t>
            </w:r>
            <w:r w:rsidR="00245BEF">
              <w:rPr>
                <w:color w:val="auto"/>
              </w:rPr>
              <w:t xml:space="preserve">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0B262638" w14:textId="1F7AE72F" w:rsidR="00F54485" w:rsidRPr="001C61F8" w:rsidRDefault="00F92EA9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  <w:highlight w:val="yellow"/>
              </w:rPr>
            </w:pPr>
            <w:r>
              <w:rPr>
                <w:color w:val="auto"/>
              </w:rPr>
              <w:t>18,5</w:t>
            </w:r>
            <w:r w:rsidR="00245BEF">
              <w:rPr>
                <w:color w:val="auto"/>
              </w:rPr>
              <w:t xml:space="preserve"> </w:t>
            </w:r>
            <w:r w:rsidR="00844CB5">
              <w:rPr>
                <w:color w:val="auto"/>
              </w:rPr>
              <w:t>h</w:t>
            </w:r>
          </w:p>
        </w:tc>
        <w:tc>
          <w:tcPr>
            <w:tcW w:w="2126" w:type="dxa"/>
          </w:tcPr>
          <w:p w14:paraId="5194E871" w14:textId="05F6DEE9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58A6166F" w14:textId="05848605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76B782ED" w14:textId="50C40D0E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</w:tbl>
    <w:p w14:paraId="69EE7442" w14:textId="5A955093" w:rsidR="007633AA" w:rsidRDefault="007633AA" w:rsidP="00476625">
      <w:pPr>
        <w:pStyle w:val="berschrift2"/>
        <w:tabs>
          <w:tab w:val="left" w:pos="2552"/>
          <w:tab w:val="left" w:pos="3119"/>
          <w:tab w:val="left" w:pos="3686"/>
          <w:tab w:val="left" w:pos="4253"/>
        </w:tabs>
      </w:pPr>
      <w:r w:rsidRPr="00AF67F0">
        <w:t>Teammotivation</w:t>
      </w:r>
      <w:r w:rsidR="00206B20">
        <w:t xml:space="preserve"> </w:t>
      </w:r>
      <w:r w:rsidR="00476625">
        <w:tab/>
      </w:r>
      <w:r w:rsidR="00AC153D" w:rsidRPr="003C4121">
        <w:rPr>
          <w:rFonts w:ascii="Wingdings" w:eastAsia="Wingdings" w:hAnsi="Wingdings" w:cs="Wingdings"/>
          <w:sz w:val="40"/>
          <w:szCs w:val="40"/>
          <w:highlight w:val="green"/>
          <w:shd w:val="clear" w:color="auto" w:fill="339966"/>
        </w:rPr>
        <w:t>J</w:t>
      </w:r>
    </w:p>
    <w:p w14:paraId="22F9AEF8" w14:textId="05C694C0" w:rsidR="006D0E99" w:rsidRDefault="003C4121" w:rsidP="007633AA">
      <w:r>
        <w:t xml:space="preserve">Das Team ist </w:t>
      </w:r>
      <w:r w:rsidR="00882932">
        <w:t>an sich</w:t>
      </w:r>
      <w:r>
        <w:t xml:space="preserve"> motiviert, </w:t>
      </w:r>
      <w:r w:rsidR="00882932">
        <w:t>es wurde erstmals und erfolgreich die IS-IS Konfigurati</w:t>
      </w:r>
      <w:r w:rsidR="00365777">
        <w:t>o</w:t>
      </w:r>
      <w:r w:rsidR="00882932">
        <w:t xml:space="preserve">n durchgeführt. Allerdings haben sich ein paar Fragen und Unklarheiten </w:t>
      </w:r>
      <w:r w:rsidR="00365777">
        <w:t xml:space="preserve">eingeschlichen, die zu leichten Unsicherheiten geführt haben. Das </w:t>
      </w:r>
      <w:r w:rsidR="00D42C27">
        <w:t>s</w:t>
      </w:r>
      <w:r w:rsidR="00365777">
        <w:t>t</w:t>
      </w:r>
      <w:r w:rsidR="00D42C27">
        <w:t xml:space="preserve">ellt allerdings nicht weiter ein Problem der Motivation dar, denn ein Fakt bleibt: AD muss im Rahmen der Big Topo nicht angerührt werden. </w:t>
      </w:r>
    </w:p>
    <w:p w14:paraId="29A49EC6" w14:textId="57E1CCB5" w:rsidR="007633AA" w:rsidRDefault="007633AA" w:rsidP="00CB46DE">
      <w:pPr>
        <w:pStyle w:val="berschrift1"/>
      </w:pPr>
      <w:r>
        <w:t>Probleme im Projekt</w:t>
      </w:r>
    </w:p>
    <w:p w14:paraId="53BC3BBC" w14:textId="7EF23D20" w:rsidR="0054590F" w:rsidRDefault="00D42C27" w:rsidP="0054590F">
      <w:pPr>
        <w:pStyle w:val="Listenabsatz"/>
        <w:numPr>
          <w:ilvl w:val="0"/>
          <w:numId w:val="37"/>
        </w:numPr>
      </w:pPr>
      <w:r>
        <w:t xml:space="preserve">Unklarheiten bzgl. DMVPN und MPLS L3VPN, welche Phase, welche Adressen </w:t>
      </w:r>
      <w:r w:rsidR="00BD122A">
        <w:t xml:space="preserve">für die </w:t>
      </w:r>
      <w:proofErr w:type="spellStart"/>
      <w:r w:rsidR="00BD122A">
        <w:t>Adjacency</w:t>
      </w:r>
      <w:proofErr w:type="spellEnd"/>
      <w:r w:rsidR="00BD122A">
        <w:t>, welche VRFs.</w:t>
      </w:r>
    </w:p>
    <w:p w14:paraId="60FC92E4" w14:textId="77777777" w:rsidR="007633AA" w:rsidRDefault="467B2D62" w:rsidP="00CB46DE">
      <w:pPr>
        <w:pStyle w:val="berschrift2"/>
      </w:pPr>
      <w:r>
        <w:t>Problemlösungsstrategie</w:t>
      </w:r>
    </w:p>
    <w:p w14:paraId="32145217" w14:textId="7B8930A9" w:rsidR="00DD0D67" w:rsidRPr="008C6C6D" w:rsidRDefault="00BD122A" w:rsidP="0054590F">
      <w:pPr>
        <w:pStyle w:val="Listenabsatz"/>
        <w:numPr>
          <w:ilvl w:val="0"/>
          <w:numId w:val="38"/>
        </w:numPr>
      </w:pPr>
      <w:r>
        <w:t>Absprechen mit BRA/GAU.</w:t>
      </w:r>
    </w:p>
    <w:p w14:paraId="2DC17D79" w14:textId="77777777" w:rsidR="00CB46DE" w:rsidRDefault="00CB46DE" w:rsidP="00CB46DE">
      <w:pPr>
        <w:pStyle w:val="berschrift2"/>
      </w:pPr>
      <w:r>
        <w:t>Handlungsbedarf seitens des Managements</w:t>
      </w:r>
    </w:p>
    <w:p w14:paraId="131BAE87" w14:textId="78240D5F" w:rsidR="00A85B29" w:rsidRPr="001B76B1" w:rsidRDefault="003A611D">
      <w:r w:rsidRPr="003A611D">
        <w:t>Absprechen mit BRA/GAU.</w:t>
      </w:r>
    </w:p>
    <w:p w14:paraId="54E8DBE5" w14:textId="52FE0EC0" w:rsidR="007633AA" w:rsidRPr="00917AA6" w:rsidRDefault="007633AA" w:rsidP="00CB46DE">
      <w:pPr>
        <w:pStyle w:val="berschrift1"/>
      </w:pPr>
      <w:r w:rsidRPr="00AF67F0">
        <w:t>Erledigte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6"/>
        <w:gridCol w:w="1101"/>
        <w:gridCol w:w="2827"/>
        <w:gridCol w:w="1342"/>
        <w:gridCol w:w="1195"/>
        <w:gridCol w:w="1263"/>
        <w:gridCol w:w="910"/>
      </w:tblGrid>
      <w:tr w:rsidR="00FB51BB" w:rsidRPr="00326D1E" w14:paraId="6CD9A926" w14:textId="77777777" w:rsidTr="00E23A68">
        <w:trPr>
          <w:trHeight w:val="342"/>
        </w:trPr>
        <w:tc>
          <w:tcPr>
            <w:tcW w:w="1216" w:type="dxa"/>
            <w:shd w:val="clear" w:color="auto" w:fill="E6E6E6"/>
            <w:vAlign w:val="center"/>
          </w:tcPr>
          <w:p w14:paraId="0448C007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101" w:type="dxa"/>
            <w:shd w:val="clear" w:color="auto" w:fill="E6E6E6"/>
            <w:vAlign w:val="center"/>
          </w:tcPr>
          <w:p w14:paraId="75FB8C3B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2827" w:type="dxa"/>
            <w:shd w:val="clear" w:color="auto" w:fill="E6E6E6"/>
            <w:vAlign w:val="center"/>
          </w:tcPr>
          <w:p w14:paraId="4E3F9C68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342" w:type="dxa"/>
            <w:shd w:val="clear" w:color="auto" w:fill="E6E6E6"/>
            <w:vAlign w:val="center"/>
          </w:tcPr>
          <w:p w14:paraId="79602E0D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Ort</w:t>
            </w:r>
          </w:p>
        </w:tc>
        <w:tc>
          <w:tcPr>
            <w:tcW w:w="1195" w:type="dxa"/>
            <w:shd w:val="clear" w:color="auto" w:fill="E6E6E6"/>
            <w:vAlign w:val="center"/>
          </w:tcPr>
          <w:p w14:paraId="79D3949E" w14:textId="77777777" w:rsidR="00CB46DE" w:rsidRPr="00326D1E" w:rsidRDefault="00CB46DE" w:rsidP="00D07364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263" w:type="dxa"/>
            <w:shd w:val="clear" w:color="auto" w:fill="E6E6E6"/>
            <w:vAlign w:val="center"/>
          </w:tcPr>
          <w:p w14:paraId="44F960D1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</w:t>
            </w:r>
            <w:r w:rsidR="00326D1E">
              <w:rPr>
                <w:b/>
                <w:sz w:val="18"/>
                <w:szCs w:val="18"/>
              </w:rPr>
              <w:t xml:space="preserve"> benötigt</w:t>
            </w:r>
            <w:r w:rsidRPr="00326D1E">
              <w:rPr>
                <w:b/>
                <w:sz w:val="18"/>
                <w:szCs w:val="18"/>
              </w:rPr>
              <w:t xml:space="preserve"> (h)</w:t>
            </w:r>
          </w:p>
        </w:tc>
        <w:tc>
          <w:tcPr>
            <w:tcW w:w="910" w:type="dxa"/>
            <w:shd w:val="clear" w:color="auto" w:fill="E6E6E6"/>
            <w:vAlign w:val="center"/>
          </w:tcPr>
          <w:p w14:paraId="2E040FAA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Status</w:t>
            </w:r>
          </w:p>
        </w:tc>
      </w:tr>
      <w:tr w:rsidR="00FB51BB" w:rsidRPr="00CB46DE" w14:paraId="4739CDB7" w14:textId="77777777" w:rsidTr="000F4A5F">
        <w:trPr>
          <w:trHeight w:val="342"/>
        </w:trPr>
        <w:tc>
          <w:tcPr>
            <w:tcW w:w="1216" w:type="dxa"/>
            <w:vAlign w:val="center"/>
          </w:tcPr>
          <w:p w14:paraId="0B75BDCB" w14:textId="3ACAE444" w:rsidR="004F4B61" w:rsidRDefault="008F5999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101" w:type="dxa"/>
            <w:vAlign w:val="center"/>
          </w:tcPr>
          <w:p w14:paraId="3EFECC1E" w14:textId="314B8A8B" w:rsidR="004F4B61" w:rsidRDefault="000B0D01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</w:t>
            </w:r>
          </w:p>
        </w:tc>
        <w:tc>
          <w:tcPr>
            <w:tcW w:w="2827" w:type="dxa"/>
            <w:vAlign w:val="center"/>
          </w:tcPr>
          <w:p w14:paraId="4FE97DA7" w14:textId="0DC57552" w:rsidR="004F4B61" w:rsidRPr="000F4A5F" w:rsidRDefault="000F4A5F" w:rsidP="00CA2AA5">
            <w:pPr>
              <w:rPr>
                <w:sz w:val="18"/>
                <w:szCs w:val="18"/>
                <w:lang w:val="de-AT"/>
              </w:rPr>
            </w:pPr>
            <w:proofErr w:type="spellStart"/>
            <w:r w:rsidRPr="000F4A5F">
              <w:rPr>
                <w:bCs/>
                <w:sz w:val="18"/>
                <w:szCs w:val="18"/>
              </w:rPr>
              <w:t>BackBone</w:t>
            </w:r>
            <w:proofErr w:type="spellEnd"/>
            <w:r w:rsidRPr="000F4A5F">
              <w:rPr>
                <w:bCs/>
                <w:sz w:val="18"/>
                <w:szCs w:val="18"/>
              </w:rPr>
              <w:t> Steiermark &amp; Carrier Salzburg - Konfiguration des </w:t>
            </w:r>
            <w:proofErr w:type="spellStart"/>
            <w:r w:rsidRPr="000F4A5F">
              <w:rPr>
                <w:bCs/>
                <w:sz w:val="18"/>
                <w:szCs w:val="18"/>
              </w:rPr>
              <w:t>Underlay</w:t>
            </w:r>
            <w:proofErr w:type="spellEnd"/>
            <w:r w:rsidRPr="000F4A5F">
              <w:rPr>
                <w:bCs/>
                <w:sz w:val="18"/>
                <w:szCs w:val="18"/>
              </w:rPr>
              <w:t> &amp; MPLS L3VPN</w:t>
            </w:r>
          </w:p>
        </w:tc>
        <w:tc>
          <w:tcPr>
            <w:tcW w:w="1342" w:type="dxa"/>
            <w:vAlign w:val="center"/>
          </w:tcPr>
          <w:p w14:paraId="4B8658F1" w14:textId="3DB8D0BF" w:rsidR="004F4B61" w:rsidRDefault="000B0D01" w:rsidP="00CA2A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Schule</w:t>
            </w:r>
          </w:p>
        </w:tc>
        <w:tc>
          <w:tcPr>
            <w:tcW w:w="1195" w:type="dxa"/>
            <w:vAlign w:val="center"/>
          </w:tcPr>
          <w:p w14:paraId="7C0EF741" w14:textId="56EC1865" w:rsidR="004F4B61" w:rsidRDefault="00063753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3" w:type="dxa"/>
            <w:vAlign w:val="center"/>
          </w:tcPr>
          <w:p w14:paraId="6530736B" w14:textId="06F7BB5C" w:rsidR="004F4B61" w:rsidRDefault="003A6A7E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10" w:type="dxa"/>
            <w:shd w:val="clear" w:color="auto" w:fill="00B050"/>
            <w:vAlign w:val="center"/>
          </w:tcPr>
          <w:p w14:paraId="0EC8C4FD" w14:textId="77777777" w:rsidR="004F4B61" w:rsidRDefault="004F4B61" w:rsidP="00CA2AA5">
            <w:pPr>
              <w:jc w:val="center"/>
              <w:rPr>
                <w:sz w:val="18"/>
                <w:szCs w:val="18"/>
              </w:rPr>
            </w:pPr>
          </w:p>
        </w:tc>
      </w:tr>
      <w:tr w:rsidR="003A6A7E" w:rsidRPr="00CB46DE" w14:paraId="2158C301" w14:textId="77777777" w:rsidTr="005C4F1B">
        <w:trPr>
          <w:trHeight w:val="342"/>
        </w:trPr>
        <w:tc>
          <w:tcPr>
            <w:tcW w:w="1216" w:type="dxa"/>
            <w:vAlign w:val="center"/>
          </w:tcPr>
          <w:p w14:paraId="2EBFC794" w14:textId="69A78BE3" w:rsidR="003A6A7E" w:rsidRDefault="003A6A7E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101" w:type="dxa"/>
            <w:vAlign w:val="center"/>
          </w:tcPr>
          <w:p w14:paraId="0E584738" w14:textId="6DEEC1E0" w:rsidR="003A6A7E" w:rsidRDefault="003A6A7E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6.2</w:t>
            </w:r>
          </w:p>
        </w:tc>
        <w:tc>
          <w:tcPr>
            <w:tcW w:w="2827" w:type="dxa"/>
            <w:vAlign w:val="center"/>
          </w:tcPr>
          <w:p w14:paraId="6BB0E9A3" w14:textId="7B90B013" w:rsidR="003A6A7E" w:rsidRPr="003A6A7E" w:rsidRDefault="003A6A7E" w:rsidP="003A6A7E">
            <w:pPr>
              <w:rPr>
                <w:bCs/>
                <w:sz w:val="18"/>
                <w:szCs w:val="18"/>
              </w:rPr>
            </w:pPr>
            <w:proofErr w:type="spellStart"/>
            <w:r w:rsidRPr="003A6A7E">
              <w:rPr>
                <w:bCs/>
                <w:sz w:val="18"/>
                <w:szCs w:val="18"/>
              </w:rPr>
              <w:t>BackBone</w:t>
            </w:r>
            <w:proofErr w:type="spellEnd"/>
            <w:r w:rsidRPr="003A6A7E">
              <w:rPr>
                <w:bCs/>
                <w:sz w:val="18"/>
                <w:szCs w:val="18"/>
              </w:rPr>
              <w:t xml:space="preserve"> Steiermark &amp; Carrier Salzburg - Konfiguration des DMVPN</w:t>
            </w:r>
            <w:r w:rsidRPr="003A6A7E">
              <w:t> </w:t>
            </w:r>
          </w:p>
        </w:tc>
        <w:tc>
          <w:tcPr>
            <w:tcW w:w="1342" w:type="dxa"/>
            <w:vAlign w:val="center"/>
          </w:tcPr>
          <w:p w14:paraId="7CFFF830" w14:textId="3E034546" w:rsidR="003A6A7E" w:rsidRDefault="005C4F1B" w:rsidP="003A6A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Schule</w:t>
            </w:r>
          </w:p>
        </w:tc>
        <w:tc>
          <w:tcPr>
            <w:tcW w:w="1195" w:type="dxa"/>
            <w:vAlign w:val="center"/>
          </w:tcPr>
          <w:p w14:paraId="02E151E3" w14:textId="72B9DA95" w:rsidR="003A6A7E" w:rsidRDefault="005C4F1B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3" w:type="dxa"/>
            <w:vAlign w:val="center"/>
          </w:tcPr>
          <w:p w14:paraId="190F1C1A" w14:textId="71468DDC" w:rsidR="003A6A7E" w:rsidRDefault="003A6A7E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326216">
              <w:rPr>
                <w:sz w:val="18"/>
                <w:szCs w:val="18"/>
              </w:rPr>
              <w:t>,75</w:t>
            </w:r>
          </w:p>
        </w:tc>
        <w:tc>
          <w:tcPr>
            <w:tcW w:w="910" w:type="dxa"/>
            <w:shd w:val="clear" w:color="auto" w:fill="FFFF00"/>
            <w:vAlign w:val="center"/>
          </w:tcPr>
          <w:p w14:paraId="73B5D27C" w14:textId="77777777" w:rsidR="003A6A7E" w:rsidRDefault="003A6A7E" w:rsidP="003A6A7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72E39B" w14:textId="1AC9608A" w:rsidR="00103ED7" w:rsidRDefault="00103ED7">
      <w:pPr>
        <w:spacing w:line="240" w:lineRule="auto"/>
        <w:rPr>
          <w:color w:val="A6A6A6" w:themeColor="background1" w:themeShade="A6"/>
          <w:lang w:val="de-AT"/>
        </w:rPr>
      </w:pPr>
    </w:p>
    <w:p w14:paraId="534E069E" w14:textId="77777777" w:rsidR="00FE077E" w:rsidRDefault="00FE077E">
      <w:pPr>
        <w:spacing w:line="240" w:lineRule="auto"/>
        <w:rPr>
          <w:color w:val="A6A6A6" w:themeColor="background1" w:themeShade="A6"/>
          <w:lang w:val="de-AT"/>
        </w:rPr>
      </w:pPr>
    </w:p>
    <w:p w14:paraId="626E7BCD" w14:textId="77777777" w:rsidR="00FE077E" w:rsidRDefault="00FE077E">
      <w:pPr>
        <w:spacing w:line="240" w:lineRule="auto"/>
        <w:rPr>
          <w:color w:val="A6A6A6" w:themeColor="background1" w:themeShade="A6"/>
          <w:lang w:val="de-AT"/>
        </w:rPr>
      </w:pPr>
    </w:p>
    <w:p w14:paraId="505F80E7" w14:textId="77777777" w:rsidR="007633AA" w:rsidRPr="00917AA6" w:rsidRDefault="006D4D36" w:rsidP="00CB46DE">
      <w:pPr>
        <w:pStyle w:val="berschrift1"/>
      </w:pPr>
      <w:r>
        <w:lastRenderedPageBreak/>
        <w:t>Anstehende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4"/>
        <w:gridCol w:w="1024"/>
        <w:gridCol w:w="4898"/>
        <w:gridCol w:w="1196"/>
        <w:gridCol w:w="1522"/>
      </w:tblGrid>
      <w:tr w:rsidR="00B92205" w:rsidRPr="00326D1E" w14:paraId="557AA584" w14:textId="77777777" w:rsidTr="17FA7443">
        <w:trPr>
          <w:trHeight w:val="300"/>
        </w:trPr>
        <w:tc>
          <w:tcPr>
            <w:tcW w:w="1214" w:type="dxa"/>
            <w:shd w:val="clear" w:color="auto" w:fill="E6E6E6"/>
            <w:vAlign w:val="center"/>
          </w:tcPr>
          <w:p w14:paraId="7AE10D09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024" w:type="dxa"/>
            <w:shd w:val="clear" w:color="auto" w:fill="E6E6E6"/>
            <w:vAlign w:val="center"/>
          </w:tcPr>
          <w:p w14:paraId="26BDFA6C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4898" w:type="dxa"/>
            <w:shd w:val="clear" w:color="auto" w:fill="E6E6E6"/>
            <w:vAlign w:val="center"/>
          </w:tcPr>
          <w:p w14:paraId="613CC74A" w14:textId="77777777" w:rsidR="00326D1E" w:rsidRPr="00326D1E" w:rsidRDefault="00326D1E" w:rsidP="008C6ABB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196" w:type="dxa"/>
            <w:shd w:val="clear" w:color="auto" w:fill="E6E6E6"/>
          </w:tcPr>
          <w:p w14:paraId="73B65BB7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522" w:type="dxa"/>
            <w:shd w:val="clear" w:color="auto" w:fill="E6E6E6"/>
            <w:vAlign w:val="center"/>
          </w:tcPr>
          <w:p w14:paraId="35E962A8" w14:textId="77777777" w:rsidR="00326D1E" w:rsidRPr="00326D1E" w:rsidRDefault="00326D1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Fertigstellungs-termin geplant</w:t>
            </w:r>
          </w:p>
        </w:tc>
      </w:tr>
      <w:tr w:rsidR="00CD042E" w14:paraId="00FFD06B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1294C66A" w14:textId="31751F8B" w:rsidR="00CD042E" w:rsidRPr="5546A7CD" w:rsidRDefault="005C4F1B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708C7AD7" w14:textId="5A9CB132" w:rsidR="00CD042E" w:rsidRDefault="00C936B9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6.2</w:t>
            </w:r>
          </w:p>
        </w:tc>
        <w:tc>
          <w:tcPr>
            <w:tcW w:w="4898" w:type="dxa"/>
            <w:vAlign w:val="center"/>
          </w:tcPr>
          <w:p w14:paraId="58517BFF" w14:textId="42CBEE2E" w:rsidR="00CD042E" w:rsidRPr="00AE5318" w:rsidRDefault="00593071" w:rsidP="5546A7CD">
            <w:pPr>
              <w:rPr>
                <w:bCs/>
                <w:sz w:val="18"/>
                <w:szCs w:val="18"/>
              </w:rPr>
            </w:pPr>
            <w:proofErr w:type="spellStart"/>
            <w:r w:rsidRPr="003A6A7E">
              <w:rPr>
                <w:bCs/>
                <w:sz w:val="18"/>
                <w:szCs w:val="18"/>
              </w:rPr>
              <w:t>BackBone</w:t>
            </w:r>
            <w:proofErr w:type="spellEnd"/>
            <w:r w:rsidRPr="003A6A7E">
              <w:rPr>
                <w:bCs/>
                <w:sz w:val="18"/>
                <w:szCs w:val="18"/>
              </w:rPr>
              <w:t xml:space="preserve"> Steiermark &amp; Carrier Salzburg - Konfiguration des DMVPN</w:t>
            </w:r>
            <w:r w:rsidRPr="003A6A7E">
              <w:t> </w:t>
            </w:r>
          </w:p>
        </w:tc>
        <w:tc>
          <w:tcPr>
            <w:tcW w:w="1196" w:type="dxa"/>
            <w:vAlign w:val="center"/>
          </w:tcPr>
          <w:p w14:paraId="490EC312" w14:textId="3B803C9E" w:rsidR="00CD042E" w:rsidRDefault="00325D0B" w:rsidP="5546A7CD">
            <w:pPr>
              <w:jc w:val="center"/>
            </w:pPr>
            <w:r>
              <w:t>2</w:t>
            </w:r>
          </w:p>
        </w:tc>
        <w:tc>
          <w:tcPr>
            <w:tcW w:w="1522" w:type="dxa"/>
            <w:vAlign w:val="center"/>
          </w:tcPr>
          <w:p w14:paraId="565E76C9" w14:textId="41FC7616" w:rsidR="00CD042E" w:rsidRDefault="006E45ED" w:rsidP="5546A7CD">
            <w:pPr>
              <w:jc w:val="center"/>
            </w:pPr>
            <w:r>
              <w:t>03</w:t>
            </w:r>
            <w:r w:rsidR="001E2BC9">
              <w:t>.0</w:t>
            </w:r>
            <w:r>
              <w:t>3</w:t>
            </w:r>
            <w:r w:rsidR="001E2BC9">
              <w:t>.2026</w:t>
            </w:r>
          </w:p>
        </w:tc>
      </w:tr>
      <w:tr w:rsidR="005C4F1B" w14:paraId="05B6B672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10796330" w14:textId="21F5890C" w:rsidR="005C4F1B" w:rsidRDefault="005C4F1B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1BDEEC1A" w14:textId="1B95BEE2" w:rsidR="005C4F1B" w:rsidRDefault="005C4F1B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6.3</w:t>
            </w:r>
          </w:p>
        </w:tc>
        <w:tc>
          <w:tcPr>
            <w:tcW w:w="4898" w:type="dxa"/>
            <w:vAlign w:val="center"/>
          </w:tcPr>
          <w:p w14:paraId="521455BF" w14:textId="206BA222" w:rsidR="005C4F1B" w:rsidRPr="00AE5318" w:rsidRDefault="00AE5318" w:rsidP="5546A7CD">
            <w:pPr>
              <w:rPr>
                <w:bCs/>
                <w:sz w:val="18"/>
                <w:szCs w:val="18"/>
              </w:rPr>
            </w:pPr>
            <w:proofErr w:type="spellStart"/>
            <w:r w:rsidRPr="00AE5318">
              <w:rPr>
                <w:bCs/>
                <w:sz w:val="18"/>
                <w:szCs w:val="18"/>
              </w:rPr>
              <w:t>BackBone</w:t>
            </w:r>
            <w:proofErr w:type="spellEnd"/>
            <w:r w:rsidRPr="00AE5318">
              <w:rPr>
                <w:bCs/>
                <w:sz w:val="18"/>
                <w:szCs w:val="18"/>
              </w:rPr>
              <w:t xml:space="preserve"> Steiermark &amp; Carrier Salzburg - Konfiguration der BGP Peerings</w:t>
            </w:r>
          </w:p>
        </w:tc>
        <w:tc>
          <w:tcPr>
            <w:tcW w:w="1196" w:type="dxa"/>
            <w:vAlign w:val="center"/>
          </w:tcPr>
          <w:p w14:paraId="712A51FB" w14:textId="5D9842D2" w:rsidR="005C4F1B" w:rsidRDefault="00593071" w:rsidP="5546A7CD">
            <w:pPr>
              <w:jc w:val="center"/>
            </w:pPr>
            <w:r>
              <w:t>2</w:t>
            </w:r>
          </w:p>
        </w:tc>
        <w:tc>
          <w:tcPr>
            <w:tcW w:w="1522" w:type="dxa"/>
            <w:vAlign w:val="center"/>
          </w:tcPr>
          <w:p w14:paraId="7F9802F7" w14:textId="08A285BE" w:rsidR="005C4F1B" w:rsidRDefault="00593071" w:rsidP="5546A7CD">
            <w:pPr>
              <w:jc w:val="center"/>
            </w:pPr>
            <w:r>
              <w:t>03.03.2026</w:t>
            </w:r>
          </w:p>
        </w:tc>
      </w:tr>
      <w:tr w:rsidR="00593071" w14:paraId="1B2FA3D0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1C78AD1C" w14:textId="5D604FFC" w:rsidR="00593071" w:rsidRDefault="007A7ABA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5C95DE44" w14:textId="1778DECB" w:rsidR="00593071" w:rsidRDefault="00593071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4898" w:type="dxa"/>
            <w:vAlign w:val="center"/>
          </w:tcPr>
          <w:p w14:paraId="7C7CC166" w14:textId="6E37E7E3" w:rsidR="00593071" w:rsidRPr="00AE5318" w:rsidRDefault="00BD600A" w:rsidP="5546A7CD">
            <w:pPr>
              <w:rPr>
                <w:bCs/>
                <w:sz w:val="18"/>
                <w:szCs w:val="18"/>
              </w:rPr>
            </w:pPr>
            <w:proofErr w:type="spellStart"/>
            <w:r w:rsidRPr="00BD600A">
              <w:rPr>
                <w:bCs/>
                <w:sz w:val="18"/>
                <w:szCs w:val="18"/>
              </w:rPr>
              <w:t>BackBone</w:t>
            </w:r>
            <w:proofErr w:type="spellEnd"/>
            <w:r w:rsidRPr="00BD600A">
              <w:rPr>
                <w:bCs/>
                <w:sz w:val="18"/>
                <w:szCs w:val="18"/>
              </w:rPr>
              <w:t xml:space="preserve"> Steiermark &amp; Carrier Salzburg - Konfiguration des </w:t>
            </w:r>
            <w:proofErr w:type="spellStart"/>
            <w:r w:rsidRPr="00BD600A">
              <w:rPr>
                <w:bCs/>
                <w:sz w:val="18"/>
                <w:szCs w:val="18"/>
              </w:rPr>
              <w:t>NetFlow</w:t>
            </w:r>
            <w:proofErr w:type="spellEnd"/>
            <w:r w:rsidRPr="00BD600A">
              <w:rPr>
                <w:bCs/>
                <w:sz w:val="18"/>
                <w:szCs w:val="18"/>
              </w:rPr>
              <w:t xml:space="preserve"> Servers</w:t>
            </w:r>
          </w:p>
        </w:tc>
        <w:tc>
          <w:tcPr>
            <w:tcW w:w="1196" w:type="dxa"/>
            <w:vAlign w:val="center"/>
          </w:tcPr>
          <w:p w14:paraId="59145912" w14:textId="71C7EF11" w:rsidR="00593071" w:rsidRDefault="00BD600A" w:rsidP="5546A7CD">
            <w:pPr>
              <w:jc w:val="center"/>
            </w:pPr>
            <w:r>
              <w:t>4</w:t>
            </w:r>
          </w:p>
        </w:tc>
        <w:tc>
          <w:tcPr>
            <w:tcW w:w="1522" w:type="dxa"/>
            <w:vAlign w:val="center"/>
          </w:tcPr>
          <w:p w14:paraId="7CA9DA7B" w14:textId="3CD51879" w:rsidR="00593071" w:rsidRDefault="00BD600A" w:rsidP="5546A7CD">
            <w:pPr>
              <w:jc w:val="center"/>
            </w:pPr>
            <w:r>
              <w:t>xx</w:t>
            </w:r>
            <w:r>
              <w:t>.03.2026</w:t>
            </w:r>
          </w:p>
        </w:tc>
      </w:tr>
      <w:tr w:rsidR="00593071" w14:paraId="1CD67ABC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24B881BF" w14:textId="460362E5" w:rsidR="00593071" w:rsidRDefault="007A7ABA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5556413F" w14:textId="54357422" w:rsidR="00593071" w:rsidRDefault="007A7ABA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4898" w:type="dxa"/>
            <w:vAlign w:val="center"/>
          </w:tcPr>
          <w:p w14:paraId="6911E4F4" w14:textId="25B43F3F" w:rsidR="00593071" w:rsidRPr="00AE5318" w:rsidRDefault="00555A47" w:rsidP="5546A7CD">
            <w:pPr>
              <w:rPr>
                <w:bCs/>
                <w:sz w:val="18"/>
                <w:szCs w:val="18"/>
              </w:rPr>
            </w:pPr>
            <w:r w:rsidRPr="00555A47">
              <w:rPr>
                <w:bCs/>
                <w:sz w:val="18"/>
                <w:szCs w:val="18"/>
              </w:rPr>
              <w:t>HQ Rossauer Kaserne - Implementieren der VoIP-Infrastruktur mittels Cisco CME</w:t>
            </w:r>
          </w:p>
        </w:tc>
        <w:tc>
          <w:tcPr>
            <w:tcW w:w="1196" w:type="dxa"/>
            <w:vAlign w:val="center"/>
          </w:tcPr>
          <w:p w14:paraId="6E894106" w14:textId="0EEB28EF" w:rsidR="00593071" w:rsidRDefault="00555A47" w:rsidP="5546A7CD">
            <w:pPr>
              <w:jc w:val="center"/>
            </w:pPr>
            <w:r>
              <w:t>6</w:t>
            </w:r>
          </w:p>
        </w:tc>
        <w:tc>
          <w:tcPr>
            <w:tcW w:w="1522" w:type="dxa"/>
            <w:vAlign w:val="center"/>
          </w:tcPr>
          <w:p w14:paraId="229081F6" w14:textId="4070708C" w:rsidR="00593071" w:rsidRDefault="00555A47" w:rsidP="5546A7CD">
            <w:pPr>
              <w:jc w:val="center"/>
            </w:pPr>
            <w:r>
              <w:t>xx.03.2026</w:t>
            </w:r>
          </w:p>
        </w:tc>
      </w:tr>
      <w:bookmarkEnd w:id="0"/>
      <w:bookmarkEnd w:id="1"/>
    </w:tbl>
    <w:p w14:paraId="651E64D7" w14:textId="77777777" w:rsidR="000A440B" w:rsidRPr="00BE035C" w:rsidRDefault="000A440B" w:rsidP="007A28D8">
      <w:pPr>
        <w:pStyle w:val="Aufzhlungszeichen"/>
        <w:numPr>
          <w:ilvl w:val="0"/>
          <w:numId w:val="0"/>
        </w:numPr>
      </w:pPr>
    </w:p>
    <w:sectPr w:rsidR="000A440B" w:rsidRPr="00BE035C" w:rsidSect="003D40FD">
      <w:headerReference w:type="default" r:id="rId12"/>
      <w:footerReference w:type="default" r:id="rId13"/>
      <w:pgSz w:w="11906" w:h="16838"/>
      <w:pgMar w:top="-2127" w:right="1134" w:bottom="709" w:left="1134" w:header="851" w:footer="9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4FEAD" w14:textId="77777777" w:rsidR="00950F92" w:rsidRDefault="00950F92">
      <w:r>
        <w:separator/>
      </w:r>
    </w:p>
  </w:endnote>
  <w:endnote w:type="continuationSeparator" w:id="0">
    <w:p w14:paraId="61E3CCD5" w14:textId="77777777" w:rsidR="00950F92" w:rsidRDefault="00950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611CD" w14:textId="77777777" w:rsidR="004F4B2D" w:rsidRDefault="00356067" w:rsidP="0041430D">
    <w:pPr>
      <w:pStyle w:val="Fuzeile"/>
      <w:pBdr>
        <w:top w:val="single" w:sz="4" w:space="1" w:color="D9D9D9" w:themeColor="background1" w:themeShade="D9"/>
      </w:pBdr>
      <w:tabs>
        <w:tab w:val="clear" w:pos="4536"/>
        <w:tab w:val="clear" w:pos="9639"/>
        <w:tab w:val="center" w:pos="4822"/>
        <w:tab w:val="right" w:pos="9540"/>
      </w:tabs>
    </w:pP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D5BF731" wp14:editId="5C26E718">
              <wp:simplePos x="0" y="0"/>
              <wp:positionH relativeFrom="column">
                <wp:posOffset>4800600</wp:posOffset>
              </wp:positionH>
              <wp:positionV relativeFrom="paragraph">
                <wp:posOffset>-34290</wp:posOffset>
              </wp:positionV>
              <wp:extent cx="1371600" cy="34290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0368C" w14:textId="77777777" w:rsidR="004F4B2D" w:rsidRPr="00BE035C" w:rsidRDefault="004F4B2D" w:rsidP="00D06F48">
                          <w:pPr>
                            <w:jc w:val="right"/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Seite 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PAGE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t>/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NUMPAGES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5BF7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78pt;margin-top:-2.7pt;width:108pt;height:2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" filled="f" stroked="f">
              <v:textbox>
                <w:txbxContent>
                  <w:p w14:paraId="4FA0368C" w14:textId="77777777" w:rsidR="004F4B2D" w:rsidRPr="00BE035C" w:rsidRDefault="004F4B2D" w:rsidP="00D06F48">
                    <w:pPr>
                      <w:jc w:val="right"/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Seite 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PAGE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t>/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NUMPAGES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7C6AD2" wp14:editId="4F1AD1BB">
              <wp:simplePos x="0" y="0"/>
              <wp:positionH relativeFrom="column">
                <wp:posOffset>-113665</wp:posOffset>
              </wp:positionH>
              <wp:positionV relativeFrom="paragraph">
                <wp:posOffset>-34290</wp:posOffset>
              </wp:positionV>
              <wp:extent cx="5600700" cy="26035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42594" w14:textId="77777777" w:rsidR="004F4B2D" w:rsidRPr="00BE035C" w:rsidRDefault="004F4B2D">
                          <w:pPr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pacing w:val="12"/>
                              <w:sz w:val="15"/>
                              <w:szCs w:val="15"/>
                            </w:rPr>
                            <w:t xml:space="preserve">Höhere </w:t>
                          </w:r>
                          <w:r w:rsidRPr="004434D7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Technische Bundeslehranstalt Wien 3 | Rennweg 89b | 1030 Wien | </w:t>
                          </w:r>
                          <w:r w:rsidRPr="004434D7">
                            <w:rPr>
                              <w:rFonts w:cs="Arial"/>
                              <w:color w:val="FF3300"/>
                              <w:sz w:val="15"/>
                              <w:szCs w:val="15"/>
                            </w:rPr>
                            <w:t>www.htl.rennweg.at</w:t>
                          </w: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         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7C6AD2" id="Text Box 1" o:spid="_x0000_s1029" type="#_x0000_t202" style="position:absolute;margin-left:-8.95pt;margin-top:-2.7pt;width:441pt;height:2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" filled="f" stroked="f">
              <v:textbox>
                <w:txbxContent>
                  <w:p w14:paraId="16242594" w14:textId="77777777" w:rsidR="004F4B2D" w:rsidRPr="00BE035C" w:rsidRDefault="004F4B2D">
                    <w:pPr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pacing w:val="12"/>
                        <w:sz w:val="15"/>
                        <w:szCs w:val="15"/>
                      </w:rPr>
                      <w:t xml:space="preserve">Höhere </w:t>
                    </w:r>
                    <w:r w:rsidRPr="004434D7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Technische Bundeslehranstalt Wien 3 | Rennweg 89b | 1030 Wien | </w:t>
                    </w:r>
                    <w:r w:rsidRPr="004434D7">
                      <w:rPr>
                        <w:rFonts w:cs="Arial"/>
                        <w:color w:val="FF3300"/>
                        <w:sz w:val="15"/>
                        <w:szCs w:val="15"/>
                      </w:rPr>
                      <w:t>www.htl.rennweg.at</w:t>
                    </w: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                       </w:t>
                    </w:r>
                  </w:p>
                </w:txbxContent>
              </v:textbox>
            </v:shape>
          </w:pict>
        </mc:Fallback>
      </mc:AlternateContent>
    </w:r>
    <w:r w:rsidR="004F4B2D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E85A4" w14:textId="77777777" w:rsidR="00950F92" w:rsidRDefault="00950F92">
      <w:r>
        <w:separator/>
      </w:r>
    </w:p>
  </w:footnote>
  <w:footnote w:type="continuationSeparator" w:id="0">
    <w:p w14:paraId="10FCBD42" w14:textId="77777777" w:rsidR="00950F92" w:rsidRDefault="00950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2"/>
      <w:gridCol w:w="7886"/>
    </w:tblGrid>
    <w:tr w:rsidR="00EE10A0" w14:paraId="792EEEEF" w14:textId="77777777" w:rsidTr="00F61D0E">
      <w:trPr>
        <w:trHeight w:hRule="exact" w:val="1134"/>
      </w:trPr>
      <w:tc>
        <w:tcPr>
          <w:tcW w:w="1760" w:type="dxa"/>
        </w:tcPr>
        <w:p w14:paraId="4969AD6B" w14:textId="77777777" w:rsidR="004F4B2D" w:rsidRDefault="004F4B2D">
          <w:pPr>
            <w:pStyle w:val="Kopfzeile"/>
          </w:pPr>
          <w:r>
            <w:rPr>
              <w:noProof/>
              <w:lang w:val="de-AT" w:eastAsia="de-AT"/>
            </w:rPr>
            <w:drawing>
              <wp:anchor distT="0" distB="0" distL="114300" distR="114300" simplePos="0" relativeHeight="251658244" behindDoc="1" locked="0" layoutInCell="1" allowOverlap="1" wp14:anchorId="4EDE4974" wp14:editId="40B4D7C2">
                <wp:simplePos x="0" y="0"/>
                <wp:positionH relativeFrom="column">
                  <wp:posOffset>-26670</wp:posOffset>
                </wp:positionH>
                <wp:positionV relativeFrom="paragraph">
                  <wp:posOffset>-657225</wp:posOffset>
                </wp:positionV>
                <wp:extent cx="956310" cy="571500"/>
                <wp:effectExtent l="19050" t="0" r="0" b="0"/>
                <wp:wrapTight wrapText="bothSides">
                  <wp:wrapPolygon edited="0">
                    <wp:start x="-430" y="0"/>
                    <wp:lineTo x="-430" y="20880"/>
                    <wp:lineTo x="21514" y="20880"/>
                    <wp:lineTo x="21514" y="0"/>
                    <wp:lineTo x="-430" y="0"/>
                  </wp:wrapPolygon>
                </wp:wrapTight>
                <wp:docPr id="2" name="Grafik 1" descr="logo_sloga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log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631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302" w:type="dxa"/>
          <w:vAlign w:val="bottom"/>
        </w:tcPr>
        <w:p w14:paraId="762EB6FD" w14:textId="77777777" w:rsidR="004F4B2D" w:rsidRPr="00D06F48" w:rsidRDefault="00356067" w:rsidP="00D06F48">
          <w:pPr>
            <w:spacing w:line="288" w:lineRule="auto"/>
            <w:rPr>
              <w:rFonts w:cs="Arial"/>
              <w:b/>
              <w:spacing w:val="6"/>
              <w:sz w:val="28"/>
              <w:szCs w:val="28"/>
            </w:rPr>
          </w:pP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4C6078A" wp14:editId="6C1C1FB5">
                    <wp:simplePos x="0" y="0"/>
                    <wp:positionH relativeFrom="column">
                      <wp:posOffset>605790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Tight wrapText="bothSides">
                      <wp:wrapPolygon edited="0">
                        <wp:start x="599" y="774"/>
                        <wp:lineTo x="599" y="20129"/>
                        <wp:lineTo x="20965" y="20129"/>
                        <wp:lineTo x="20965" y="774"/>
                        <wp:lineTo x="599" y="774"/>
                      </wp:wrapPolygon>
                    </wp:wrapTight>
                    <wp:docPr id="6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  <a:ext uri="{C572A759-6A51-4108-AA02-DFA0A04FC94B}">
                                <ma14:wrappingTextBox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ECCBCC" w14:textId="77777777" w:rsidR="004F4B2D" w:rsidRPr="00F61D0E" w:rsidRDefault="004F4B2D" w:rsidP="00C81370">
                                <w:pPr>
                                  <w:jc w:val="right"/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</w:pPr>
                                <w:r w:rsidRPr="00F61D0E"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  <w:t>Projekttitel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C607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47.7pt;margin-top:3.05pt;width:180.3pt;height:27.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" filled="f" stroked="f">
                    <v:textbox>
                      <w:txbxContent>
                        <w:p w14:paraId="52ECCBCC" w14:textId="77777777" w:rsidR="004F4B2D" w:rsidRPr="00F61D0E" w:rsidRDefault="004F4B2D" w:rsidP="00C81370">
                          <w:pPr>
                            <w:jc w:val="right"/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</w:pPr>
                          <w:r w:rsidRPr="00F61D0E"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  <w:t>Projekttitel</w:t>
                          </w:r>
                        </w:p>
                      </w:txbxContent>
                    </v:textbox>
                    <w10:wrap type="tight"/>
                  </v:shape>
                </w:pict>
              </mc:Fallback>
            </mc:AlternateContent>
          </w:r>
          <w:r w:rsidR="004F4B2D">
            <w:rPr>
              <w:rFonts w:cs="Arial"/>
              <w:b/>
              <w:noProof/>
              <w:spacing w:val="6"/>
              <w:sz w:val="28"/>
              <w:szCs w:val="28"/>
              <w:lang w:val="de-AT" w:eastAsia="de-AT"/>
            </w:rPr>
            <w:drawing>
              <wp:anchor distT="0" distB="0" distL="114300" distR="114300" simplePos="0" relativeHeight="251658245" behindDoc="0" locked="0" layoutInCell="1" allowOverlap="1" wp14:anchorId="0DF95639" wp14:editId="316D78BD">
                <wp:simplePos x="0" y="0"/>
                <wp:positionH relativeFrom="column">
                  <wp:posOffset>2905760</wp:posOffset>
                </wp:positionH>
                <wp:positionV relativeFrom="paragraph">
                  <wp:posOffset>-4445</wp:posOffset>
                </wp:positionV>
                <wp:extent cx="76200" cy="320040"/>
                <wp:effectExtent l="0" t="0" r="0" b="10160"/>
                <wp:wrapTight wrapText="bothSides">
                  <wp:wrapPolygon edited="0">
                    <wp:start x="0" y="0"/>
                    <wp:lineTo x="0" y="20571"/>
                    <wp:lineTo x="14400" y="20571"/>
                    <wp:lineTo x="14400" y="0"/>
                    <wp:lineTo x="0" y="0"/>
                  </wp:wrapPolygon>
                </wp:wrapTight>
                <wp:docPr id="8" name="Picture 8" descr="Macintosh HD:Users:martinmair:Desktop:screen-cap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intosh HD:Users:martinmair:Desktop:screen-capture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397" r="-397"/>
                        <a:stretch/>
                      </pic:blipFill>
                      <pic:spPr bwMode="auto">
                        <a:xfrm>
                          <a:off x="0" y="0"/>
                          <a:ext cx="762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 xmlns:arto="http://schemas.microsoft.com/office/word/2006/arto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2" behindDoc="1" locked="0" layoutInCell="1" allowOverlap="1" wp14:anchorId="4FBDAEB2" wp14:editId="3AE3B9CE">
                    <wp:simplePos x="0" y="0"/>
                    <wp:positionH relativeFrom="column">
                      <wp:posOffset>3002280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None/>
                    <wp:docPr id="4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  <a:ext uri="{C572A759-6A51-4108-AA02-DFA0A04FC94B}">
                                <ma14:wrappingTextBox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621C1" w14:textId="77777777" w:rsidR="004F4B2D" w:rsidRPr="00BE035C" w:rsidRDefault="004F4B2D">
                                <w:pPr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BE035C"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Projektmanagement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BDAEB2" id="Text Box 4" o:spid="_x0000_s1027" type="#_x0000_t202" style="position:absolute;margin-left:236.4pt;margin-top:3.05pt;width:180.3pt;height:27.9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" filled="f" stroked="f">
                    <v:textbox>
                      <w:txbxContent>
                        <w:p w14:paraId="511621C1" w14:textId="77777777" w:rsidR="004F4B2D" w:rsidRPr="00BE035C" w:rsidRDefault="004F4B2D">
                          <w:pPr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BE035C"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  <w:t>Projektmanagement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8913DBD" w14:textId="77777777" w:rsidR="004F4B2D" w:rsidRDefault="004F4B2D" w:rsidP="00F61D0E">
    <w:pPr>
      <w:tabs>
        <w:tab w:val="left" w:pos="10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5C806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850D11E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7508508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1CCC72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0E362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FEF72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58FB5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0650C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469E6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7AFBC0"/>
    <w:lvl w:ilvl="0">
      <w:start w:val="1"/>
      <w:numFmt w:val="bullet"/>
      <w:lvlText w:val=""/>
      <w:lvlJc w:val="left"/>
      <w:pPr>
        <w:tabs>
          <w:tab w:val="num" w:pos="624"/>
        </w:tabs>
        <w:ind w:left="624" w:hanging="267"/>
      </w:pPr>
      <w:rPr>
        <w:rFonts w:ascii="Symbol" w:hAnsi="Symbol" w:hint="default"/>
      </w:rPr>
    </w:lvl>
  </w:abstractNum>
  <w:abstractNum w:abstractNumId="10" w15:restartNumberingAfterBreak="0">
    <w:nsid w:val="00833F32"/>
    <w:multiLevelType w:val="multilevel"/>
    <w:tmpl w:val="365E3106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D14643C"/>
    <w:multiLevelType w:val="multilevel"/>
    <w:tmpl w:val="06B6D5B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12" w15:restartNumberingAfterBreak="0">
    <w:nsid w:val="1E9909CF"/>
    <w:multiLevelType w:val="hybridMultilevel"/>
    <w:tmpl w:val="B5E20F5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9561E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82C50BF"/>
    <w:multiLevelType w:val="hybridMultilevel"/>
    <w:tmpl w:val="FBE061BA"/>
    <w:lvl w:ilvl="0" w:tplc="C10221D6">
      <w:start w:val="1"/>
      <w:numFmt w:val="bullet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229E4"/>
    <w:multiLevelType w:val="hybridMultilevel"/>
    <w:tmpl w:val="E342F392"/>
    <w:lvl w:ilvl="0" w:tplc="9050D6A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C0F38"/>
    <w:multiLevelType w:val="multilevel"/>
    <w:tmpl w:val="DEB2CC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44034A6"/>
    <w:multiLevelType w:val="multilevel"/>
    <w:tmpl w:val="7D16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395E3F"/>
    <w:multiLevelType w:val="hybridMultilevel"/>
    <w:tmpl w:val="E4E0F0C0"/>
    <w:lvl w:ilvl="0" w:tplc="FFFFFFFF">
      <w:start w:val="1"/>
      <w:numFmt w:val="bullet"/>
      <w:lvlText w:val=""/>
      <w:lvlJc w:val="left"/>
      <w:pPr>
        <w:tabs>
          <w:tab w:val="num" w:pos="1590"/>
        </w:tabs>
        <w:ind w:left="159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36964DDA"/>
    <w:multiLevelType w:val="hybridMultilevel"/>
    <w:tmpl w:val="19DC5462"/>
    <w:lvl w:ilvl="0" w:tplc="D9AC1A3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43053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21" w15:restartNumberingAfterBreak="0">
    <w:nsid w:val="49CD084B"/>
    <w:multiLevelType w:val="hybridMultilevel"/>
    <w:tmpl w:val="BC7451A4"/>
    <w:lvl w:ilvl="0" w:tplc="B8B21C6A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83C8B"/>
    <w:multiLevelType w:val="hybridMultilevel"/>
    <w:tmpl w:val="C49E86D6"/>
    <w:lvl w:ilvl="0" w:tplc="FB26933E">
      <w:start w:val="1"/>
      <w:numFmt w:val="bullet"/>
      <w:pStyle w:val="Aufzhlungszeichen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F24D3"/>
    <w:multiLevelType w:val="hybridMultilevel"/>
    <w:tmpl w:val="1C66DDF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7C56CD"/>
    <w:multiLevelType w:val="hybridMultilevel"/>
    <w:tmpl w:val="7FA41D48"/>
    <w:lvl w:ilvl="0" w:tplc="7FD21B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24773"/>
    <w:multiLevelType w:val="hybridMultilevel"/>
    <w:tmpl w:val="613E023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181D0F"/>
    <w:multiLevelType w:val="multilevel"/>
    <w:tmpl w:val="04070023"/>
    <w:styleLink w:val="ArtikelAbschnitt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52E85E75"/>
    <w:multiLevelType w:val="hybridMultilevel"/>
    <w:tmpl w:val="3CA4F1F8"/>
    <w:lvl w:ilvl="0" w:tplc="266C526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4623E"/>
    <w:multiLevelType w:val="hybridMultilevel"/>
    <w:tmpl w:val="540823C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F408E"/>
    <w:multiLevelType w:val="hybridMultilevel"/>
    <w:tmpl w:val="75DC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CB0AB1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31" w15:restartNumberingAfterBreak="0">
    <w:nsid w:val="645C67F8"/>
    <w:multiLevelType w:val="hybridMultilevel"/>
    <w:tmpl w:val="4926BA48"/>
    <w:lvl w:ilvl="0" w:tplc="955EAFBC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E1E19"/>
    <w:multiLevelType w:val="hybridMultilevel"/>
    <w:tmpl w:val="5B702D0A"/>
    <w:lvl w:ilvl="0" w:tplc="5E4E60BE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516C9"/>
    <w:multiLevelType w:val="hybridMultilevel"/>
    <w:tmpl w:val="8AB82DA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27E2461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BDF78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FB8153A"/>
    <w:multiLevelType w:val="hybridMultilevel"/>
    <w:tmpl w:val="D25A6A6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716031">
    <w:abstractNumId w:val="9"/>
  </w:num>
  <w:num w:numId="2" w16cid:durableId="1448543804">
    <w:abstractNumId w:val="7"/>
  </w:num>
  <w:num w:numId="3" w16cid:durableId="649677307">
    <w:abstractNumId w:val="6"/>
  </w:num>
  <w:num w:numId="4" w16cid:durableId="2044478581">
    <w:abstractNumId w:val="5"/>
  </w:num>
  <w:num w:numId="5" w16cid:durableId="1298416589">
    <w:abstractNumId w:val="4"/>
  </w:num>
  <w:num w:numId="6" w16cid:durableId="395713356">
    <w:abstractNumId w:val="34"/>
  </w:num>
  <w:num w:numId="7" w16cid:durableId="576675979">
    <w:abstractNumId w:val="26"/>
  </w:num>
  <w:num w:numId="8" w16cid:durableId="34278879">
    <w:abstractNumId w:val="8"/>
  </w:num>
  <w:num w:numId="9" w16cid:durableId="1942519381">
    <w:abstractNumId w:val="3"/>
  </w:num>
  <w:num w:numId="10" w16cid:durableId="2004233306">
    <w:abstractNumId w:val="2"/>
  </w:num>
  <w:num w:numId="11" w16cid:durableId="1067337234">
    <w:abstractNumId w:val="1"/>
  </w:num>
  <w:num w:numId="12" w16cid:durableId="507133249">
    <w:abstractNumId w:val="0"/>
  </w:num>
  <w:num w:numId="13" w16cid:durableId="1053843793">
    <w:abstractNumId w:val="11"/>
  </w:num>
  <w:num w:numId="14" w16cid:durableId="1239559879">
    <w:abstractNumId w:val="13"/>
  </w:num>
  <w:num w:numId="15" w16cid:durableId="28067931">
    <w:abstractNumId w:val="18"/>
  </w:num>
  <w:num w:numId="16" w16cid:durableId="1654993486">
    <w:abstractNumId w:val="30"/>
  </w:num>
  <w:num w:numId="17" w16cid:durableId="701127096">
    <w:abstractNumId w:val="20"/>
  </w:num>
  <w:num w:numId="18" w16cid:durableId="274486864">
    <w:abstractNumId w:val="35"/>
  </w:num>
  <w:num w:numId="19" w16cid:durableId="295844222">
    <w:abstractNumId w:val="29"/>
  </w:num>
  <w:num w:numId="20" w16cid:durableId="611859841">
    <w:abstractNumId w:val="19"/>
  </w:num>
  <w:num w:numId="21" w16cid:durableId="1119647782">
    <w:abstractNumId w:val="32"/>
  </w:num>
  <w:num w:numId="22" w16cid:durableId="189035589">
    <w:abstractNumId w:val="32"/>
    <w:lvlOverride w:ilvl="0">
      <w:startOverride w:val="1"/>
    </w:lvlOverride>
  </w:num>
  <w:num w:numId="23" w16cid:durableId="1245384090">
    <w:abstractNumId w:val="32"/>
    <w:lvlOverride w:ilvl="0">
      <w:startOverride w:val="1"/>
    </w:lvlOverride>
  </w:num>
  <w:num w:numId="24" w16cid:durableId="1214343550">
    <w:abstractNumId w:val="32"/>
    <w:lvlOverride w:ilvl="0">
      <w:startOverride w:val="1"/>
    </w:lvlOverride>
  </w:num>
  <w:num w:numId="25" w16cid:durableId="407729062">
    <w:abstractNumId w:val="24"/>
  </w:num>
  <w:num w:numId="26" w16cid:durableId="1891768396">
    <w:abstractNumId w:val="21"/>
  </w:num>
  <w:num w:numId="27" w16cid:durableId="347565208">
    <w:abstractNumId w:val="14"/>
  </w:num>
  <w:num w:numId="28" w16cid:durableId="996572055">
    <w:abstractNumId w:val="22"/>
  </w:num>
  <w:num w:numId="29" w16cid:durableId="1230845660">
    <w:abstractNumId w:val="22"/>
    <w:lvlOverride w:ilvl="0">
      <w:startOverride w:val="1"/>
    </w:lvlOverride>
  </w:num>
  <w:num w:numId="30" w16cid:durableId="1060981135">
    <w:abstractNumId w:val="10"/>
  </w:num>
  <w:num w:numId="31" w16cid:durableId="1369179071">
    <w:abstractNumId w:val="17"/>
  </w:num>
  <w:num w:numId="32" w16cid:durableId="1928422024">
    <w:abstractNumId w:val="16"/>
  </w:num>
  <w:num w:numId="33" w16cid:durableId="1415779486">
    <w:abstractNumId w:val="33"/>
  </w:num>
  <w:num w:numId="34" w16cid:durableId="1184510758">
    <w:abstractNumId w:val="23"/>
  </w:num>
  <w:num w:numId="35" w16cid:durableId="1887982606">
    <w:abstractNumId w:val="12"/>
  </w:num>
  <w:num w:numId="36" w16cid:durableId="1319309508">
    <w:abstractNumId w:val="36"/>
  </w:num>
  <w:num w:numId="37" w16cid:durableId="1397238337">
    <w:abstractNumId w:val="25"/>
  </w:num>
  <w:num w:numId="38" w16cid:durableId="1718699887">
    <w:abstractNumId w:val="28"/>
  </w:num>
  <w:num w:numId="39" w16cid:durableId="1594316839">
    <w:abstractNumId w:val="27"/>
  </w:num>
  <w:num w:numId="40" w16cid:durableId="454256261">
    <w:abstractNumId w:val="31"/>
  </w:num>
  <w:num w:numId="41" w16cid:durableId="4385240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2F"/>
    <w:rsid w:val="000005A9"/>
    <w:rsid w:val="00001D7D"/>
    <w:rsid w:val="00002CCF"/>
    <w:rsid w:val="00002E32"/>
    <w:rsid w:val="00003696"/>
    <w:rsid w:val="00003A6C"/>
    <w:rsid w:val="00003ED4"/>
    <w:rsid w:val="0000531E"/>
    <w:rsid w:val="0000623D"/>
    <w:rsid w:val="000106D7"/>
    <w:rsid w:val="00010EB5"/>
    <w:rsid w:val="00011893"/>
    <w:rsid w:val="00011CC3"/>
    <w:rsid w:val="000138C3"/>
    <w:rsid w:val="000154FF"/>
    <w:rsid w:val="000167CA"/>
    <w:rsid w:val="00017C10"/>
    <w:rsid w:val="00020295"/>
    <w:rsid w:val="00022A1C"/>
    <w:rsid w:val="00023E93"/>
    <w:rsid w:val="00024766"/>
    <w:rsid w:val="0002657F"/>
    <w:rsid w:val="00027683"/>
    <w:rsid w:val="00027B69"/>
    <w:rsid w:val="00032FD0"/>
    <w:rsid w:val="000332A5"/>
    <w:rsid w:val="000335A1"/>
    <w:rsid w:val="00033D9F"/>
    <w:rsid w:val="00033EDE"/>
    <w:rsid w:val="00034CB4"/>
    <w:rsid w:val="00037DD3"/>
    <w:rsid w:val="000413C4"/>
    <w:rsid w:val="00041C51"/>
    <w:rsid w:val="00042E89"/>
    <w:rsid w:val="00043337"/>
    <w:rsid w:val="00043D7B"/>
    <w:rsid w:val="00044310"/>
    <w:rsid w:val="0004455E"/>
    <w:rsid w:val="0004478D"/>
    <w:rsid w:val="00047684"/>
    <w:rsid w:val="00047ECD"/>
    <w:rsid w:val="00047F71"/>
    <w:rsid w:val="00051DAA"/>
    <w:rsid w:val="00053B6C"/>
    <w:rsid w:val="000542C4"/>
    <w:rsid w:val="00054B0C"/>
    <w:rsid w:val="0005558E"/>
    <w:rsid w:val="00055A9D"/>
    <w:rsid w:val="00060389"/>
    <w:rsid w:val="0006054E"/>
    <w:rsid w:val="000605BC"/>
    <w:rsid w:val="0006190A"/>
    <w:rsid w:val="00063516"/>
    <w:rsid w:val="00063753"/>
    <w:rsid w:val="00064F14"/>
    <w:rsid w:val="0006658F"/>
    <w:rsid w:val="00066A44"/>
    <w:rsid w:val="000675CD"/>
    <w:rsid w:val="0006768D"/>
    <w:rsid w:val="0007128E"/>
    <w:rsid w:val="00071768"/>
    <w:rsid w:val="000717D7"/>
    <w:rsid w:val="00072D81"/>
    <w:rsid w:val="0007381A"/>
    <w:rsid w:val="00075AB7"/>
    <w:rsid w:val="00075E8B"/>
    <w:rsid w:val="00080055"/>
    <w:rsid w:val="000807FE"/>
    <w:rsid w:val="000815E7"/>
    <w:rsid w:val="00083653"/>
    <w:rsid w:val="000846BA"/>
    <w:rsid w:val="00085F0A"/>
    <w:rsid w:val="000873B5"/>
    <w:rsid w:val="00093A55"/>
    <w:rsid w:val="00093E38"/>
    <w:rsid w:val="00094725"/>
    <w:rsid w:val="00094C1E"/>
    <w:rsid w:val="00094D1D"/>
    <w:rsid w:val="0009610B"/>
    <w:rsid w:val="00096D21"/>
    <w:rsid w:val="000976C5"/>
    <w:rsid w:val="000A18A8"/>
    <w:rsid w:val="000A23CE"/>
    <w:rsid w:val="000A4319"/>
    <w:rsid w:val="000A440B"/>
    <w:rsid w:val="000A6577"/>
    <w:rsid w:val="000A790F"/>
    <w:rsid w:val="000A7E6A"/>
    <w:rsid w:val="000B0D01"/>
    <w:rsid w:val="000B10EC"/>
    <w:rsid w:val="000B11C0"/>
    <w:rsid w:val="000B1730"/>
    <w:rsid w:val="000B3050"/>
    <w:rsid w:val="000B3BCF"/>
    <w:rsid w:val="000B52CE"/>
    <w:rsid w:val="000B5A55"/>
    <w:rsid w:val="000B6DBF"/>
    <w:rsid w:val="000B6EBB"/>
    <w:rsid w:val="000B70FE"/>
    <w:rsid w:val="000C0D21"/>
    <w:rsid w:val="000C2332"/>
    <w:rsid w:val="000C47F4"/>
    <w:rsid w:val="000C4DE8"/>
    <w:rsid w:val="000C5A95"/>
    <w:rsid w:val="000C704C"/>
    <w:rsid w:val="000C7678"/>
    <w:rsid w:val="000C7931"/>
    <w:rsid w:val="000D0195"/>
    <w:rsid w:val="000D1C4C"/>
    <w:rsid w:val="000D2301"/>
    <w:rsid w:val="000D3E7C"/>
    <w:rsid w:val="000D60E9"/>
    <w:rsid w:val="000D65C1"/>
    <w:rsid w:val="000D7037"/>
    <w:rsid w:val="000E021E"/>
    <w:rsid w:val="000E022B"/>
    <w:rsid w:val="000E12D2"/>
    <w:rsid w:val="000E1CF2"/>
    <w:rsid w:val="000E3984"/>
    <w:rsid w:val="000E401A"/>
    <w:rsid w:val="000E4AFD"/>
    <w:rsid w:val="000E5E6C"/>
    <w:rsid w:val="000F0F27"/>
    <w:rsid w:val="000F357B"/>
    <w:rsid w:val="000F45BC"/>
    <w:rsid w:val="000F4A5F"/>
    <w:rsid w:val="000F581E"/>
    <w:rsid w:val="000F6414"/>
    <w:rsid w:val="000F73D9"/>
    <w:rsid w:val="000F7B3B"/>
    <w:rsid w:val="00101093"/>
    <w:rsid w:val="001015F3"/>
    <w:rsid w:val="0010266B"/>
    <w:rsid w:val="00103EBE"/>
    <w:rsid w:val="00103ED7"/>
    <w:rsid w:val="001047B9"/>
    <w:rsid w:val="00106364"/>
    <w:rsid w:val="001067CC"/>
    <w:rsid w:val="0011F0A7"/>
    <w:rsid w:val="00120B1C"/>
    <w:rsid w:val="001230B4"/>
    <w:rsid w:val="001234C2"/>
    <w:rsid w:val="00124C0B"/>
    <w:rsid w:val="00126417"/>
    <w:rsid w:val="00127A5D"/>
    <w:rsid w:val="00130364"/>
    <w:rsid w:val="001314F9"/>
    <w:rsid w:val="0013375F"/>
    <w:rsid w:val="00133C75"/>
    <w:rsid w:val="0013485A"/>
    <w:rsid w:val="00134AB7"/>
    <w:rsid w:val="00135DCF"/>
    <w:rsid w:val="00136544"/>
    <w:rsid w:val="00137219"/>
    <w:rsid w:val="00140732"/>
    <w:rsid w:val="0014085F"/>
    <w:rsid w:val="00142F35"/>
    <w:rsid w:val="00145D62"/>
    <w:rsid w:val="00146B91"/>
    <w:rsid w:val="00146D88"/>
    <w:rsid w:val="00147EF9"/>
    <w:rsid w:val="001508EF"/>
    <w:rsid w:val="00151C9F"/>
    <w:rsid w:val="00151F48"/>
    <w:rsid w:val="00155269"/>
    <w:rsid w:val="00157991"/>
    <w:rsid w:val="00157AA9"/>
    <w:rsid w:val="00162449"/>
    <w:rsid w:val="00163A49"/>
    <w:rsid w:val="0016462D"/>
    <w:rsid w:val="00165525"/>
    <w:rsid w:val="0016656D"/>
    <w:rsid w:val="001679A4"/>
    <w:rsid w:val="00167AE1"/>
    <w:rsid w:val="0017105B"/>
    <w:rsid w:val="001719FF"/>
    <w:rsid w:val="00172A16"/>
    <w:rsid w:val="00173E60"/>
    <w:rsid w:val="0017416D"/>
    <w:rsid w:val="00176D83"/>
    <w:rsid w:val="0017760A"/>
    <w:rsid w:val="0018122D"/>
    <w:rsid w:val="00181C07"/>
    <w:rsid w:val="00181E11"/>
    <w:rsid w:val="00182D18"/>
    <w:rsid w:val="00187340"/>
    <w:rsid w:val="00190D7A"/>
    <w:rsid w:val="001914D3"/>
    <w:rsid w:val="00191767"/>
    <w:rsid w:val="00192AE4"/>
    <w:rsid w:val="00193511"/>
    <w:rsid w:val="00193B65"/>
    <w:rsid w:val="00193DC6"/>
    <w:rsid w:val="00196136"/>
    <w:rsid w:val="00197537"/>
    <w:rsid w:val="001A1FD0"/>
    <w:rsid w:val="001A3E44"/>
    <w:rsid w:val="001A4FAF"/>
    <w:rsid w:val="001A5F09"/>
    <w:rsid w:val="001A6B26"/>
    <w:rsid w:val="001A79CA"/>
    <w:rsid w:val="001A7F0A"/>
    <w:rsid w:val="001B0CA1"/>
    <w:rsid w:val="001B2325"/>
    <w:rsid w:val="001B2A2D"/>
    <w:rsid w:val="001B37D7"/>
    <w:rsid w:val="001B3EDD"/>
    <w:rsid w:val="001B3FA8"/>
    <w:rsid w:val="001B46FB"/>
    <w:rsid w:val="001B5901"/>
    <w:rsid w:val="001B6BDF"/>
    <w:rsid w:val="001B76B1"/>
    <w:rsid w:val="001B7F6C"/>
    <w:rsid w:val="001B7FA5"/>
    <w:rsid w:val="001C0781"/>
    <w:rsid w:val="001C3F4C"/>
    <w:rsid w:val="001C61F8"/>
    <w:rsid w:val="001C62E9"/>
    <w:rsid w:val="001C763E"/>
    <w:rsid w:val="001D06F2"/>
    <w:rsid w:val="001D15B3"/>
    <w:rsid w:val="001D174E"/>
    <w:rsid w:val="001D2BF6"/>
    <w:rsid w:val="001D30FC"/>
    <w:rsid w:val="001D3EE0"/>
    <w:rsid w:val="001D5B8E"/>
    <w:rsid w:val="001D6248"/>
    <w:rsid w:val="001D66FF"/>
    <w:rsid w:val="001E105B"/>
    <w:rsid w:val="001E1D5F"/>
    <w:rsid w:val="001E2BC9"/>
    <w:rsid w:val="001E454E"/>
    <w:rsid w:val="001E47CC"/>
    <w:rsid w:val="001E5237"/>
    <w:rsid w:val="001E6577"/>
    <w:rsid w:val="001E6908"/>
    <w:rsid w:val="001E730B"/>
    <w:rsid w:val="001F01D5"/>
    <w:rsid w:val="001F04DD"/>
    <w:rsid w:val="001F0C42"/>
    <w:rsid w:val="001F0FF8"/>
    <w:rsid w:val="001F1B41"/>
    <w:rsid w:val="001F1C7E"/>
    <w:rsid w:val="001F202B"/>
    <w:rsid w:val="001F2246"/>
    <w:rsid w:val="001F418C"/>
    <w:rsid w:val="001F52F8"/>
    <w:rsid w:val="001F5DE8"/>
    <w:rsid w:val="001F788D"/>
    <w:rsid w:val="0020100C"/>
    <w:rsid w:val="00201356"/>
    <w:rsid w:val="00202599"/>
    <w:rsid w:val="002025E6"/>
    <w:rsid w:val="0020297E"/>
    <w:rsid w:val="00202D1F"/>
    <w:rsid w:val="0020401F"/>
    <w:rsid w:val="00204980"/>
    <w:rsid w:val="0020690D"/>
    <w:rsid w:val="00206B20"/>
    <w:rsid w:val="0020707E"/>
    <w:rsid w:val="00210C4D"/>
    <w:rsid w:val="00211763"/>
    <w:rsid w:val="00211F5E"/>
    <w:rsid w:val="0021438F"/>
    <w:rsid w:val="00214612"/>
    <w:rsid w:val="00214CC6"/>
    <w:rsid w:val="002151D9"/>
    <w:rsid w:val="00216F45"/>
    <w:rsid w:val="00216F9D"/>
    <w:rsid w:val="002173DD"/>
    <w:rsid w:val="0022078C"/>
    <w:rsid w:val="00220DFE"/>
    <w:rsid w:val="00220EE9"/>
    <w:rsid w:val="0022206A"/>
    <w:rsid w:val="00223286"/>
    <w:rsid w:val="00223539"/>
    <w:rsid w:val="002237DE"/>
    <w:rsid w:val="0022450F"/>
    <w:rsid w:val="00226077"/>
    <w:rsid w:val="0022712A"/>
    <w:rsid w:val="00232E30"/>
    <w:rsid w:val="00232EC0"/>
    <w:rsid w:val="00234175"/>
    <w:rsid w:val="00235016"/>
    <w:rsid w:val="00236851"/>
    <w:rsid w:val="0024002F"/>
    <w:rsid w:val="002403FD"/>
    <w:rsid w:val="002436A8"/>
    <w:rsid w:val="002437D9"/>
    <w:rsid w:val="00243883"/>
    <w:rsid w:val="00245BEF"/>
    <w:rsid w:val="00246221"/>
    <w:rsid w:val="00247972"/>
    <w:rsid w:val="00247EE9"/>
    <w:rsid w:val="00252228"/>
    <w:rsid w:val="00252F6F"/>
    <w:rsid w:val="00253355"/>
    <w:rsid w:val="00253507"/>
    <w:rsid w:val="002554AB"/>
    <w:rsid w:val="0025674A"/>
    <w:rsid w:val="0025794F"/>
    <w:rsid w:val="0026021E"/>
    <w:rsid w:val="00262655"/>
    <w:rsid w:val="0026381B"/>
    <w:rsid w:val="00264B10"/>
    <w:rsid w:val="0026573B"/>
    <w:rsid w:val="00265758"/>
    <w:rsid w:val="002677F9"/>
    <w:rsid w:val="002708A5"/>
    <w:rsid w:val="00271A32"/>
    <w:rsid w:val="00271F65"/>
    <w:rsid w:val="002753D8"/>
    <w:rsid w:val="0027571C"/>
    <w:rsid w:val="00276B46"/>
    <w:rsid w:val="00276B5E"/>
    <w:rsid w:val="00276FBB"/>
    <w:rsid w:val="002779EE"/>
    <w:rsid w:val="00277AFF"/>
    <w:rsid w:val="00281A53"/>
    <w:rsid w:val="00281FFF"/>
    <w:rsid w:val="00282755"/>
    <w:rsid w:val="00284B52"/>
    <w:rsid w:val="0028560B"/>
    <w:rsid w:val="00291129"/>
    <w:rsid w:val="0029133E"/>
    <w:rsid w:val="00291723"/>
    <w:rsid w:val="00292A82"/>
    <w:rsid w:val="002932E4"/>
    <w:rsid w:val="002935B6"/>
    <w:rsid w:val="00293653"/>
    <w:rsid w:val="00294E39"/>
    <w:rsid w:val="00296EF5"/>
    <w:rsid w:val="00297C12"/>
    <w:rsid w:val="002A09A0"/>
    <w:rsid w:val="002A1E0F"/>
    <w:rsid w:val="002A41AD"/>
    <w:rsid w:val="002A486D"/>
    <w:rsid w:val="002A5D48"/>
    <w:rsid w:val="002B0B5E"/>
    <w:rsid w:val="002B0D94"/>
    <w:rsid w:val="002B196B"/>
    <w:rsid w:val="002B1E60"/>
    <w:rsid w:val="002B2778"/>
    <w:rsid w:val="002B41AF"/>
    <w:rsid w:val="002B5547"/>
    <w:rsid w:val="002B586C"/>
    <w:rsid w:val="002B6EA1"/>
    <w:rsid w:val="002B72CF"/>
    <w:rsid w:val="002C12D0"/>
    <w:rsid w:val="002C2004"/>
    <w:rsid w:val="002C26E8"/>
    <w:rsid w:val="002C42A2"/>
    <w:rsid w:val="002C4843"/>
    <w:rsid w:val="002C6F50"/>
    <w:rsid w:val="002C758C"/>
    <w:rsid w:val="002C7972"/>
    <w:rsid w:val="002C7C0A"/>
    <w:rsid w:val="002D0B9D"/>
    <w:rsid w:val="002D2244"/>
    <w:rsid w:val="002D2AC7"/>
    <w:rsid w:val="002D60F6"/>
    <w:rsid w:val="002D6971"/>
    <w:rsid w:val="002D7712"/>
    <w:rsid w:val="002E1E8E"/>
    <w:rsid w:val="002E2201"/>
    <w:rsid w:val="002E4F5A"/>
    <w:rsid w:val="002E5599"/>
    <w:rsid w:val="002E6120"/>
    <w:rsid w:val="002E7503"/>
    <w:rsid w:val="002E7ACF"/>
    <w:rsid w:val="002F148C"/>
    <w:rsid w:val="002F1F4D"/>
    <w:rsid w:val="002F4FEA"/>
    <w:rsid w:val="002F637C"/>
    <w:rsid w:val="002F6C99"/>
    <w:rsid w:val="002F706C"/>
    <w:rsid w:val="002F7CE6"/>
    <w:rsid w:val="00300E48"/>
    <w:rsid w:val="003019F3"/>
    <w:rsid w:val="00303831"/>
    <w:rsid w:val="003042DA"/>
    <w:rsid w:val="00305729"/>
    <w:rsid w:val="003062F8"/>
    <w:rsid w:val="00306674"/>
    <w:rsid w:val="00307108"/>
    <w:rsid w:val="003108AF"/>
    <w:rsid w:val="003118B6"/>
    <w:rsid w:val="00316057"/>
    <w:rsid w:val="00316AD1"/>
    <w:rsid w:val="0031710D"/>
    <w:rsid w:val="00317320"/>
    <w:rsid w:val="00317FB6"/>
    <w:rsid w:val="00322DDB"/>
    <w:rsid w:val="00323AAC"/>
    <w:rsid w:val="003248D9"/>
    <w:rsid w:val="00324B7F"/>
    <w:rsid w:val="00325D0B"/>
    <w:rsid w:val="00326216"/>
    <w:rsid w:val="00326A4C"/>
    <w:rsid w:val="00326D1E"/>
    <w:rsid w:val="003277AD"/>
    <w:rsid w:val="00327BF2"/>
    <w:rsid w:val="0033207D"/>
    <w:rsid w:val="00332B9E"/>
    <w:rsid w:val="003339C6"/>
    <w:rsid w:val="003352E0"/>
    <w:rsid w:val="00340C0D"/>
    <w:rsid w:val="00341728"/>
    <w:rsid w:val="003433F3"/>
    <w:rsid w:val="00343EE5"/>
    <w:rsid w:val="003451EA"/>
    <w:rsid w:val="00345889"/>
    <w:rsid w:val="003468B5"/>
    <w:rsid w:val="00346FE4"/>
    <w:rsid w:val="00347242"/>
    <w:rsid w:val="00350FDC"/>
    <w:rsid w:val="003510F1"/>
    <w:rsid w:val="0035230F"/>
    <w:rsid w:val="00352C75"/>
    <w:rsid w:val="0035474F"/>
    <w:rsid w:val="0035545B"/>
    <w:rsid w:val="00356067"/>
    <w:rsid w:val="003562B4"/>
    <w:rsid w:val="0035685A"/>
    <w:rsid w:val="003649DB"/>
    <w:rsid w:val="00365777"/>
    <w:rsid w:val="0036731F"/>
    <w:rsid w:val="00367872"/>
    <w:rsid w:val="00367B04"/>
    <w:rsid w:val="00370F38"/>
    <w:rsid w:val="0037191C"/>
    <w:rsid w:val="00374980"/>
    <w:rsid w:val="00375C0A"/>
    <w:rsid w:val="003769B1"/>
    <w:rsid w:val="00377F09"/>
    <w:rsid w:val="00380585"/>
    <w:rsid w:val="003838F0"/>
    <w:rsid w:val="00383C6B"/>
    <w:rsid w:val="003846BD"/>
    <w:rsid w:val="00384F14"/>
    <w:rsid w:val="003851D7"/>
    <w:rsid w:val="00386836"/>
    <w:rsid w:val="00386B3C"/>
    <w:rsid w:val="003902CE"/>
    <w:rsid w:val="00391C9A"/>
    <w:rsid w:val="0039493D"/>
    <w:rsid w:val="00395FFC"/>
    <w:rsid w:val="00396C26"/>
    <w:rsid w:val="003A12E4"/>
    <w:rsid w:val="003A4125"/>
    <w:rsid w:val="003A4CAF"/>
    <w:rsid w:val="003A611D"/>
    <w:rsid w:val="003A6A7E"/>
    <w:rsid w:val="003A7DC3"/>
    <w:rsid w:val="003B0416"/>
    <w:rsid w:val="003B17C0"/>
    <w:rsid w:val="003B1F3F"/>
    <w:rsid w:val="003B4FDF"/>
    <w:rsid w:val="003B5685"/>
    <w:rsid w:val="003B58BA"/>
    <w:rsid w:val="003B6540"/>
    <w:rsid w:val="003B77C4"/>
    <w:rsid w:val="003B7FB8"/>
    <w:rsid w:val="003C1D3E"/>
    <w:rsid w:val="003C328C"/>
    <w:rsid w:val="003C4017"/>
    <w:rsid w:val="003C4121"/>
    <w:rsid w:val="003C5042"/>
    <w:rsid w:val="003C583C"/>
    <w:rsid w:val="003C61D6"/>
    <w:rsid w:val="003D0E02"/>
    <w:rsid w:val="003D1485"/>
    <w:rsid w:val="003D2D22"/>
    <w:rsid w:val="003D3A91"/>
    <w:rsid w:val="003D3F16"/>
    <w:rsid w:val="003D40FD"/>
    <w:rsid w:val="003D4F39"/>
    <w:rsid w:val="003D4F63"/>
    <w:rsid w:val="003E0330"/>
    <w:rsid w:val="003E0517"/>
    <w:rsid w:val="003E412D"/>
    <w:rsid w:val="003E43F3"/>
    <w:rsid w:val="003E4C40"/>
    <w:rsid w:val="003E59C7"/>
    <w:rsid w:val="003E6887"/>
    <w:rsid w:val="003E7472"/>
    <w:rsid w:val="003F0072"/>
    <w:rsid w:val="003F0853"/>
    <w:rsid w:val="003F0D31"/>
    <w:rsid w:val="003F0EBA"/>
    <w:rsid w:val="003F2BE4"/>
    <w:rsid w:val="003F37E5"/>
    <w:rsid w:val="003F3A95"/>
    <w:rsid w:val="003F6FE1"/>
    <w:rsid w:val="003F7528"/>
    <w:rsid w:val="00401B71"/>
    <w:rsid w:val="00401C8F"/>
    <w:rsid w:val="004064A8"/>
    <w:rsid w:val="004071E5"/>
    <w:rsid w:val="0041300C"/>
    <w:rsid w:val="0041416D"/>
    <w:rsid w:val="0041430D"/>
    <w:rsid w:val="00414AAE"/>
    <w:rsid w:val="00414F1B"/>
    <w:rsid w:val="00415981"/>
    <w:rsid w:val="004209E5"/>
    <w:rsid w:val="00420E15"/>
    <w:rsid w:val="0042181A"/>
    <w:rsid w:val="00423431"/>
    <w:rsid w:val="004249C4"/>
    <w:rsid w:val="004258EC"/>
    <w:rsid w:val="00425BC7"/>
    <w:rsid w:val="0042786E"/>
    <w:rsid w:val="00427C74"/>
    <w:rsid w:val="0043065B"/>
    <w:rsid w:val="00430911"/>
    <w:rsid w:val="00431BBB"/>
    <w:rsid w:val="00432429"/>
    <w:rsid w:val="0043357F"/>
    <w:rsid w:val="00434BA4"/>
    <w:rsid w:val="00435F41"/>
    <w:rsid w:val="004365F9"/>
    <w:rsid w:val="0043688F"/>
    <w:rsid w:val="00437CC9"/>
    <w:rsid w:val="0044174F"/>
    <w:rsid w:val="00442D4F"/>
    <w:rsid w:val="004434D7"/>
    <w:rsid w:val="00443DA1"/>
    <w:rsid w:val="00444F83"/>
    <w:rsid w:val="004463F3"/>
    <w:rsid w:val="00446C0E"/>
    <w:rsid w:val="00446ECF"/>
    <w:rsid w:val="00447E83"/>
    <w:rsid w:val="00450B26"/>
    <w:rsid w:val="004541D0"/>
    <w:rsid w:val="004564E6"/>
    <w:rsid w:val="00457FB6"/>
    <w:rsid w:val="004605B2"/>
    <w:rsid w:val="00460ADA"/>
    <w:rsid w:val="00461725"/>
    <w:rsid w:val="00470715"/>
    <w:rsid w:val="0047087B"/>
    <w:rsid w:val="00470E78"/>
    <w:rsid w:val="00471676"/>
    <w:rsid w:val="00471AC4"/>
    <w:rsid w:val="00472381"/>
    <w:rsid w:val="00472FF4"/>
    <w:rsid w:val="004763DC"/>
    <w:rsid w:val="00476625"/>
    <w:rsid w:val="00476676"/>
    <w:rsid w:val="004801EF"/>
    <w:rsid w:val="004827E3"/>
    <w:rsid w:val="00484C97"/>
    <w:rsid w:val="00484EEB"/>
    <w:rsid w:val="004851EC"/>
    <w:rsid w:val="0048523A"/>
    <w:rsid w:val="0049000E"/>
    <w:rsid w:val="00491E88"/>
    <w:rsid w:val="00494F8C"/>
    <w:rsid w:val="004950CA"/>
    <w:rsid w:val="00496EA4"/>
    <w:rsid w:val="00497AE5"/>
    <w:rsid w:val="004A037B"/>
    <w:rsid w:val="004A0746"/>
    <w:rsid w:val="004A2665"/>
    <w:rsid w:val="004A2862"/>
    <w:rsid w:val="004A2D7C"/>
    <w:rsid w:val="004A2F97"/>
    <w:rsid w:val="004A48B8"/>
    <w:rsid w:val="004B136F"/>
    <w:rsid w:val="004B25BA"/>
    <w:rsid w:val="004B3481"/>
    <w:rsid w:val="004B3972"/>
    <w:rsid w:val="004B5F9D"/>
    <w:rsid w:val="004B6E3C"/>
    <w:rsid w:val="004B7B42"/>
    <w:rsid w:val="004C0D48"/>
    <w:rsid w:val="004C1BD8"/>
    <w:rsid w:val="004C3D44"/>
    <w:rsid w:val="004C442A"/>
    <w:rsid w:val="004C5ABE"/>
    <w:rsid w:val="004C6C93"/>
    <w:rsid w:val="004C70B3"/>
    <w:rsid w:val="004D04B3"/>
    <w:rsid w:val="004D070A"/>
    <w:rsid w:val="004D0962"/>
    <w:rsid w:val="004D0A26"/>
    <w:rsid w:val="004D158A"/>
    <w:rsid w:val="004D360C"/>
    <w:rsid w:val="004D3DBC"/>
    <w:rsid w:val="004D4BC1"/>
    <w:rsid w:val="004D4E8D"/>
    <w:rsid w:val="004D5FF9"/>
    <w:rsid w:val="004D6CEE"/>
    <w:rsid w:val="004D7F86"/>
    <w:rsid w:val="004E26D0"/>
    <w:rsid w:val="004E322D"/>
    <w:rsid w:val="004E457F"/>
    <w:rsid w:val="004E67D8"/>
    <w:rsid w:val="004E74D5"/>
    <w:rsid w:val="004F0A41"/>
    <w:rsid w:val="004F1725"/>
    <w:rsid w:val="004F2357"/>
    <w:rsid w:val="004F2570"/>
    <w:rsid w:val="004F2EB7"/>
    <w:rsid w:val="004F4316"/>
    <w:rsid w:val="004F4B2D"/>
    <w:rsid w:val="004F4B61"/>
    <w:rsid w:val="004F58C3"/>
    <w:rsid w:val="00501EA2"/>
    <w:rsid w:val="0050228E"/>
    <w:rsid w:val="00502316"/>
    <w:rsid w:val="00502936"/>
    <w:rsid w:val="005042A1"/>
    <w:rsid w:val="00504464"/>
    <w:rsid w:val="00505333"/>
    <w:rsid w:val="00507078"/>
    <w:rsid w:val="0050759F"/>
    <w:rsid w:val="00511E3A"/>
    <w:rsid w:val="005160C0"/>
    <w:rsid w:val="00520A4E"/>
    <w:rsid w:val="0052185B"/>
    <w:rsid w:val="00523D74"/>
    <w:rsid w:val="0052459C"/>
    <w:rsid w:val="005251AB"/>
    <w:rsid w:val="00531784"/>
    <w:rsid w:val="005319D7"/>
    <w:rsid w:val="00534B5A"/>
    <w:rsid w:val="00535F2F"/>
    <w:rsid w:val="00536AC3"/>
    <w:rsid w:val="00536C8B"/>
    <w:rsid w:val="0053749D"/>
    <w:rsid w:val="00541D0D"/>
    <w:rsid w:val="00543969"/>
    <w:rsid w:val="0054590F"/>
    <w:rsid w:val="005468E9"/>
    <w:rsid w:val="00547CF6"/>
    <w:rsid w:val="005502D8"/>
    <w:rsid w:val="005526CA"/>
    <w:rsid w:val="00552833"/>
    <w:rsid w:val="005531EE"/>
    <w:rsid w:val="005533F7"/>
    <w:rsid w:val="0055357C"/>
    <w:rsid w:val="00555973"/>
    <w:rsid w:val="00555A47"/>
    <w:rsid w:val="005561B1"/>
    <w:rsid w:val="005603AB"/>
    <w:rsid w:val="0056066E"/>
    <w:rsid w:val="00560E5A"/>
    <w:rsid w:val="005624F5"/>
    <w:rsid w:val="00563884"/>
    <w:rsid w:val="00566944"/>
    <w:rsid w:val="00566DCF"/>
    <w:rsid w:val="00567507"/>
    <w:rsid w:val="00567CDB"/>
    <w:rsid w:val="00570431"/>
    <w:rsid w:val="005708D5"/>
    <w:rsid w:val="00572966"/>
    <w:rsid w:val="00572F00"/>
    <w:rsid w:val="00576CE9"/>
    <w:rsid w:val="0058289B"/>
    <w:rsid w:val="005838A2"/>
    <w:rsid w:val="00587BE1"/>
    <w:rsid w:val="00587C2E"/>
    <w:rsid w:val="00587F79"/>
    <w:rsid w:val="00587FE3"/>
    <w:rsid w:val="0059040C"/>
    <w:rsid w:val="005907E6"/>
    <w:rsid w:val="00590976"/>
    <w:rsid w:val="00590C2A"/>
    <w:rsid w:val="005924C1"/>
    <w:rsid w:val="0059273E"/>
    <w:rsid w:val="00593001"/>
    <w:rsid w:val="00593071"/>
    <w:rsid w:val="00594392"/>
    <w:rsid w:val="005946F2"/>
    <w:rsid w:val="005947DB"/>
    <w:rsid w:val="00594988"/>
    <w:rsid w:val="00595EE7"/>
    <w:rsid w:val="005961E2"/>
    <w:rsid w:val="00596AE7"/>
    <w:rsid w:val="00597771"/>
    <w:rsid w:val="005A1462"/>
    <w:rsid w:val="005A1933"/>
    <w:rsid w:val="005A19F7"/>
    <w:rsid w:val="005A236B"/>
    <w:rsid w:val="005A30B8"/>
    <w:rsid w:val="005A364D"/>
    <w:rsid w:val="005A7A86"/>
    <w:rsid w:val="005A7DDB"/>
    <w:rsid w:val="005B6072"/>
    <w:rsid w:val="005B6BF0"/>
    <w:rsid w:val="005B79B6"/>
    <w:rsid w:val="005B7DD9"/>
    <w:rsid w:val="005B7E78"/>
    <w:rsid w:val="005C05F3"/>
    <w:rsid w:val="005C19F8"/>
    <w:rsid w:val="005C31B5"/>
    <w:rsid w:val="005C33BF"/>
    <w:rsid w:val="005C4F1B"/>
    <w:rsid w:val="005C5E9A"/>
    <w:rsid w:val="005C64E6"/>
    <w:rsid w:val="005D1782"/>
    <w:rsid w:val="005D234C"/>
    <w:rsid w:val="005D2F90"/>
    <w:rsid w:val="005D3BCF"/>
    <w:rsid w:val="005D5FF2"/>
    <w:rsid w:val="005D6079"/>
    <w:rsid w:val="005D733A"/>
    <w:rsid w:val="005E07A0"/>
    <w:rsid w:val="005E0D48"/>
    <w:rsid w:val="005E104B"/>
    <w:rsid w:val="005E227D"/>
    <w:rsid w:val="005E39F9"/>
    <w:rsid w:val="005E3D88"/>
    <w:rsid w:val="005E4548"/>
    <w:rsid w:val="005E671D"/>
    <w:rsid w:val="005E686D"/>
    <w:rsid w:val="005E748E"/>
    <w:rsid w:val="005F0856"/>
    <w:rsid w:val="005F123B"/>
    <w:rsid w:val="005F2D3F"/>
    <w:rsid w:val="005F31F1"/>
    <w:rsid w:val="005F44AB"/>
    <w:rsid w:val="005F543F"/>
    <w:rsid w:val="005F581E"/>
    <w:rsid w:val="005F7AB8"/>
    <w:rsid w:val="00600176"/>
    <w:rsid w:val="006003DC"/>
    <w:rsid w:val="0060046A"/>
    <w:rsid w:val="006008B4"/>
    <w:rsid w:val="006023CE"/>
    <w:rsid w:val="00604296"/>
    <w:rsid w:val="00607290"/>
    <w:rsid w:val="00610683"/>
    <w:rsid w:val="00615F1B"/>
    <w:rsid w:val="006175CF"/>
    <w:rsid w:val="006212A5"/>
    <w:rsid w:val="0062465C"/>
    <w:rsid w:val="0062589B"/>
    <w:rsid w:val="0062667E"/>
    <w:rsid w:val="00626D9C"/>
    <w:rsid w:val="006317ED"/>
    <w:rsid w:val="00633510"/>
    <w:rsid w:val="00634D13"/>
    <w:rsid w:val="00635B02"/>
    <w:rsid w:val="00640904"/>
    <w:rsid w:val="00642D80"/>
    <w:rsid w:val="006456FA"/>
    <w:rsid w:val="00646F3B"/>
    <w:rsid w:val="00651560"/>
    <w:rsid w:val="006535FD"/>
    <w:rsid w:val="006566C6"/>
    <w:rsid w:val="00656E3B"/>
    <w:rsid w:val="00657E78"/>
    <w:rsid w:val="00662892"/>
    <w:rsid w:val="00662A64"/>
    <w:rsid w:val="00663660"/>
    <w:rsid w:val="00663A79"/>
    <w:rsid w:val="00664E11"/>
    <w:rsid w:val="00666705"/>
    <w:rsid w:val="00672772"/>
    <w:rsid w:val="006769D8"/>
    <w:rsid w:val="0068240B"/>
    <w:rsid w:val="006828CC"/>
    <w:rsid w:val="00682B83"/>
    <w:rsid w:val="006854F7"/>
    <w:rsid w:val="00686FD0"/>
    <w:rsid w:val="00687C59"/>
    <w:rsid w:val="00687D8B"/>
    <w:rsid w:val="006911A6"/>
    <w:rsid w:val="00693958"/>
    <w:rsid w:val="00695091"/>
    <w:rsid w:val="00695337"/>
    <w:rsid w:val="0069591D"/>
    <w:rsid w:val="006A078A"/>
    <w:rsid w:val="006A07C3"/>
    <w:rsid w:val="006A083F"/>
    <w:rsid w:val="006A1336"/>
    <w:rsid w:val="006A1EDE"/>
    <w:rsid w:val="006A3010"/>
    <w:rsid w:val="006A5A23"/>
    <w:rsid w:val="006A5BA3"/>
    <w:rsid w:val="006A7109"/>
    <w:rsid w:val="006B27ED"/>
    <w:rsid w:val="006B425B"/>
    <w:rsid w:val="006B5E29"/>
    <w:rsid w:val="006B7DB5"/>
    <w:rsid w:val="006C0183"/>
    <w:rsid w:val="006C0982"/>
    <w:rsid w:val="006C1A67"/>
    <w:rsid w:val="006C240A"/>
    <w:rsid w:val="006C2F92"/>
    <w:rsid w:val="006C38A6"/>
    <w:rsid w:val="006C4F13"/>
    <w:rsid w:val="006C58CE"/>
    <w:rsid w:val="006C628F"/>
    <w:rsid w:val="006C7175"/>
    <w:rsid w:val="006C7A72"/>
    <w:rsid w:val="006D0ACE"/>
    <w:rsid w:val="006D0E99"/>
    <w:rsid w:val="006D156C"/>
    <w:rsid w:val="006D2F90"/>
    <w:rsid w:val="006D46BE"/>
    <w:rsid w:val="006D4D36"/>
    <w:rsid w:val="006D50A0"/>
    <w:rsid w:val="006D69E6"/>
    <w:rsid w:val="006D6F89"/>
    <w:rsid w:val="006E0317"/>
    <w:rsid w:val="006E1B43"/>
    <w:rsid w:val="006E3C13"/>
    <w:rsid w:val="006E3E5A"/>
    <w:rsid w:val="006E45ED"/>
    <w:rsid w:val="006E4C8B"/>
    <w:rsid w:val="006E5122"/>
    <w:rsid w:val="006E7278"/>
    <w:rsid w:val="006E775C"/>
    <w:rsid w:val="006E7E04"/>
    <w:rsid w:val="006F01A6"/>
    <w:rsid w:val="006F2756"/>
    <w:rsid w:val="006F2AAD"/>
    <w:rsid w:val="006F3FC5"/>
    <w:rsid w:val="006F441F"/>
    <w:rsid w:val="006F6799"/>
    <w:rsid w:val="00700ADB"/>
    <w:rsid w:val="00700BFE"/>
    <w:rsid w:val="007014D1"/>
    <w:rsid w:val="00702398"/>
    <w:rsid w:val="0070290A"/>
    <w:rsid w:val="007029D9"/>
    <w:rsid w:val="007040EF"/>
    <w:rsid w:val="00704A4D"/>
    <w:rsid w:val="00704D93"/>
    <w:rsid w:val="007050B8"/>
    <w:rsid w:val="00705EB7"/>
    <w:rsid w:val="00710B2D"/>
    <w:rsid w:val="00711D01"/>
    <w:rsid w:val="007126F7"/>
    <w:rsid w:val="00712B57"/>
    <w:rsid w:val="00714D01"/>
    <w:rsid w:val="00715792"/>
    <w:rsid w:val="00717550"/>
    <w:rsid w:val="00720B9A"/>
    <w:rsid w:val="00721A44"/>
    <w:rsid w:val="00723C0A"/>
    <w:rsid w:val="00725E3F"/>
    <w:rsid w:val="0072761D"/>
    <w:rsid w:val="0073101F"/>
    <w:rsid w:val="007331F1"/>
    <w:rsid w:val="00734213"/>
    <w:rsid w:val="0073625E"/>
    <w:rsid w:val="007378B1"/>
    <w:rsid w:val="00740078"/>
    <w:rsid w:val="00740926"/>
    <w:rsid w:val="00740B95"/>
    <w:rsid w:val="00743501"/>
    <w:rsid w:val="00743BF7"/>
    <w:rsid w:val="00743DF0"/>
    <w:rsid w:val="007455CA"/>
    <w:rsid w:val="00745FE1"/>
    <w:rsid w:val="007463DE"/>
    <w:rsid w:val="00746433"/>
    <w:rsid w:val="00746536"/>
    <w:rsid w:val="007507DE"/>
    <w:rsid w:val="0075134C"/>
    <w:rsid w:val="007515EC"/>
    <w:rsid w:val="00753112"/>
    <w:rsid w:val="00755EF1"/>
    <w:rsid w:val="00756E6E"/>
    <w:rsid w:val="00757CDA"/>
    <w:rsid w:val="007616CD"/>
    <w:rsid w:val="00761D65"/>
    <w:rsid w:val="007620D8"/>
    <w:rsid w:val="0076296B"/>
    <w:rsid w:val="00762998"/>
    <w:rsid w:val="007633AA"/>
    <w:rsid w:val="00763552"/>
    <w:rsid w:val="00766273"/>
    <w:rsid w:val="007673FC"/>
    <w:rsid w:val="00771339"/>
    <w:rsid w:val="00773424"/>
    <w:rsid w:val="00773D4E"/>
    <w:rsid w:val="00774C1B"/>
    <w:rsid w:val="00775C92"/>
    <w:rsid w:val="007764CD"/>
    <w:rsid w:val="00776FEB"/>
    <w:rsid w:val="00777E27"/>
    <w:rsid w:val="00781C18"/>
    <w:rsid w:val="00781C91"/>
    <w:rsid w:val="00782126"/>
    <w:rsid w:val="007825A3"/>
    <w:rsid w:val="00782BF9"/>
    <w:rsid w:val="007842A7"/>
    <w:rsid w:val="007849B0"/>
    <w:rsid w:val="00785562"/>
    <w:rsid w:val="00785B79"/>
    <w:rsid w:val="007911D3"/>
    <w:rsid w:val="00791D98"/>
    <w:rsid w:val="00792D1A"/>
    <w:rsid w:val="00792ED7"/>
    <w:rsid w:val="007946AF"/>
    <w:rsid w:val="007957B3"/>
    <w:rsid w:val="007963C9"/>
    <w:rsid w:val="007A0E3F"/>
    <w:rsid w:val="007A28D8"/>
    <w:rsid w:val="007A48FC"/>
    <w:rsid w:val="007A6656"/>
    <w:rsid w:val="007A7ABA"/>
    <w:rsid w:val="007B0703"/>
    <w:rsid w:val="007B1068"/>
    <w:rsid w:val="007B15F5"/>
    <w:rsid w:val="007B1E1D"/>
    <w:rsid w:val="007B2C19"/>
    <w:rsid w:val="007B4418"/>
    <w:rsid w:val="007B48CB"/>
    <w:rsid w:val="007B6C55"/>
    <w:rsid w:val="007B6EEE"/>
    <w:rsid w:val="007C0354"/>
    <w:rsid w:val="007C2C9C"/>
    <w:rsid w:val="007C32C5"/>
    <w:rsid w:val="007C404C"/>
    <w:rsid w:val="007C4A50"/>
    <w:rsid w:val="007C4DEF"/>
    <w:rsid w:val="007C4E09"/>
    <w:rsid w:val="007C66BD"/>
    <w:rsid w:val="007D13B0"/>
    <w:rsid w:val="007D180C"/>
    <w:rsid w:val="007D196F"/>
    <w:rsid w:val="007D247A"/>
    <w:rsid w:val="007D3147"/>
    <w:rsid w:val="007D33BE"/>
    <w:rsid w:val="007D4E0D"/>
    <w:rsid w:val="007D52EB"/>
    <w:rsid w:val="007D5A98"/>
    <w:rsid w:val="007D64C4"/>
    <w:rsid w:val="007D6874"/>
    <w:rsid w:val="007E1938"/>
    <w:rsid w:val="007E2A10"/>
    <w:rsid w:val="007E430B"/>
    <w:rsid w:val="007E4A8A"/>
    <w:rsid w:val="007E4B95"/>
    <w:rsid w:val="007E4CC9"/>
    <w:rsid w:val="007E4D00"/>
    <w:rsid w:val="007E5186"/>
    <w:rsid w:val="007E5196"/>
    <w:rsid w:val="007E7EE4"/>
    <w:rsid w:val="007F370F"/>
    <w:rsid w:val="007F3854"/>
    <w:rsid w:val="007F5355"/>
    <w:rsid w:val="007F66A6"/>
    <w:rsid w:val="007F7649"/>
    <w:rsid w:val="00800556"/>
    <w:rsid w:val="00800D31"/>
    <w:rsid w:val="008027A5"/>
    <w:rsid w:val="00804238"/>
    <w:rsid w:val="00805629"/>
    <w:rsid w:val="00805E95"/>
    <w:rsid w:val="0081310E"/>
    <w:rsid w:val="00813237"/>
    <w:rsid w:val="00816B1E"/>
    <w:rsid w:val="00816D88"/>
    <w:rsid w:val="008176C3"/>
    <w:rsid w:val="008215DC"/>
    <w:rsid w:val="00823601"/>
    <w:rsid w:val="00825C55"/>
    <w:rsid w:val="00826D8C"/>
    <w:rsid w:val="0083087C"/>
    <w:rsid w:val="00830F9F"/>
    <w:rsid w:val="008319A1"/>
    <w:rsid w:val="0083263D"/>
    <w:rsid w:val="00832828"/>
    <w:rsid w:val="008332DC"/>
    <w:rsid w:val="00834D11"/>
    <w:rsid w:val="00835352"/>
    <w:rsid w:val="0083694E"/>
    <w:rsid w:val="00836986"/>
    <w:rsid w:val="00836A27"/>
    <w:rsid w:val="00841155"/>
    <w:rsid w:val="00842F7F"/>
    <w:rsid w:val="00844294"/>
    <w:rsid w:val="00844CB5"/>
    <w:rsid w:val="00845221"/>
    <w:rsid w:val="00845D26"/>
    <w:rsid w:val="008504CE"/>
    <w:rsid w:val="00850D66"/>
    <w:rsid w:val="00851371"/>
    <w:rsid w:val="00851DF9"/>
    <w:rsid w:val="008523B8"/>
    <w:rsid w:val="00853B55"/>
    <w:rsid w:val="00853E0C"/>
    <w:rsid w:val="00854489"/>
    <w:rsid w:val="00854A62"/>
    <w:rsid w:val="008569A1"/>
    <w:rsid w:val="008577B1"/>
    <w:rsid w:val="008623E9"/>
    <w:rsid w:val="008636E4"/>
    <w:rsid w:val="008646A0"/>
    <w:rsid w:val="008647C7"/>
    <w:rsid w:val="00866EEC"/>
    <w:rsid w:val="00867E6A"/>
    <w:rsid w:val="008715B1"/>
    <w:rsid w:val="008733EE"/>
    <w:rsid w:val="00873629"/>
    <w:rsid w:val="00873825"/>
    <w:rsid w:val="00873839"/>
    <w:rsid w:val="00873D97"/>
    <w:rsid w:val="00874996"/>
    <w:rsid w:val="00874F06"/>
    <w:rsid w:val="00875D06"/>
    <w:rsid w:val="00876500"/>
    <w:rsid w:val="00880499"/>
    <w:rsid w:val="008809F4"/>
    <w:rsid w:val="00880F41"/>
    <w:rsid w:val="00880F45"/>
    <w:rsid w:val="00881D99"/>
    <w:rsid w:val="00882932"/>
    <w:rsid w:val="008834F8"/>
    <w:rsid w:val="0088512B"/>
    <w:rsid w:val="00892CE8"/>
    <w:rsid w:val="0089359F"/>
    <w:rsid w:val="00894AEC"/>
    <w:rsid w:val="00895473"/>
    <w:rsid w:val="00895EBE"/>
    <w:rsid w:val="0089741B"/>
    <w:rsid w:val="008974FF"/>
    <w:rsid w:val="008A01A3"/>
    <w:rsid w:val="008A5EF6"/>
    <w:rsid w:val="008A5FEB"/>
    <w:rsid w:val="008B14D2"/>
    <w:rsid w:val="008B28C9"/>
    <w:rsid w:val="008B3159"/>
    <w:rsid w:val="008B498F"/>
    <w:rsid w:val="008B4B0B"/>
    <w:rsid w:val="008B555B"/>
    <w:rsid w:val="008B5CFF"/>
    <w:rsid w:val="008B61CF"/>
    <w:rsid w:val="008B68DF"/>
    <w:rsid w:val="008B7924"/>
    <w:rsid w:val="008B79CD"/>
    <w:rsid w:val="008C019A"/>
    <w:rsid w:val="008C1AC9"/>
    <w:rsid w:val="008C1B8A"/>
    <w:rsid w:val="008C2E68"/>
    <w:rsid w:val="008C3038"/>
    <w:rsid w:val="008C620A"/>
    <w:rsid w:val="008C6ABB"/>
    <w:rsid w:val="008C6C6D"/>
    <w:rsid w:val="008C7068"/>
    <w:rsid w:val="008C7446"/>
    <w:rsid w:val="008D1B39"/>
    <w:rsid w:val="008D24C5"/>
    <w:rsid w:val="008D4E8A"/>
    <w:rsid w:val="008D6DEA"/>
    <w:rsid w:val="008D733C"/>
    <w:rsid w:val="008E32C4"/>
    <w:rsid w:val="008E39F7"/>
    <w:rsid w:val="008E542E"/>
    <w:rsid w:val="008E7AB7"/>
    <w:rsid w:val="008F0890"/>
    <w:rsid w:val="008F0DA3"/>
    <w:rsid w:val="008F3377"/>
    <w:rsid w:val="008F5999"/>
    <w:rsid w:val="008F67F4"/>
    <w:rsid w:val="00901634"/>
    <w:rsid w:val="00903C37"/>
    <w:rsid w:val="0090483E"/>
    <w:rsid w:val="00904BC4"/>
    <w:rsid w:val="00904EC2"/>
    <w:rsid w:val="0090606D"/>
    <w:rsid w:val="00906168"/>
    <w:rsid w:val="00906760"/>
    <w:rsid w:val="00906C26"/>
    <w:rsid w:val="00906EAA"/>
    <w:rsid w:val="00907ACF"/>
    <w:rsid w:val="00912361"/>
    <w:rsid w:val="0091428B"/>
    <w:rsid w:val="00920712"/>
    <w:rsid w:val="009210FC"/>
    <w:rsid w:val="00921B87"/>
    <w:rsid w:val="0092309E"/>
    <w:rsid w:val="00923F16"/>
    <w:rsid w:val="00926E41"/>
    <w:rsid w:val="0093341E"/>
    <w:rsid w:val="00934966"/>
    <w:rsid w:val="0093519F"/>
    <w:rsid w:val="00935415"/>
    <w:rsid w:val="009358C5"/>
    <w:rsid w:val="00936DBF"/>
    <w:rsid w:val="00937837"/>
    <w:rsid w:val="00940957"/>
    <w:rsid w:val="00941342"/>
    <w:rsid w:val="00943D01"/>
    <w:rsid w:val="009443BC"/>
    <w:rsid w:val="00945D3A"/>
    <w:rsid w:val="00946566"/>
    <w:rsid w:val="009469A3"/>
    <w:rsid w:val="00947074"/>
    <w:rsid w:val="009476C5"/>
    <w:rsid w:val="00947D88"/>
    <w:rsid w:val="00950494"/>
    <w:rsid w:val="00950F92"/>
    <w:rsid w:val="00952D02"/>
    <w:rsid w:val="009544D4"/>
    <w:rsid w:val="00954FBC"/>
    <w:rsid w:val="00955C24"/>
    <w:rsid w:val="00955D2B"/>
    <w:rsid w:val="00955DBB"/>
    <w:rsid w:val="009561C8"/>
    <w:rsid w:val="009561F3"/>
    <w:rsid w:val="009568B1"/>
    <w:rsid w:val="00957E4A"/>
    <w:rsid w:val="009600AD"/>
    <w:rsid w:val="009609DD"/>
    <w:rsid w:val="009617D9"/>
    <w:rsid w:val="009620E1"/>
    <w:rsid w:val="00962DEB"/>
    <w:rsid w:val="00963F87"/>
    <w:rsid w:val="00964F00"/>
    <w:rsid w:val="00965890"/>
    <w:rsid w:val="00967811"/>
    <w:rsid w:val="009718EE"/>
    <w:rsid w:val="009738FA"/>
    <w:rsid w:val="00974583"/>
    <w:rsid w:val="009776CE"/>
    <w:rsid w:val="00977BEA"/>
    <w:rsid w:val="00980612"/>
    <w:rsid w:val="00981189"/>
    <w:rsid w:val="00982502"/>
    <w:rsid w:val="00982AD2"/>
    <w:rsid w:val="00991384"/>
    <w:rsid w:val="00993F52"/>
    <w:rsid w:val="009940AF"/>
    <w:rsid w:val="00994155"/>
    <w:rsid w:val="00994451"/>
    <w:rsid w:val="00994795"/>
    <w:rsid w:val="009A13D0"/>
    <w:rsid w:val="009A2006"/>
    <w:rsid w:val="009A6B7E"/>
    <w:rsid w:val="009A6E2E"/>
    <w:rsid w:val="009A79F7"/>
    <w:rsid w:val="009B0DFD"/>
    <w:rsid w:val="009B26BA"/>
    <w:rsid w:val="009B27F0"/>
    <w:rsid w:val="009B3E57"/>
    <w:rsid w:val="009B4E8A"/>
    <w:rsid w:val="009B5051"/>
    <w:rsid w:val="009B5ADD"/>
    <w:rsid w:val="009B5E3A"/>
    <w:rsid w:val="009B61C7"/>
    <w:rsid w:val="009B79EB"/>
    <w:rsid w:val="009C04F9"/>
    <w:rsid w:val="009C1138"/>
    <w:rsid w:val="009C4764"/>
    <w:rsid w:val="009C50C2"/>
    <w:rsid w:val="009C54A1"/>
    <w:rsid w:val="009C6C8C"/>
    <w:rsid w:val="009C7798"/>
    <w:rsid w:val="009C7DFC"/>
    <w:rsid w:val="009D1822"/>
    <w:rsid w:val="009D4230"/>
    <w:rsid w:val="009D4CB7"/>
    <w:rsid w:val="009D525B"/>
    <w:rsid w:val="009E0DD7"/>
    <w:rsid w:val="009E14A1"/>
    <w:rsid w:val="009E35DF"/>
    <w:rsid w:val="009E3DE3"/>
    <w:rsid w:val="009E451E"/>
    <w:rsid w:val="009E4ABD"/>
    <w:rsid w:val="009E4ED0"/>
    <w:rsid w:val="009E5808"/>
    <w:rsid w:val="009E6077"/>
    <w:rsid w:val="009F126C"/>
    <w:rsid w:val="009F1FD2"/>
    <w:rsid w:val="009F200D"/>
    <w:rsid w:val="009F2C6B"/>
    <w:rsid w:val="009F3CCB"/>
    <w:rsid w:val="009F4525"/>
    <w:rsid w:val="009F7327"/>
    <w:rsid w:val="00A020B0"/>
    <w:rsid w:val="00A024BC"/>
    <w:rsid w:val="00A02B08"/>
    <w:rsid w:val="00A045B5"/>
    <w:rsid w:val="00A04E49"/>
    <w:rsid w:val="00A10B8D"/>
    <w:rsid w:val="00A10BA2"/>
    <w:rsid w:val="00A10BE9"/>
    <w:rsid w:val="00A12CBB"/>
    <w:rsid w:val="00A133EA"/>
    <w:rsid w:val="00A169F9"/>
    <w:rsid w:val="00A16C09"/>
    <w:rsid w:val="00A179DD"/>
    <w:rsid w:val="00A25C43"/>
    <w:rsid w:val="00A3067F"/>
    <w:rsid w:val="00A30FB3"/>
    <w:rsid w:val="00A31846"/>
    <w:rsid w:val="00A31C69"/>
    <w:rsid w:val="00A330A6"/>
    <w:rsid w:val="00A3716B"/>
    <w:rsid w:val="00A40291"/>
    <w:rsid w:val="00A40E29"/>
    <w:rsid w:val="00A4113A"/>
    <w:rsid w:val="00A425B5"/>
    <w:rsid w:val="00A43137"/>
    <w:rsid w:val="00A44413"/>
    <w:rsid w:val="00A45180"/>
    <w:rsid w:val="00A456C0"/>
    <w:rsid w:val="00A463AA"/>
    <w:rsid w:val="00A46938"/>
    <w:rsid w:val="00A46ABF"/>
    <w:rsid w:val="00A50734"/>
    <w:rsid w:val="00A508B9"/>
    <w:rsid w:val="00A513E0"/>
    <w:rsid w:val="00A51A58"/>
    <w:rsid w:val="00A53FDF"/>
    <w:rsid w:val="00A601F0"/>
    <w:rsid w:val="00A6355F"/>
    <w:rsid w:val="00A6572E"/>
    <w:rsid w:val="00A65803"/>
    <w:rsid w:val="00A6683F"/>
    <w:rsid w:val="00A6749D"/>
    <w:rsid w:val="00A67BBD"/>
    <w:rsid w:val="00A700D1"/>
    <w:rsid w:val="00A71413"/>
    <w:rsid w:val="00A72248"/>
    <w:rsid w:val="00A7278F"/>
    <w:rsid w:val="00A7408F"/>
    <w:rsid w:val="00A74455"/>
    <w:rsid w:val="00A77A64"/>
    <w:rsid w:val="00A829A4"/>
    <w:rsid w:val="00A8427A"/>
    <w:rsid w:val="00A85B29"/>
    <w:rsid w:val="00A85D31"/>
    <w:rsid w:val="00A86A51"/>
    <w:rsid w:val="00A90E12"/>
    <w:rsid w:val="00A9302F"/>
    <w:rsid w:val="00A9308C"/>
    <w:rsid w:val="00A9399B"/>
    <w:rsid w:val="00A944EB"/>
    <w:rsid w:val="00A94667"/>
    <w:rsid w:val="00A948AB"/>
    <w:rsid w:val="00A956B4"/>
    <w:rsid w:val="00AA0D6C"/>
    <w:rsid w:val="00AA1E09"/>
    <w:rsid w:val="00AA349E"/>
    <w:rsid w:val="00AA3CE5"/>
    <w:rsid w:val="00AA3E31"/>
    <w:rsid w:val="00AA6086"/>
    <w:rsid w:val="00AA720B"/>
    <w:rsid w:val="00AB0FB7"/>
    <w:rsid w:val="00AB1DB2"/>
    <w:rsid w:val="00AB1E46"/>
    <w:rsid w:val="00AB54E8"/>
    <w:rsid w:val="00AB59B8"/>
    <w:rsid w:val="00AC0E9D"/>
    <w:rsid w:val="00AC10B5"/>
    <w:rsid w:val="00AC153D"/>
    <w:rsid w:val="00AC1EA8"/>
    <w:rsid w:val="00AC2374"/>
    <w:rsid w:val="00AC50CA"/>
    <w:rsid w:val="00AC5C3B"/>
    <w:rsid w:val="00AC72B6"/>
    <w:rsid w:val="00AD0034"/>
    <w:rsid w:val="00AD01E9"/>
    <w:rsid w:val="00AD04E0"/>
    <w:rsid w:val="00AD0BF6"/>
    <w:rsid w:val="00AD104A"/>
    <w:rsid w:val="00AD3D15"/>
    <w:rsid w:val="00AD3E5D"/>
    <w:rsid w:val="00AD4DD8"/>
    <w:rsid w:val="00AD510F"/>
    <w:rsid w:val="00AD598A"/>
    <w:rsid w:val="00AD7086"/>
    <w:rsid w:val="00AE022C"/>
    <w:rsid w:val="00AE3A3A"/>
    <w:rsid w:val="00AE5226"/>
    <w:rsid w:val="00AE5318"/>
    <w:rsid w:val="00AE657C"/>
    <w:rsid w:val="00AE7C14"/>
    <w:rsid w:val="00AF17E4"/>
    <w:rsid w:val="00AF27C3"/>
    <w:rsid w:val="00AF2A32"/>
    <w:rsid w:val="00AF2AE3"/>
    <w:rsid w:val="00AF3DA4"/>
    <w:rsid w:val="00AF40D5"/>
    <w:rsid w:val="00B05DF8"/>
    <w:rsid w:val="00B06319"/>
    <w:rsid w:val="00B065E8"/>
    <w:rsid w:val="00B06C7A"/>
    <w:rsid w:val="00B07859"/>
    <w:rsid w:val="00B11245"/>
    <w:rsid w:val="00B11548"/>
    <w:rsid w:val="00B11ED1"/>
    <w:rsid w:val="00B125F5"/>
    <w:rsid w:val="00B126B3"/>
    <w:rsid w:val="00B13B5D"/>
    <w:rsid w:val="00B165B7"/>
    <w:rsid w:val="00B17806"/>
    <w:rsid w:val="00B17FFD"/>
    <w:rsid w:val="00B1BDC4"/>
    <w:rsid w:val="00B20E95"/>
    <w:rsid w:val="00B30BCA"/>
    <w:rsid w:val="00B3134C"/>
    <w:rsid w:val="00B31557"/>
    <w:rsid w:val="00B315F8"/>
    <w:rsid w:val="00B33264"/>
    <w:rsid w:val="00B344DC"/>
    <w:rsid w:val="00B37BE0"/>
    <w:rsid w:val="00B41165"/>
    <w:rsid w:val="00B412F1"/>
    <w:rsid w:val="00B41EDE"/>
    <w:rsid w:val="00B43145"/>
    <w:rsid w:val="00B45291"/>
    <w:rsid w:val="00B46B09"/>
    <w:rsid w:val="00B47FAF"/>
    <w:rsid w:val="00B5090B"/>
    <w:rsid w:val="00B50AF0"/>
    <w:rsid w:val="00B50F87"/>
    <w:rsid w:val="00B515A4"/>
    <w:rsid w:val="00B52298"/>
    <w:rsid w:val="00B5371E"/>
    <w:rsid w:val="00B53C79"/>
    <w:rsid w:val="00B542C8"/>
    <w:rsid w:val="00B57FD1"/>
    <w:rsid w:val="00B619E8"/>
    <w:rsid w:val="00B62C7E"/>
    <w:rsid w:val="00B639F4"/>
    <w:rsid w:val="00B64F23"/>
    <w:rsid w:val="00B64FB0"/>
    <w:rsid w:val="00B65038"/>
    <w:rsid w:val="00B673A1"/>
    <w:rsid w:val="00B67635"/>
    <w:rsid w:val="00B67C81"/>
    <w:rsid w:val="00B700B1"/>
    <w:rsid w:val="00B71261"/>
    <w:rsid w:val="00B7369D"/>
    <w:rsid w:val="00B7408A"/>
    <w:rsid w:val="00B74474"/>
    <w:rsid w:val="00B75758"/>
    <w:rsid w:val="00B77B16"/>
    <w:rsid w:val="00B80B22"/>
    <w:rsid w:val="00B81250"/>
    <w:rsid w:val="00B81513"/>
    <w:rsid w:val="00B85418"/>
    <w:rsid w:val="00B854D2"/>
    <w:rsid w:val="00B87830"/>
    <w:rsid w:val="00B878FF"/>
    <w:rsid w:val="00B91D02"/>
    <w:rsid w:val="00B92205"/>
    <w:rsid w:val="00B92F4B"/>
    <w:rsid w:val="00B93EA1"/>
    <w:rsid w:val="00B94C73"/>
    <w:rsid w:val="00B975B4"/>
    <w:rsid w:val="00B9799F"/>
    <w:rsid w:val="00BA092B"/>
    <w:rsid w:val="00BA197A"/>
    <w:rsid w:val="00BA20A6"/>
    <w:rsid w:val="00BA2BBC"/>
    <w:rsid w:val="00BA79B4"/>
    <w:rsid w:val="00BB07DF"/>
    <w:rsid w:val="00BB2156"/>
    <w:rsid w:val="00BB2A84"/>
    <w:rsid w:val="00BB44F6"/>
    <w:rsid w:val="00BC02DA"/>
    <w:rsid w:val="00BC0439"/>
    <w:rsid w:val="00BC0467"/>
    <w:rsid w:val="00BC2A08"/>
    <w:rsid w:val="00BD122A"/>
    <w:rsid w:val="00BD4491"/>
    <w:rsid w:val="00BD4FC7"/>
    <w:rsid w:val="00BD600A"/>
    <w:rsid w:val="00BE035C"/>
    <w:rsid w:val="00BE0A27"/>
    <w:rsid w:val="00BE0B72"/>
    <w:rsid w:val="00BE1F57"/>
    <w:rsid w:val="00BE2E5D"/>
    <w:rsid w:val="00BE2E89"/>
    <w:rsid w:val="00BE369E"/>
    <w:rsid w:val="00BE3921"/>
    <w:rsid w:val="00BE4432"/>
    <w:rsid w:val="00BE4911"/>
    <w:rsid w:val="00BE4C21"/>
    <w:rsid w:val="00BE4EBD"/>
    <w:rsid w:val="00BE4F33"/>
    <w:rsid w:val="00BE6E6E"/>
    <w:rsid w:val="00BE7478"/>
    <w:rsid w:val="00BE77FC"/>
    <w:rsid w:val="00BF100F"/>
    <w:rsid w:val="00BF1C4A"/>
    <w:rsid w:val="00BF1D4D"/>
    <w:rsid w:val="00BF2E3C"/>
    <w:rsid w:val="00BF3112"/>
    <w:rsid w:val="00BF3152"/>
    <w:rsid w:val="00BF6314"/>
    <w:rsid w:val="00BF71CB"/>
    <w:rsid w:val="00C01E4F"/>
    <w:rsid w:val="00C04B90"/>
    <w:rsid w:val="00C060F9"/>
    <w:rsid w:val="00C07543"/>
    <w:rsid w:val="00C075D6"/>
    <w:rsid w:val="00C076F6"/>
    <w:rsid w:val="00C10BAD"/>
    <w:rsid w:val="00C14045"/>
    <w:rsid w:val="00C16D75"/>
    <w:rsid w:val="00C1724F"/>
    <w:rsid w:val="00C21255"/>
    <w:rsid w:val="00C21C08"/>
    <w:rsid w:val="00C21C1B"/>
    <w:rsid w:val="00C21F01"/>
    <w:rsid w:val="00C225AA"/>
    <w:rsid w:val="00C23FDD"/>
    <w:rsid w:val="00C24F0A"/>
    <w:rsid w:val="00C27255"/>
    <w:rsid w:val="00C27736"/>
    <w:rsid w:val="00C30F95"/>
    <w:rsid w:val="00C32DB2"/>
    <w:rsid w:val="00C35607"/>
    <w:rsid w:val="00C36AFD"/>
    <w:rsid w:val="00C37549"/>
    <w:rsid w:val="00C408CA"/>
    <w:rsid w:val="00C41D13"/>
    <w:rsid w:val="00C44822"/>
    <w:rsid w:val="00C44CB3"/>
    <w:rsid w:val="00C4515A"/>
    <w:rsid w:val="00C47C46"/>
    <w:rsid w:val="00C50D26"/>
    <w:rsid w:val="00C520C5"/>
    <w:rsid w:val="00C52D28"/>
    <w:rsid w:val="00C538BE"/>
    <w:rsid w:val="00C54F72"/>
    <w:rsid w:val="00C56B57"/>
    <w:rsid w:val="00C579C4"/>
    <w:rsid w:val="00C57B98"/>
    <w:rsid w:val="00C60318"/>
    <w:rsid w:val="00C60376"/>
    <w:rsid w:val="00C62F18"/>
    <w:rsid w:val="00C6331F"/>
    <w:rsid w:val="00C64C18"/>
    <w:rsid w:val="00C65658"/>
    <w:rsid w:val="00C65EAC"/>
    <w:rsid w:val="00C66F81"/>
    <w:rsid w:val="00C6784F"/>
    <w:rsid w:val="00C678E8"/>
    <w:rsid w:val="00C73AE7"/>
    <w:rsid w:val="00C74754"/>
    <w:rsid w:val="00C75B88"/>
    <w:rsid w:val="00C76112"/>
    <w:rsid w:val="00C80E09"/>
    <w:rsid w:val="00C811E0"/>
    <w:rsid w:val="00C81370"/>
    <w:rsid w:val="00C813F0"/>
    <w:rsid w:val="00C81780"/>
    <w:rsid w:val="00C83699"/>
    <w:rsid w:val="00C8437B"/>
    <w:rsid w:val="00C86ADA"/>
    <w:rsid w:val="00C87B24"/>
    <w:rsid w:val="00C90807"/>
    <w:rsid w:val="00C9107E"/>
    <w:rsid w:val="00C914B5"/>
    <w:rsid w:val="00C9248B"/>
    <w:rsid w:val="00C93567"/>
    <w:rsid w:val="00C935EA"/>
    <w:rsid w:val="00C936B9"/>
    <w:rsid w:val="00C9418E"/>
    <w:rsid w:val="00C9446E"/>
    <w:rsid w:val="00C9463D"/>
    <w:rsid w:val="00C94C34"/>
    <w:rsid w:val="00C97222"/>
    <w:rsid w:val="00C97ADF"/>
    <w:rsid w:val="00CA064A"/>
    <w:rsid w:val="00CA27F1"/>
    <w:rsid w:val="00CA2AA5"/>
    <w:rsid w:val="00CA2E24"/>
    <w:rsid w:val="00CA7971"/>
    <w:rsid w:val="00CA7F78"/>
    <w:rsid w:val="00CB1144"/>
    <w:rsid w:val="00CB2C34"/>
    <w:rsid w:val="00CB2D33"/>
    <w:rsid w:val="00CB3669"/>
    <w:rsid w:val="00CB46DE"/>
    <w:rsid w:val="00CB4D8C"/>
    <w:rsid w:val="00CB5309"/>
    <w:rsid w:val="00CB5A35"/>
    <w:rsid w:val="00CC3B91"/>
    <w:rsid w:val="00CC3D6C"/>
    <w:rsid w:val="00CC54F5"/>
    <w:rsid w:val="00CC642C"/>
    <w:rsid w:val="00CD0242"/>
    <w:rsid w:val="00CD042E"/>
    <w:rsid w:val="00CD0891"/>
    <w:rsid w:val="00CD0D02"/>
    <w:rsid w:val="00CD4655"/>
    <w:rsid w:val="00CE01AA"/>
    <w:rsid w:val="00CE1A56"/>
    <w:rsid w:val="00CE2276"/>
    <w:rsid w:val="00CE2957"/>
    <w:rsid w:val="00CE3CD3"/>
    <w:rsid w:val="00CE43EC"/>
    <w:rsid w:val="00CE599B"/>
    <w:rsid w:val="00CE69A0"/>
    <w:rsid w:val="00CE73EC"/>
    <w:rsid w:val="00CE74D5"/>
    <w:rsid w:val="00CF076D"/>
    <w:rsid w:val="00CF1635"/>
    <w:rsid w:val="00CF4A2D"/>
    <w:rsid w:val="00CF53E2"/>
    <w:rsid w:val="00CF7D45"/>
    <w:rsid w:val="00D00A1E"/>
    <w:rsid w:val="00D0215E"/>
    <w:rsid w:val="00D037A6"/>
    <w:rsid w:val="00D043FA"/>
    <w:rsid w:val="00D05C1C"/>
    <w:rsid w:val="00D0650F"/>
    <w:rsid w:val="00D06F48"/>
    <w:rsid w:val="00D07364"/>
    <w:rsid w:val="00D07501"/>
    <w:rsid w:val="00D11AEA"/>
    <w:rsid w:val="00D12C4A"/>
    <w:rsid w:val="00D1441E"/>
    <w:rsid w:val="00D146E9"/>
    <w:rsid w:val="00D16EA9"/>
    <w:rsid w:val="00D212B7"/>
    <w:rsid w:val="00D22FD7"/>
    <w:rsid w:val="00D23485"/>
    <w:rsid w:val="00D23954"/>
    <w:rsid w:val="00D246B4"/>
    <w:rsid w:val="00D24EEC"/>
    <w:rsid w:val="00D2511D"/>
    <w:rsid w:val="00D2538F"/>
    <w:rsid w:val="00D265AF"/>
    <w:rsid w:val="00D30091"/>
    <w:rsid w:val="00D31192"/>
    <w:rsid w:val="00D316FF"/>
    <w:rsid w:val="00D336A9"/>
    <w:rsid w:val="00D3410E"/>
    <w:rsid w:val="00D359F4"/>
    <w:rsid w:val="00D37D76"/>
    <w:rsid w:val="00D41E03"/>
    <w:rsid w:val="00D422E9"/>
    <w:rsid w:val="00D42C27"/>
    <w:rsid w:val="00D43B16"/>
    <w:rsid w:val="00D45960"/>
    <w:rsid w:val="00D465D6"/>
    <w:rsid w:val="00D47A29"/>
    <w:rsid w:val="00D5247C"/>
    <w:rsid w:val="00D55E2D"/>
    <w:rsid w:val="00D565BC"/>
    <w:rsid w:val="00D57125"/>
    <w:rsid w:val="00D60F82"/>
    <w:rsid w:val="00D61A97"/>
    <w:rsid w:val="00D6605A"/>
    <w:rsid w:val="00D67498"/>
    <w:rsid w:val="00D67619"/>
    <w:rsid w:val="00D67A04"/>
    <w:rsid w:val="00D67C18"/>
    <w:rsid w:val="00D70531"/>
    <w:rsid w:val="00D71D82"/>
    <w:rsid w:val="00D72252"/>
    <w:rsid w:val="00D722A3"/>
    <w:rsid w:val="00D73D22"/>
    <w:rsid w:val="00D75DD4"/>
    <w:rsid w:val="00D773EA"/>
    <w:rsid w:val="00D77EE7"/>
    <w:rsid w:val="00D80513"/>
    <w:rsid w:val="00D8103D"/>
    <w:rsid w:val="00D842FE"/>
    <w:rsid w:val="00D86CE1"/>
    <w:rsid w:val="00D90520"/>
    <w:rsid w:val="00D90E89"/>
    <w:rsid w:val="00D91834"/>
    <w:rsid w:val="00D93118"/>
    <w:rsid w:val="00D95AE9"/>
    <w:rsid w:val="00D9600A"/>
    <w:rsid w:val="00D96EF8"/>
    <w:rsid w:val="00D9721D"/>
    <w:rsid w:val="00D975BE"/>
    <w:rsid w:val="00DA4482"/>
    <w:rsid w:val="00DA6B7E"/>
    <w:rsid w:val="00DB0234"/>
    <w:rsid w:val="00DB1011"/>
    <w:rsid w:val="00DB141A"/>
    <w:rsid w:val="00DB27AF"/>
    <w:rsid w:val="00DB2F25"/>
    <w:rsid w:val="00DB4431"/>
    <w:rsid w:val="00DB46D2"/>
    <w:rsid w:val="00DB6769"/>
    <w:rsid w:val="00DC0055"/>
    <w:rsid w:val="00DC1296"/>
    <w:rsid w:val="00DC289C"/>
    <w:rsid w:val="00DC61EA"/>
    <w:rsid w:val="00DC6E28"/>
    <w:rsid w:val="00DD0170"/>
    <w:rsid w:val="00DD0D67"/>
    <w:rsid w:val="00DD13AB"/>
    <w:rsid w:val="00DD14C8"/>
    <w:rsid w:val="00DD1FC3"/>
    <w:rsid w:val="00DD247E"/>
    <w:rsid w:val="00DD54FE"/>
    <w:rsid w:val="00DD6238"/>
    <w:rsid w:val="00DD6567"/>
    <w:rsid w:val="00DE04A4"/>
    <w:rsid w:val="00DE13AA"/>
    <w:rsid w:val="00DE1703"/>
    <w:rsid w:val="00DE19D4"/>
    <w:rsid w:val="00DE1D2D"/>
    <w:rsid w:val="00DE1D32"/>
    <w:rsid w:val="00DE23CD"/>
    <w:rsid w:val="00DE27AA"/>
    <w:rsid w:val="00DE2AEF"/>
    <w:rsid w:val="00DE2B85"/>
    <w:rsid w:val="00DE2D00"/>
    <w:rsid w:val="00DE4284"/>
    <w:rsid w:val="00DE5947"/>
    <w:rsid w:val="00DF1909"/>
    <w:rsid w:val="00DF66BE"/>
    <w:rsid w:val="00DF673C"/>
    <w:rsid w:val="00DF6F59"/>
    <w:rsid w:val="00DF73F5"/>
    <w:rsid w:val="00DF7F15"/>
    <w:rsid w:val="00E024EF"/>
    <w:rsid w:val="00E04CDE"/>
    <w:rsid w:val="00E06561"/>
    <w:rsid w:val="00E066BE"/>
    <w:rsid w:val="00E10F79"/>
    <w:rsid w:val="00E11069"/>
    <w:rsid w:val="00E1150B"/>
    <w:rsid w:val="00E123A5"/>
    <w:rsid w:val="00E12842"/>
    <w:rsid w:val="00E12E01"/>
    <w:rsid w:val="00E146CF"/>
    <w:rsid w:val="00E14D51"/>
    <w:rsid w:val="00E150AF"/>
    <w:rsid w:val="00E173CE"/>
    <w:rsid w:val="00E1752D"/>
    <w:rsid w:val="00E17C83"/>
    <w:rsid w:val="00E23A68"/>
    <w:rsid w:val="00E244E1"/>
    <w:rsid w:val="00E267B3"/>
    <w:rsid w:val="00E275FC"/>
    <w:rsid w:val="00E3018D"/>
    <w:rsid w:val="00E317BE"/>
    <w:rsid w:val="00E32975"/>
    <w:rsid w:val="00E33132"/>
    <w:rsid w:val="00E3422A"/>
    <w:rsid w:val="00E414D7"/>
    <w:rsid w:val="00E41826"/>
    <w:rsid w:val="00E422FB"/>
    <w:rsid w:val="00E42CEC"/>
    <w:rsid w:val="00E43DA6"/>
    <w:rsid w:val="00E44A07"/>
    <w:rsid w:val="00E45099"/>
    <w:rsid w:val="00E452F2"/>
    <w:rsid w:val="00E45E1F"/>
    <w:rsid w:val="00E45E7D"/>
    <w:rsid w:val="00E47DA8"/>
    <w:rsid w:val="00E51082"/>
    <w:rsid w:val="00E523CB"/>
    <w:rsid w:val="00E54518"/>
    <w:rsid w:val="00E54CA7"/>
    <w:rsid w:val="00E56B7E"/>
    <w:rsid w:val="00E63132"/>
    <w:rsid w:val="00E6510D"/>
    <w:rsid w:val="00E65325"/>
    <w:rsid w:val="00E673D8"/>
    <w:rsid w:val="00E7047A"/>
    <w:rsid w:val="00E70620"/>
    <w:rsid w:val="00E70B70"/>
    <w:rsid w:val="00E715B8"/>
    <w:rsid w:val="00E716E3"/>
    <w:rsid w:val="00E72D34"/>
    <w:rsid w:val="00E733AB"/>
    <w:rsid w:val="00E74539"/>
    <w:rsid w:val="00E757CF"/>
    <w:rsid w:val="00E801E4"/>
    <w:rsid w:val="00E8064A"/>
    <w:rsid w:val="00E806CA"/>
    <w:rsid w:val="00E8271E"/>
    <w:rsid w:val="00E83215"/>
    <w:rsid w:val="00E854DF"/>
    <w:rsid w:val="00E86488"/>
    <w:rsid w:val="00E90036"/>
    <w:rsid w:val="00E902A5"/>
    <w:rsid w:val="00E9100B"/>
    <w:rsid w:val="00E91055"/>
    <w:rsid w:val="00E91F45"/>
    <w:rsid w:val="00E9279D"/>
    <w:rsid w:val="00E929F0"/>
    <w:rsid w:val="00E959B8"/>
    <w:rsid w:val="00E97A57"/>
    <w:rsid w:val="00EA0690"/>
    <w:rsid w:val="00EA2547"/>
    <w:rsid w:val="00EA323C"/>
    <w:rsid w:val="00EA3AF4"/>
    <w:rsid w:val="00EA3E4A"/>
    <w:rsid w:val="00EA4F16"/>
    <w:rsid w:val="00EA576A"/>
    <w:rsid w:val="00EA662F"/>
    <w:rsid w:val="00EB0199"/>
    <w:rsid w:val="00EB034D"/>
    <w:rsid w:val="00EB0669"/>
    <w:rsid w:val="00EB101B"/>
    <w:rsid w:val="00EB30B5"/>
    <w:rsid w:val="00EB3296"/>
    <w:rsid w:val="00EB4B3F"/>
    <w:rsid w:val="00EB5191"/>
    <w:rsid w:val="00EB6572"/>
    <w:rsid w:val="00EB78DC"/>
    <w:rsid w:val="00EC1859"/>
    <w:rsid w:val="00EC51A9"/>
    <w:rsid w:val="00EC6D66"/>
    <w:rsid w:val="00EC7A70"/>
    <w:rsid w:val="00EC7B1A"/>
    <w:rsid w:val="00ED2016"/>
    <w:rsid w:val="00ED241F"/>
    <w:rsid w:val="00ED24E6"/>
    <w:rsid w:val="00ED547A"/>
    <w:rsid w:val="00EE0CD1"/>
    <w:rsid w:val="00EE10A0"/>
    <w:rsid w:val="00EE10B7"/>
    <w:rsid w:val="00EE20FC"/>
    <w:rsid w:val="00EE4655"/>
    <w:rsid w:val="00EE4FC5"/>
    <w:rsid w:val="00EE5A12"/>
    <w:rsid w:val="00EE7954"/>
    <w:rsid w:val="00EF094E"/>
    <w:rsid w:val="00EF1E8D"/>
    <w:rsid w:val="00EF4533"/>
    <w:rsid w:val="00EF4C3A"/>
    <w:rsid w:val="00EF6B92"/>
    <w:rsid w:val="00EF7BD5"/>
    <w:rsid w:val="00F02E87"/>
    <w:rsid w:val="00F04670"/>
    <w:rsid w:val="00F04B6B"/>
    <w:rsid w:val="00F07AE2"/>
    <w:rsid w:val="00F13559"/>
    <w:rsid w:val="00F13AAB"/>
    <w:rsid w:val="00F14A12"/>
    <w:rsid w:val="00F14C86"/>
    <w:rsid w:val="00F1BD25"/>
    <w:rsid w:val="00F20E21"/>
    <w:rsid w:val="00F2134C"/>
    <w:rsid w:val="00F218B7"/>
    <w:rsid w:val="00F21A03"/>
    <w:rsid w:val="00F22386"/>
    <w:rsid w:val="00F2324D"/>
    <w:rsid w:val="00F23A2F"/>
    <w:rsid w:val="00F25031"/>
    <w:rsid w:val="00F255ED"/>
    <w:rsid w:val="00F25B9A"/>
    <w:rsid w:val="00F26652"/>
    <w:rsid w:val="00F30505"/>
    <w:rsid w:val="00F31A6D"/>
    <w:rsid w:val="00F3258C"/>
    <w:rsid w:val="00F36595"/>
    <w:rsid w:val="00F36CDE"/>
    <w:rsid w:val="00F37CD6"/>
    <w:rsid w:val="00F41F62"/>
    <w:rsid w:val="00F43C4A"/>
    <w:rsid w:val="00F43DA0"/>
    <w:rsid w:val="00F43DEC"/>
    <w:rsid w:val="00F44D6F"/>
    <w:rsid w:val="00F46046"/>
    <w:rsid w:val="00F47522"/>
    <w:rsid w:val="00F5008D"/>
    <w:rsid w:val="00F50825"/>
    <w:rsid w:val="00F50F5C"/>
    <w:rsid w:val="00F519C8"/>
    <w:rsid w:val="00F54485"/>
    <w:rsid w:val="00F566B2"/>
    <w:rsid w:val="00F57C79"/>
    <w:rsid w:val="00F61D0E"/>
    <w:rsid w:val="00F65897"/>
    <w:rsid w:val="00F66321"/>
    <w:rsid w:val="00F664B0"/>
    <w:rsid w:val="00F665C2"/>
    <w:rsid w:val="00F72E1B"/>
    <w:rsid w:val="00F75538"/>
    <w:rsid w:val="00F75C02"/>
    <w:rsid w:val="00F760FC"/>
    <w:rsid w:val="00F769D8"/>
    <w:rsid w:val="00F80B15"/>
    <w:rsid w:val="00F817CE"/>
    <w:rsid w:val="00F82485"/>
    <w:rsid w:val="00F8287A"/>
    <w:rsid w:val="00F82C1D"/>
    <w:rsid w:val="00F82C7A"/>
    <w:rsid w:val="00F84F7A"/>
    <w:rsid w:val="00F858BC"/>
    <w:rsid w:val="00F85A92"/>
    <w:rsid w:val="00F92DF9"/>
    <w:rsid w:val="00F92EA9"/>
    <w:rsid w:val="00F94267"/>
    <w:rsid w:val="00F95E61"/>
    <w:rsid w:val="00FA1858"/>
    <w:rsid w:val="00FA3E27"/>
    <w:rsid w:val="00FA47A4"/>
    <w:rsid w:val="00FA5A17"/>
    <w:rsid w:val="00FA7095"/>
    <w:rsid w:val="00FB511A"/>
    <w:rsid w:val="00FB51BB"/>
    <w:rsid w:val="00FB5702"/>
    <w:rsid w:val="00FB64B4"/>
    <w:rsid w:val="00FC0159"/>
    <w:rsid w:val="00FC10E3"/>
    <w:rsid w:val="00FC142F"/>
    <w:rsid w:val="00FC692B"/>
    <w:rsid w:val="00FC7998"/>
    <w:rsid w:val="00FC7F39"/>
    <w:rsid w:val="00FD032A"/>
    <w:rsid w:val="00FD0D61"/>
    <w:rsid w:val="00FD15C6"/>
    <w:rsid w:val="00FD15F1"/>
    <w:rsid w:val="00FD22C0"/>
    <w:rsid w:val="00FD3351"/>
    <w:rsid w:val="00FD6184"/>
    <w:rsid w:val="00FD70C4"/>
    <w:rsid w:val="00FE0602"/>
    <w:rsid w:val="00FE077E"/>
    <w:rsid w:val="00FE091D"/>
    <w:rsid w:val="00FE1C2C"/>
    <w:rsid w:val="00FE2F55"/>
    <w:rsid w:val="00FE611D"/>
    <w:rsid w:val="00FE62E6"/>
    <w:rsid w:val="00FE7BC6"/>
    <w:rsid w:val="00FF3123"/>
    <w:rsid w:val="00FF5094"/>
    <w:rsid w:val="00FF7042"/>
    <w:rsid w:val="00FF76CE"/>
    <w:rsid w:val="00FF7941"/>
    <w:rsid w:val="01017947"/>
    <w:rsid w:val="011DBBB4"/>
    <w:rsid w:val="014FB8C8"/>
    <w:rsid w:val="014FDA84"/>
    <w:rsid w:val="0162E89A"/>
    <w:rsid w:val="018255ED"/>
    <w:rsid w:val="01ACDA16"/>
    <w:rsid w:val="025F256B"/>
    <w:rsid w:val="027B4334"/>
    <w:rsid w:val="02BB801D"/>
    <w:rsid w:val="02C36F12"/>
    <w:rsid w:val="02DB955A"/>
    <w:rsid w:val="038124FC"/>
    <w:rsid w:val="03A936DC"/>
    <w:rsid w:val="03AC7C52"/>
    <w:rsid w:val="03B31D13"/>
    <w:rsid w:val="03CAED42"/>
    <w:rsid w:val="03D72007"/>
    <w:rsid w:val="043C49A9"/>
    <w:rsid w:val="045D3590"/>
    <w:rsid w:val="049E20FC"/>
    <w:rsid w:val="054ACE29"/>
    <w:rsid w:val="05624005"/>
    <w:rsid w:val="056CFA26"/>
    <w:rsid w:val="057C4470"/>
    <w:rsid w:val="058AAF75"/>
    <w:rsid w:val="05E2F5DC"/>
    <w:rsid w:val="065E033E"/>
    <w:rsid w:val="068910C6"/>
    <w:rsid w:val="06A63614"/>
    <w:rsid w:val="06FC4466"/>
    <w:rsid w:val="073B658A"/>
    <w:rsid w:val="076CB13B"/>
    <w:rsid w:val="078A13DE"/>
    <w:rsid w:val="07BC7D84"/>
    <w:rsid w:val="07D3A731"/>
    <w:rsid w:val="0853168D"/>
    <w:rsid w:val="08B691D4"/>
    <w:rsid w:val="08B88678"/>
    <w:rsid w:val="095A34B6"/>
    <w:rsid w:val="09883708"/>
    <w:rsid w:val="09A021ED"/>
    <w:rsid w:val="09A78BE7"/>
    <w:rsid w:val="09D6882A"/>
    <w:rsid w:val="0A450FFA"/>
    <w:rsid w:val="0A65DE6F"/>
    <w:rsid w:val="0A85CCF5"/>
    <w:rsid w:val="0AB843B7"/>
    <w:rsid w:val="0ACB5115"/>
    <w:rsid w:val="0B51B188"/>
    <w:rsid w:val="0B51CE12"/>
    <w:rsid w:val="0B6938A1"/>
    <w:rsid w:val="0B70CBF6"/>
    <w:rsid w:val="0B74DEBB"/>
    <w:rsid w:val="0C1B4B4A"/>
    <w:rsid w:val="0C2236CD"/>
    <w:rsid w:val="0C576290"/>
    <w:rsid w:val="0C9D19F7"/>
    <w:rsid w:val="0CD39849"/>
    <w:rsid w:val="0CFE93F1"/>
    <w:rsid w:val="0D07193D"/>
    <w:rsid w:val="0D102A64"/>
    <w:rsid w:val="0D9680D4"/>
    <w:rsid w:val="0E18927B"/>
    <w:rsid w:val="0E24F6BF"/>
    <w:rsid w:val="0E3AED36"/>
    <w:rsid w:val="0EFFF9BB"/>
    <w:rsid w:val="0F870880"/>
    <w:rsid w:val="0FAB2462"/>
    <w:rsid w:val="0FB535F3"/>
    <w:rsid w:val="0FCEAAE5"/>
    <w:rsid w:val="0FF9672E"/>
    <w:rsid w:val="10089865"/>
    <w:rsid w:val="10BFA70F"/>
    <w:rsid w:val="10E65994"/>
    <w:rsid w:val="10E819CB"/>
    <w:rsid w:val="112F7D62"/>
    <w:rsid w:val="11609DB2"/>
    <w:rsid w:val="11F57BB0"/>
    <w:rsid w:val="1237499C"/>
    <w:rsid w:val="1251833A"/>
    <w:rsid w:val="130F5D3D"/>
    <w:rsid w:val="1336775D"/>
    <w:rsid w:val="13AE04D4"/>
    <w:rsid w:val="13AE6272"/>
    <w:rsid w:val="14352AAE"/>
    <w:rsid w:val="146AC320"/>
    <w:rsid w:val="15354B12"/>
    <w:rsid w:val="154176B6"/>
    <w:rsid w:val="154953C2"/>
    <w:rsid w:val="15D06514"/>
    <w:rsid w:val="15E21733"/>
    <w:rsid w:val="1690B6F5"/>
    <w:rsid w:val="16D469C0"/>
    <w:rsid w:val="16D5313B"/>
    <w:rsid w:val="16F0FFB6"/>
    <w:rsid w:val="16F1D0E6"/>
    <w:rsid w:val="1704C3DE"/>
    <w:rsid w:val="17298F99"/>
    <w:rsid w:val="174F2A13"/>
    <w:rsid w:val="17FA7443"/>
    <w:rsid w:val="1822F80F"/>
    <w:rsid w:val="182448E3"/>
    <w:rsid w:val="18571A75"/>
    <w:rsid w:val="18905B94"/>
    <w:rsid w:val="18F93C25"/>
    <w:rsid w:val="19239A29"/>
    <w:rsid w:val="1924C617"/>
    <w:rsid w:val="195434E2"/>
    <w:rsid w:val="195507C5"/>
    <w:rsid w:val="19981210"/>
    <w:rsid w:val="1A6D8DB0"/>
    <w:rsid w:val="1A92F48D"/>
    <w:rsid w:val="1ABB35FC"/>
    <w:rsid w:val="1B21763F"/>
    <w:rsid w:val="1B4844F5"/>
    <w:rsid w:val="1B6045EF"/>
    <w:rsid w:val="1C308F9A"/>
    <w:rsid w:val="1C9F9F65"/>
    <w:rsid w:val="1CAE8242"/>
    <w:rsid w:val="1CCA19AF"/>
    <w:rsid w:val="1CD44589"/>
    <w:rsid w:val="1CDBF453"/>
    <w:rsid w:val="1D0D627E"/>
    <w:rsid w:val="1D9F7DA9"/>
    <w:rsid w:val="1E246F2C"/>
    <w:rsid w:val="1E498CF3"/>
    <w:rsid w:val="1E8231D2"/>
    <w:rsid w:val="1E908AE2"/>
    <w:rsid w:val="1EEFE4EB"/>
    <w:rsid w:val="1F45679C"/>
    <w:rsid w:val="1F610EBB"/>
    <w:rsid w:val="1F849980"/>
    <w:rsid w:val="1FFE7794"/>
    <w:rsid w:val="200BA26B"/>
    <w:rsid w:val="20320F0E"/>
    <w:rsid w:val="2067F769"/>
    <w:rsid w:val="20E87AAF"/>
    <w:rsid w:val="212ACA78"/>
    <w:rsid w:val="2146B256"/>
    <w:rsid w:val="2160628D"/>
    <w:rsid w:val="218551C1"/>
    <w:rsid w:val="21881F3F"/>
    <w:rsid w:val="2191AF79"/>
    <w:rsid w:val="22161CFC"/>
    <w:rsid w:val="2384951A"/>
    <w:rsid w:val="246367A0"/>
    <w:rsid w:val="24803C20"/>
    <w:rsid w:val="249398E9"/>
    <w:rsid w:val="256D5C71"/>
    <w:rsid w:val="25D67C9D"/>
    <w:rsid w:val="2664BEFA"/>
    <w:rsid w:val="2804BDCE"/>
    <w:rsid w:val="283D6B0D"/>
    <w:rsid w:val="289B4F36"/>
    <w:rsid w:val="28B0E901"/>
    <w:rsid w:val="28ECC3D4"/>
    <w:rsid w:val="28F69F4E"/>
    <w:rsid w:val="290D926E"/>
    <w:rsid w:val="29B4C1F4"/>
    <w:rsid w:val="29C3DE7D"/>
    <w:rsid w:val="29F86D9D"/>
    <w:rsid w:val="2A0BEE72"/>
    <w:rsid w:val="2A88C2A8"/>
    <w:rsid w:val="2ACEFE26"/>
    <w:rsid w:val="2AFB1E24"/>
    <w:rsid w:val="2B8AA293"/>
    <w:rsid w:val="2BAC8A14"/>
    <w:rsid w:val="2BC085CE"/>
    <w:rsid w:val="2C2EE8FE"/>
    <w:rsid w:val="2C317AD0"/>
    <w:rsid w:val="2C4CB4D4"/>
    <w:rsid w:val="2C835355"/>
    <w:rsid w:val="2CA97067"/>
    <w:rsid w:val="2DF0F5AD"/>
    <w:rsid w:val="2E1485E1"/>
    <w:rsid w:val="2E3ACFB4"/>
    <w:rsid w:val="2E4A8F53"/>
    <w:rsid w:val="2E582A26"/>
    <w:rsid w:val="2E879102"/>
    <w:rsid w:val="2EA041C7"/>
    <w:rsid w:val="2EBC4765"/>
    <w:rsid w:val="2FCBCB31"/>
    <w:rsid w:val="301E3884"/>
    <w:rsid w:val="302535DB"/>
    <w:rsid w:val="304ECD62"/>
    <w:rsid w:val="30605E2D"/>
    <w:rsid w:val="306D10B7"/>
    <w:rsid w:val="30AEBF77"/>
    <w:rsid w:val="3111457E"/>
    <w:rsid w:val="313FDE1B"/>
    <w:rsid w:val="316E0C19"/>
    <w:rsid w:val="31F778D5"/>
    <w:rsid w:val="320B9350"/>
    <w:rsid w:val="321948E1"/>
    <w:rsid w:val="32328A9C"/>
    <w:rsid w:val="324E100B"/>
    <w:rsid w:val="32AE18E4"/>
    <w:rsid w:val="32D71673"/>
    <w:rsid w:val="33CB0FBD"/>
    <w:rsid w:val="33D3E170"/>
    <w:rsid w:val="34B8A1B2"/>
    <w:rsid w:val="34D1E1BA"/>
    <w:rsid w:val="3692FC13"/>
    <w:rsid w:val="3713DF6B"/>
    <w:rsid w:val="3740D059"/>
    <w:rsid w:val="377108B0"/>
    <w:rsid w:val="378985EB"/>
    <w:rsid w:val="37B19AD8"/>
    <w:rsid w:val="37C05088"/>
    <w:rsid w:val="385C8F35"/>
    <w:rsid w:val="38855410"/>
    <w:rsid w:val="38E08470"/>
    <w:rsid w:val="392D94A0"/>
    <w:rsid w:val="39533B96"/>
    <w:rsid w:val="396D2DA7"/>
    <w:rsid w:val="3993FB68"/>
    <w:rsid w:val="39C9524A"/>
    <w:rsid w:val="3A0005CB"/>
    <w:rsid w:val="3AAE4CC0"/>
    <w:rsid w:val="3B3D6271"/>
    <w:rsid w:val="3B4C4534"/>
    <w:rsid w:val="3BBA411A"/>
    <w:rsid w:val="3BD8E50F"/>
    <w:rsid w:val="3CA08F10"/>
    <w:rsid w:val="3CAE863B"/>
    <w:rsid w:val="3CC854B4"/>
    <w:rsid w:val="3CD477AA"/>
    <w:rsid w:val="3D0429DD"/>
    <w:rsid w:val="3D11EF4E"/>
    <w:rsid w:val="3DA2523A"/>
    <w:rsid w:val="3DC9F288"/>
    <w:rsid w:val="3DE63A8E"/>
    <w:rsid w:val="3E45DF00"/>
    <w:rsid w:val="3E7D182F"/>
    <w:rsid w:val="3E87D08C"/>
    <w:rsid w:val="400CE8FC"/>
    <w:rsid w:val="40919637"/>
    <w:rsid w:val="40C3D0C6"/>
    <w:rsid w:val="412A7328"/>
    <w:rsid w:val="41A06F4E"/>
    <w:rsid w:val="41BD9FFA"/>
    <w:rsid w:val="41D8C0A6"/>
    <w:rsid w:val="41DAE5AA"/>
    <w:rsid w:val="42382D39"/>
    <w:rsid w:val="42429A7D"/>
    <w:rsid w:val="424AD49F"/>
    <w:rsid w:val="42789B55"/>
    <w:rsid w:val="42BBFE54"/>
    <w:rsid w:val="431950CA"/>
    <w:rsid w:val="4378093B"/>
    <w:rsid w:val="437F7354"/>
    <w:rsid w:val="43BC76DF"/>
    <w:rsid w:val="43D6C954"/>
    <w:rsid w:val="443D03E8"/>
    <w:rsid w:val="44802947"/>
    <w:rsid w:val="44F3B728"/>
    <w:rsid w:val="45BA6158"/>
    <w:rsid w:val="45DCA7D5"/>
    <w:rsid w:val="45F072A9"/>
    <w:rsid w:val="45FBA1C3"/>
    <w:rsid w:val="460E15CD"/>
    <w:rsid w:val="467B2D62"/>
    <w:rsid w:val="46CA2702"/>
    <w:rsid w:val="4794A9CE"/>
    <w:rsid w:val="47B8FDB8"/>
    <w:rsid w:val="47FF0EE2"/>
    <w:rsid w:val="480B1DEA"/>
    <w:rsid w:val="483768B9"/>
    <w:rsid w:val="486D5B37"/>
    <w:rsid w:val="4950D575"/>
    <w:rsid w:val="4A0B3992"/>
    <w:rsid w:val="4A83FA9B"/>
    <w:rsid w:val="4B2D91CA"/>
    <w:rsid w:val="4C9F7C4B"/>
    <w:rsid w:val="4CC8EB30"/>
    <w:rsid w:val="4D5CD728"/>
    <w:rsid w:val="4DF2CB79"/>
    <w:rsid w:val="4EA3D7B1"/>
    <w:rsid w:val="4EC3FA8E"/>
    <w:rsid w:val="4FC967B5"/>
    <w:rsid w:val="4FD740E7"/>
    <w:rsid w:val="4FDCC91C"/>
    <w:rsid w:val="4FECD3C6"/>
    <w:rsid w:val="501845F2"/>
    <w:rsid w:val="50A18E04"/>
    <w:rsid w:val="512E2E9C"/>
    <w:rsid w:val="515D3245"/>
    <w:rsid w:val="51756CE8"/>
    <w:rsid w:val="51C3019E"/>
    <w:rsid w:val="51D66C05"/>
    <w:rsid w:val="51EEF560"/>
    <w:rsid w:val="52071D05"/>
    <w:rsid w:val="52138465"/>
    <w:rsid w:val="5269F744"/>
    <w:rsid w:val="527E03A1"/>
    <w:rsid w:val="528A8107"/>
    <w:rsid w:val="52A4F613"/>
    <w:rsid w:val="52DDF366"/>
    <w:rsid w:val="5372BB00"/>
    <w:rsid w:val="538508ED"/>
    <w:rsid w:val="53F3FAA4"/>
    <w:rsid w:val="5427979E"/>
    <w:rsid w:val="54838EBF"/>
    <w:rsid w:val="54B78409"/>
    <w:rsid w:val="54C1549A"/>
    <w:rsid w:val="5514D090"/>
    <w:rsid w:val="5546A7CD"/>
    <w:rsid w:val="55952C87"/>
    <w:rsid w:val="55CCCED7"/>
    <w:rsid w:val="560FE70A"/>
    <w:rsid w:val="56446EFB"/>
    <w:rsid w:val="56541949"/>
    <w:rsid w:val="56934056"/>
    <w:rsid w:val="56D060A2"/>
    <w:rsid w:val="56EDDDAE"/>
    <w:rsid w:val="572C0C90"/>
    <w:rsid w:val="576C951E"/>
    <w:rsid w:val="579CEFB8"/>
    <w:rsid w:val="5941549D"/>
    <w:rsid w:val="59B0A7F0"/>
    <w:rsid w:val="59B386A7"/>
    <w:rsid w:val="59C6FD8A"/>
    <w:rsid w:val="59E5E4FA"/>
    <w:rsid w:val="5AD0425F"/>
    <w:rsid w:val="5AF371F5"/>
    <w:rsid w:val="5B3C4C5A"/>
    <w:rsid w:val="5B7B1C90"/>
    <w:rsid w:val="5BA147CB"/>
    <w:rsid w:val="5BE35FDB"/>
    <w:rsid w:val="5C2DAEED"/>
    <w:rsid w:val="5C675F87"/>
    <w:rsid w:val="5C980EE1"/>
    <w:rsid w:val="5CEEE501"/>
    <w:rsid w:val="5CFA01A6"/>
    <w:rsid w:val="5DC221B5"/>
    <w:rsid w:val="5DDB18BA"/>
    <w:rsid w:val="5E9C33A6"/>
    <w:rsid w:val="5F089649"/>
    <w:rsid w:val="5F2CA4BD"/>
    <w:rsid w:val="5F98AEAB"/>
    <w:rsid w:val="5FFDDE0D"/>
    <w:rsid w:val="601FBDD1"/>
    <w:rsid w:val="6030C311"/>
    <w:rsid w:val="60F82F96"/>
    <w:rsid w:val="61469339"/>
    <w:rsid w:val="615F5F7D"/>
    <w:rsid w:val="617EF105"/>
    <w:rsid w:val="619AAA8E"/>
    <w:rsid w:val="620A4C2F"/>
    <w:rsid w:val="62158EEF"/>
    <w:rsid w:val="62575AB1"/>
    <w:rsid w:val="62890891"/>
    <w:rsid w:val="62B744BF"/>
    <w:rsid w:val="63C1E077"/>
    <w:rsid w:val="64093D57"/>
    <w:rsid w:val="64701EC1"/>
    <w:rsid w:val="64BD0B42"/>
    <w:rsid w:val="650E9D76"/>
    <w:rsid w:val="6523044C"/>
    <w:rsid w:val="656C90F1"/>
    <w:rsid w:val="6571AA79"/>
    <w:rsid w:val="65799844"/>
    <w:rsid w:val="657A120E"/>
    <w:rsid w:val="65893565"/>
    <w:rsid w:val="658CDD36"/>
    <w:rsid w:val="65916E26"/>
    <w:rsid w:val="65A3CAB4"/>
    <w:rsid w:val="66087C8B"/>
    <w:rsid w:val="66547538"/>
    <w:rsid w:val="667CECBA"/>
    <w:rsid w:val="668ED6B8"/>
    <w:rsid w:val="66D2E969"/>
    <w:rsid w:val="6703C21A"/>
    <w:rsid w:val="67D57E9A"/>
    <w:rsid w:val="67E6399E"/>
    <w:rsid w:val="683C8630"/>
    <w:rsid w:val="68F16E18"/>
    <w:rsid w:val="693F1B4D"/>
    <w:rsid w:val="69759FE6"/>
    <w:rsid w:val="69A19E0B"/>
    <w:rsid w:val="69CBA4DD"/>
    <w:rsid w:val="6A444762"/>
    <w:rsid w:val="6A59C571"/>
    <w:rsid w:val="6AD4E378"/>
    <w:rsid w:val="6AF97670"/>
    <w:rsid w:val="6B503D30"/>
    <w:rsid w:val="6BAB2ACB"/>
    <w:rsid w:val="6C031E66"/>
    <w:rsid w:val="6C3E61E5"/>
    <w:rsid w:val="6C4D43AA"/>
    <w:rsid w:val="6C574E6E"/>
    <w:rsid w:val="6D4FF31D"/>
    <w:rsid w:val="6DA8B4A8"/>
    <w:rsid w:val="6EF7C956"/>
    <w:rsid w:val="6F681DCA"/>
    <w:rsid w:val="6F73C212"/>
    <w:rsid w:val="6FA8FD8C"/>
    <w:rsid w:val="7045A3C3"/>
    <w:rsid w:val="70C0C6F7"/>
    <w:rsid w:val="714B764C"/>
    <w:rsid w:val="71526C4E"/>
    <w:rsid w:val="715F855B"/>
    <w:rsid w:val="7174AAE8"/>
    <w:rsid w:val="725274B1"/>
    <w:rsid w:val="72836A2A"/>
    <w:rsid w:val="72D8F8DF"/>
    <w:rsid w:val="733478EA"/>
    <w:rsid w:val="733EE28A"/>
    <w:rsid w:val="737AEF2D"/>
    <w:rsid w:val="73B5780D"/>
    <w:rsid w:val="73D5F356"/>
    <w:rsid w:val="7464CA2F"/>
    <w:rsid w:val="74B7F3D2"/>
    <w:rsid w:val="74E5E823"/>
    <w:rsid w:val="75312D79"/>
    <w:rsid w:val="75332D98"/>
    <w:rsid w:val="75CFE726"/>
    <w:rsid w:val="763C357C"/>
    <w:rsid w:val="765358F6"/>
    <w:rsid w:val="7686F35D"/>
    <w:rsid w:val="768CCD2C"/>
    <w:rsid w:val="76A71077"/>
    <w:rsid w:val="771A34C1"/>
    <w:rsid w:val="77E0A6ED"/>
    <w:rsid w:val="77EAC874"/>
    <w:rsid w:val="780111A7"/>
    <w:rsid w:val="784114F1"/>
    <w:rsid w:val="787D1F22"/>
    <w:rsid w:val="788F0209"/>
    <w:rsid w:val="791E9197"/>
    <w:rsid w:val="79595055"/>
    <w:rsid w:val="79732A3D"/>
    <w:rsid w:val="79F4FFB6"/>
    <w:rsid w:val="79F563C4"/>
    <w:rsid w:val="7A43DE61"/>
    <w:rsid w:val="7A7F33C4"/>
    <w:rsid w:val="7A9EE050"/>
    <w:rsid w:val="7AE03DFE"/>
    <w:rsid w:val="7AFFF272"/>
    <w:rsid w:val="7BEEB65A"/>
    <w:rsid w:val="7C7EC691"/>
    <w:rsid w:val="7CC88DD4"/>
    <w:rsid w:val="7D2779B0"/>
    <w:rsid w:val="7D37ED47"/>
    <w:rsid w:val="7DA7F498"/>
    <w:rsid w:val="7DB16C1C"/>
    <w:rsid w:val="7DB36A84"/>
    <w:rsid w:val="7EF31741"/>
    <w:rsid w:val="7F5FDA61"/>
    <w:rsid w:val="7F780802"/>
    <w:rsid w:val="7FC62E3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17B4F8"/>
  <w15:docId w15:val="{71E659BC-B69B-4637-B7A5-9916B16B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23E93"/>
    <w:pPr>
      <w:spacing w:line="280" w:lineRule="exact"/>
    </w:pPr>
    <w:rPr>
      <w:rFonts w:ascii="Trebuchet MS" w:hAnsi="Trebuchet MS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CB46DE"/>
    <w:pPr>
      <w:keepNext/>
      <w:numPr>
        <w:numId w:val="30"/>
      </w:numPr>
      <w:tabs>
        <w:tab w:val="left" w:pos="340"/>
      </w:tabs>
      <w:spacing w:before="240" w:after="120"/>
      <w:ind w:left="431" w:hanging="431"/>
      <w:outlineLvl w:val="0"/>
    </w:pPr>
    <w:rPr>
      <w:rFonts w:cs="Arial"/>
      <w:kern w:val="3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957E4A"/>
    <w:pPr>
      <w:keepNext/>
      <w:numPr>
        <w:ilvl w:val="1"/>
        <w:numId w:val="30"/>
      </w:numPr>
      <w:tabs>
        <w:tab w:val="left" w:pos="510"/>
      </w:tabs>
      <w:spacing w:before="360" w:after="120"/>
      <w:outlineLvl w:val="1"/>
    </w:pPr>
    <w:rPr>
      <w:rFonts w:cs="Arial"/>
      <w:bCs/>
      <w:iCs/>
      <w:sz w:val="24"/>
      <w:szCs w:val="28"/>
    </w:rPr>
  </w:style>
  <w:style w:type="paragraph" w:styleId="berschrift3">
    <w:name w:val="heading 3"/>
    <w:basedOn w:val="Standard"/>
    <w:next w:val="Standard"/>
    <w:qFormat/>
    <w:rsid w:val="00957E4A"/>
    <w:pPr>
      <w:keepNext/>
      <w:numPr>
        <w:ilvl w:val="2"/>
        <w:numId w:val="30"/>
      </w:numPr>
      <w:tabs>
        <w:tab w:val="left" w:pos="680"/>
      </w:tabs>
      <w:spacing w:before="240" w:after="120"/>
      <w:outlineLvl w:val="2"/>
    </w:pPr>
    <w:rPr>
      <w:rFonts w:cs="Arial"/>
      <w:bCs/>
      <w:color w:val="333333"/>
      <w:sz w:val="22"/>
      <w:szCs w:val="26"/>
    </w:rPr>
  </w:style>
  <w:style w:type="paragraph" w:styleId="berschrift4">
    <w:name w:val="heading 4"/>
    <w:basedOn w:val="Standard"/>
    <w:next w:val="Standard"/>
    <w:rsid w:val="00B91D02"/>
    <w:pPr>
      <w:keepNext/>
      <w:numPr>
        <w:ilvl w:val="3"/>
        <w:numId w:val="30"/>
      </w:numPr>
      <w:tabs>
        <w:tab w:val="left" w:pos="907"/>
      </w:tabs>
      <w:spacing w:before="240" w:after="60"/>
      <w:outlineLvl w:val="3"/>
    </w:pPr>
    <w:rPr>
      <w:b/>
      <w:bCs/>
      <w:color w:val="003366"/>
      <w:szCs w:val="28"/>
    </w:rPr>
  </w:style>
  <w:style w:type="paragraph" w:styleId="berschrift5">
    <w:name w:val="heading 5"/>
    <w:basedOn w:val="Standard"/>
    <w:next w:val="Standard"/>
    <w:rsid w:val="00B91D02"/>
    <w:pPr>
      <w:numPr>
        <w:ilvl w:val="4"/>
        <w:numId w:val="30"/>
      </w:numPr>
      <w:tabs>
        <w:tab w:val="left" w:pos="432"/>
      </w:tabs>
      <w:spacing w:before="240" w:after="60"/>
      <w:outlineLvl w:val="4"/>
    </w:pPr>
    <w:rPr>
      <w:b/>
      <w:bCs/>
      <w:iCs/>
      <w:color w:val="080808"/>
      <w:szCs w:val="26"/>
    </w:rPr>
  </w:style>
  <w:style w:type="paragraph" w:styleId="berschrift6">
    <w:name w:val="heading 6"/>
    <w:basedOn w:val="Standard"/>
    <w:next w:val="Standard"/>
    <w:rsid w:val="00B91D02"/>
    <w:pPr>
      <w:numPr>
        <w:ilvl w:val="5"/>
        <w:numId w:val="30"/>
      </w:numPr>
      <w:tabs>
        <w:tab w:val="left" w:pos="432"/>
      </w:tabs>
      <w:spacing w:before="240" w:after="60"/>
      <w:outlineLvl w:val="5"/>
    </w:pPr>
    <w:rPr>
      <w:bCs/>
      <w:i/>
      <w:color w:val="333333"/>
      <w:szCs w:val="22"/>
    </w:rPr>
  </w:style>
  <w:style w:type="paragraph" w:styleId="berschrift7">
    <w:name w:val="heading 7"/>
    <w:basedOn w:val="Standard"/>
    <w:next w:val="Standard"/>
    <w:rsid w:val="00B91D02"/>
    <w:pPr>
      <w:numPr>
        <w:ilvl w:val="6"/>
        <w:numId w:val="30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rsid w:val="00B91D02"/>
    <w:pPr>
      <w:numPr>
        <w:ilvl w:val="7"/>
        <w:numId w:val="30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rsid w:val="00B91D02"/>
    <w:pPr>
      <w:numPr>
        <w:ilvl w:val="8"/>
        <w:numId w:val="30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qFormat/>
    <w:rsid w:val="001D3EE0"/>
    <w:rPr>
      <w:color w:val="365F91" w:themeColor="accent1" w:themeShade="BF"/>
      <w:sz w:val="32"/>
      <w:szCs w:val="32"/>
    </w:rPr>
  </w:style>
  <w:style w:type="numbering" w:styleId="1ai">
    <w:name w:val="Outline List 1"/>
    <w:basedOn w:val="KeineListe"/>
    <w:semiHidden/>
    <w:rsid w:val="007A33A6"/>
    <w:pPr>
      <w:numPr>
        <w:numId w:val="6"/>
      </w:numPr>
    </w:pPr>
  </w:style>
  <w:style w:type="paragraph" w:styleId="Anrede">
    <w:name w:val="Salutation"/>
    <w:basedOn w:val="Standard"/>
    <w:next w:val="Standard"/>
    <w:semiHidden/>
    <w:rsid w:val="007A33A6"/>
  </w:style>
  <w:style w:type="numbering" w:styleId="ArtikelAbschnitt">
    <w:name w:val="Outline List 3"/>
    <w:basedOn w:val="KeineListe"/>
    <w:semiHidden/>
    <w:rsid w:val="007A33A6"/>
    <w:pPr>
      <w:numPr>
        <w:numId w:val="7"/>
      </w:numPr>
    </w:pPr>
  </w:style>
  <w:style w:type="paragraph" w:styleId="Aufzhlungszeichen">
    <w:name w:val="List Bullet"/>
    <w:basedOn w:val="Standard"/>
    <w:autoRedefine/>
    <w:unhideWhenUsed/>
    <w:rsid w:val="009E3DE3"/>
    <w:pPr>
      <w:numPr>
        <w:numId w:val="28"/>
      </w:numPr>
      <w:spacing w:before="240" w:after="240" w:line="240" w:lineRule="auto"/>
      <w:contextualSpacing/>
    </w:pPr>
    <w:rPr>
      <w:rFonts w:eastAsiaTheme="minorEastAsia" w:cstheme="minorBidi"/>
      <w:szCs w:val="24"/>
      <w:lang w:eastAsia="en-US"/>
    </w:rPr>
  </w:style>
  <w:style w:type="paragraph" w:styleId="Aufzhlungszeichen2">
    <w:name w:val="List Bullet 2"/>
    <w:basedOn w:val="Standard"/>
    <w:semiHidden/>
    <w:rsid w:val="007A33A6"/>
    <w:pPr>
      <w:numPr>
        <w:numId w:val="2"/>
      </w:numPr>
    </w:pPr>
  </w:style>
  <w:style w:type="paragraph" w:styleId="Aufzhlungszeichen3">
    <w:name w:val="List Bullet 3"/>
    <w:basedOn w:val="Standard"/>
    <w:semiHidden/>
    <w:rsid w:val="007A33A6"/>
    <w:pPr>
      <w:numPr>
        <w:numId w:val="3"/>
      </w:numPr>
    </w:pPr>
  </w:style>
  <w:style w:type="paragraph" w:styleId="Aufzhlungszeichen4">
    <w:name w:val="List Bullet 4"/>
    <w:basedOn w:val="Standard"/>
    <w:semiHidden/>
    <w:rsid w:val="007A33A6"/>
    <w:pPr>
      <w:numPr>
        <w:numId w:val="4"/>
      </w:numPr>
    </w:pPr>
  </w:style>
  <w:style w:type="paragraph" w:styleId="Aufzhlungszeichen5">
    <w:name w:val="List Bullet 5"/>
    <w:basedOn w:val="Standard"/>
    <w:semiHidden/>
    <w:rsid w:val="007A33A6"/>
    <w:pPr>
      <w:numPr>
        <w:numId w:val="5"/>
      </w:numPr>
    </w:pPr>
  </w:style>
  <w:style w:type="character" w:styleId="Fett">
    <w:name w:val="Strong"/>
    <w:rsid w:val="00BC1BA6"/>
    <w:rPr>
      <w:rFonts w:ascii="Arial" w:hAnsi="Arial"/>
      <w:b/>
      <w:bCs/>
    </w:rPr>
  </w:style>
  <w:style w:type="paragraph" w:styleId="E-Mail-Signatur">
    <w:name w:val="E-mail Signature"/>
    <w:basedOn w:val="Standard"/>
    <w:semiHidden/>
    <w:rsid w:val="007A33A6"/>
  </w:style>
  <w:style w:type="paragraph" w:styleId="Gruformel">
    <w:name w:val="Closing"/>
    <w:basedOn w:val="Standard"/>
    <w:semiHidden/>
    <w:rsid w:val="007A33A6"/>
    <w:pPr>
      <w:ind w:left="4252"/>
    </w:pPr>
  </w:style>
  <w:style w:type="character" w:styleId="Hervorhebung">
    <w:name w:val="Emphasis"/>
    <w:rsid w:val="007A33A6"/>
    <w:rPr>
      <w:i/>
      <w:iCs/>
    </w:rPr>
  </w:style>
  <w:style w:type="paragraph" w:styleId="HTMLAdresse">
    <w:name w:val="HTML Address"/>
    <w:basedOn w:val="Standard"/>
    <w:semiHidden/>
    <w:rsid w:val="007A33A6"/>
    <w:rPr>
      <w:i/>
      <w:iCs/>
    </w:rPr>
  </w:style>
  <w:style w:type="character" w:styleId="HTMLAkronym">
    <w:name w:val="HTML Acronym"/>
    <w:basedOn w:val="Absatz-Standardschriftart"/>
    <w:semiHidden/>
    <w:rsid w:val="007A33A6"/>
  </w:style>
  <w:style w:type="character" w:styleId="HTMLBeispiel">
    <w:name w:val="HTML Sample"/>
    <w:semiHidden/>
    <w:rsid w:val="007A33A6"/>
    <w:rPr>
      <w:rFonts w:ascii="Courier New" w:hAnsi="Courier New" w:cs="Courier New"/>
    </w:rPr>
  </w:style>
  <w:style w:type="character" w:styleId="HTMLDefinition">
    <w:name w:val="HTML Definition"/>
    <w:semiHidden/>
    <w:rsid w:val="007A33A6"/>
    <w:rPr>
      <w:i/>
      <w:iCs/>
    </w:rPr>
  </w:style>
  <w:style w:type="character" w:styleId="HTMLSchreibmaschine">
    <w:name w:val="HTML Typewriter"/>
    <w:semiHidden/>
    <w:rsid w:val="007A33A6"/>
    <w:rPr>
      <w:rFonts w:ascii="Courier New" w:hAnsi="Courier New" w:cs="Courier New"/>
      <w:sz w:val="20"/>
      <w:szCs w:val="20"/>
    </w:rPr>
  </w:style>
  <w:style w:type="character" w:styleId="HTMLTastatur">
    <w:name w:val="HTML Keyboard"/>
    <w:semiHidden/>
    <w:rsid w:val="007A33A6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7A33A6"/>
    <w:rPr>
      <w:i/>
      <w:iCs/>
    </w:rPr>
  </w:style>
  <w:style w:type="paragraph" w:styleId="HTMLVorformatiert">
    <w:name w:val="HTML Preformatted"/>
    <w:basedOn w:val="Standard"/>
    <w:semiHidden/>
    <w:rsid w:val="007A33A6"/>
    <w:rPr>
      <w:rFonts w:ascii="Courier New" w:hAnsi="Courier New" w:cs="Courier New"/>
    </w:rPr>
  </w:style>
  <w:style w:type="character" w:styleId="HTMLZitat">
    <w:name w:val="HTML Cite"/>
    <w:semiHidden/>
    <w:rsid w:val="007A33A6"/>
    <w:rPr>
      <w:i/>
      <w:iCs/>
    </w:rPr>
  </w:style>
  <w:style w:type="paragraph" w:styleId="Index1">
    <w:name w:val="index 1"/>
    <w:basedOn w:val="Standard"/>
    <w:next w:val="Standard"/>
    <w:autoRedefine/>
    <w:semiHidden/>
    <w:rsid w:val="007A33A6"/>
    <w:pPr>
      <w:ind w:left="220" w:hanging="220"/>
    </w:pPr>
  </w:style>
  <w:style w:type="paragraph" w:styleId="Index2">
    <w:name w:val="index 2"/>
    <w:basedOn w:val="Standard"/>
    <w:next w:val="Standard"/>
    <w:autoRedefine/>
    <w:semiHidden/>
    <w:rsid w:val="007A33A6"/>
    <w:pPr>
      <w:ind w:left="440" w:hanging="220"/>
    </w:pPr>
  </w:style>
  <w:style w:type="paragraph" w:styleId="Index3">
    <w:name w:val="index 3"/>
    <w:basedOn w:val="Standard"/>
    <w:next w:val="Standard"/>
    <w:autoRedefine/>
    <w:semiHidden/>
    <w:rsid w:val="007A33A6"/>
    <w:pPr>
      <w:ind w:left="660" w:hanging="220"/>
    </w:pPr>
  </w:style>
  <w:style w:type="paragraph" w:styleId="Index4">
    <w:name w:val="index 4"/>
    <w:basedOn w:val="Standard"/>
    <w:next w:val="Standard"/>
    <w:autoRedefine/>
    <w:semiHidden/>
    <w:rsid w:val="007A33A6"/>
    <w:pPr>
      <w:ind w:left="880" w:hanging="220"/>
    </w:pPr>
  </w:style>
  <w:style w:type="paragraph" w:styleId="Index5">
    <w:name w:val="index 5"/>
    <w:basedOn w:val="Standard"/>
    <w:next w:val="Standard"/>
    <w:autoRedefine/>
    <w:semiHidden/>
    <w:rsid w:val="007A33A6"/>
    <w:pPr>
      <w:ind w:left="1100" w:hanging="220"/>
    </w:pPr>
  </w:style>
  <w:style w:type="paragraph" w:styleId="Index6">
    <w:name w:val="index 6"/>
    <w:basedOn w:val="Standard"/>
    <w:next w:val="Standard"/>
    <w:autoRedefine/>
    <w:semiHidden/>
    <w:rsid w:val="007A33A6"/>
    <w:pPr>
      <w:ind w:left="1320" w:hanging="220"/>
    </w:pPr>
  </w:style>
  <w:style w:type="paragraph" w:styleId="Index7">
    <w:name w:val="index 7"/>
    <w:basedOn w:val="Standard"/>
    <w:next w:val="Standard"/>
    <w:autoRedefine/>
    <w:semiHidden/>
    <w:rsid w:val="007A33A6"/>
    <w:pPr>
      <w:ind w:left="1540" w:hanging="220"/>
    </w:pPr>
  </w:style>
  <w:style w:type="paragraph" w:styleId="Index8">
    <w:name w:val="index 8"/>
    <w:basedOn w:val="Standard"/>
    <w:next w:val="Standard"/>
    <w:autoRedefine/>
    <w:semiHidden/>
    <w:rsid w:val="007A33A6"/>
    <w:pPr>
      <w:ind w:left="1760" w:hanging="220"/>
    </w:pPr>
  </w:style>
  <w:style w:type="paragraph" w:styleId="Index9">
    <w:name w:val="index 9"/>
    <w:basedOn w:val="Standard"/>
    <w:next w:val="Standard"/>
    <w:autoRedefine/>
    <w:semiHidden/>
    <w:rsid w:val="007A33A6"/>
    <w:pPr>
      <w:ind w:left="1980" w:hanging="220"/>
    </w:pPr>
  </w:style>
  <w:style w:type="paragraph" w:styleId="Indexberschrift">
    <w:name w:val="index heading"/>
    <w:basedOn w:val="Standard"/>
    <w:next w:val="Index1"/>
    <w:semiHidden/>
    <w:rsid w:val="007A33A6"/>
    <w:rPr>
      <w:rFonts w:cs="Arial"/>
      <w:b/>
      <w:bCs/>
    </w:rPr>
  </w:style>
  <w:style w:type="paragraph" w:styleId="Kommentartext">
    <w:name w:val="annotation text"/>
    <w:basedOn w:val="Standard"/>
    <w:link w:val="KommentartextZchn"/>
    <w:rsid w:val="002A1EC4"/>
    <w:rPr>
      <w:i/>
    </w:rPr>
  </w:style>
  <w:style w:type="paragraph" w:styleId="Liste">
    <w:name w:val="List"/>
    <w:basedOn w:val="Standard"/>
    <w:link w:val="ListeZchn"/>
    <w:semiHidden/>
    <w:rsid w:val="007A33A6"/>
    <w:pPr>
      <w:ind w:left="283" w:hanging="283"/>
    </w:pPr>
  </w:style>
  <w:style w:type="paragraph" w:styleId="Liste2">
    <w:name w:val="List 2"/>
    <w:basedOn w:val="Standard"/>
    <w:link w:val="Liste2Zchn"/>
    <w:semiHidden/>
    <w:rsid w:val="007A33A6"/>
    <w:pPr>
      <w:ind w:left="566" w:hanging="283"/>
    </w:pPr>
  </w:style>
  <w:style w:type="paragraph" w:styleId="Liste3">
    <w:name w:val="List 3"/>
    <w:basedOn w:val="Standard"/>
    <w:link w:val="Liste3Zchn"/>
    <w:semiHidden/>
    <w:rsid w:val="007A33A6"/>
    <w:pPr>
      <w:ind w:left="849" w:hanging="283"/>
    </w:pPr>
  </w:style>
  <w:style w:type="paragraph" w:styleId="Liste4">
    <w:name w:val="List 4"/>
    <w:basedOn w:val="Standard"/>
    <w:semiHidden/>
    <w:rsid w:val="007A33A6"/>
    <w:pPr>
      <w:ind w:left="1132" w:hanging="283"/>
    </w:pPr>
  </w:style>
  <w:style w:type="paragraph" w:styleId="Liste5">
    <w:name w:val="List 5"/>
    <w:basedOn w:val="Standard"/>
    <w:semiHidden/>
    <w:rsid w:val="007A33A6"/>
    <w:pPr>
      <w:ind w:left="1415" w:hanging="283"/>
    </w:pPr>
  </w:style>
  <w:style w:type="paragraph" w:styleId="Listenfortsetzung">
    <w:name w:val="List Continue"/>
    <w:basedOn w:val="Standard"/>
    <w:semiHidden/>
    <w:rsid w:val="007A33A6"/>
    <w:pPr>
      <w:spacing w:after="120"/>
      <w:ind w:left="283"/>
    </w:pPr>
  </w:style>
  <w:style w:type="paragraph" w:styleId="Listenfortsetzung2">
    <w:name w:val="List Continue 2"/>
    <w:basedOn w:val="Standard"/>
    <w:semiHidden/>
    <w:rsid w:val="007A33A6"/>
    <w:pPr>
      <w:spacing w:after="120"/>
      <w:ind w:left="566"/>
    </w:pPr>
  </w:style>
  <w:style w:type="paragraph" w:styleId="Listenfortsetzung3">
    <w:name w:val="List Continue 3"/>
    <w:basedOn w:val="Standard"/>
    <w:semiHidden/>
    <w:rsid w:val="007A33A6"/>
    <w:pPr>
      <w:spacing w:after="120"/>
      <w:ind w:left="849"/>
    </w:pPr>
  </w:style>
  <w:style w:type="paragraph" w:styleId="Listenfortsetzung4">
    <w:name w:val="List Continue 4"/>
    <w:basedOn w:val="Standard"/>
    <w:semiHidden/>
    <w:rsid w:val="007A33A6"/>
    <w:pPr>
      <w:spacing w:after="120"/>
      <w:ind w:left="1132"/>
    </w:pPr>
  </w:style>
  <w:style w:type="paragraph" w:styleId="Listenfortsetzung5">
    <w:name w:val="List Continue 5"/>
    <w:basedOn w:val="Standard"/>
    <w:semiHidden/>
    <w:rsid w:val="007A33A6"/>
    <w:pPr>
      <w:spacing w:after="120"/>
      <w:ind w:left="1415"/>
    </w:pPr>
  </w:style>
  <w:style w:type="paragraph" w:styleId="Listennummer">
    <w:name w:val="List Number"/>
    <w:basedOn w:val="Standard"/>
    <w:semiHidden/>
    <w:rsid w:val="007A33A6"/>
    <w:pPr>
      <w:numPr>
        <w:numId w:val="8"/>
      </w:numPr>
    </w:pPr>
  </w:style>
  <w:style w:type="paragraph" w:styleId="Listennummer2">
    <w:name w:val="List Number 2"/>
    <w:basedOn w:val="Standard"/>
    <w:semiHidden/>
    <w:rsid w:val="007A33A6"/>
    <w:pPr>
      <w:numPr>
        <w:numId w:val="9"/>
      </w:numPr>
    </w:pPr>
  </w:style>
  <w:style w:type="paragraph" w:styleId="Listennummer3">
    <w:name w:val="List Number 3"/>
    <w:basedOn w:val="Standard"/>
    <w:semiHidden/>
    <w:rsid w:val="007A33A6"/>
    <w:pPr>
      <w:numPr>
        <w:numId w:val="10"/>
      </w:numPr>
    </w:pPr>
  </w:style>
  <w:style w:type="paragraph" w:styleId="Listennummer4">
    <w:name w:val="List Number 4"/>
    <w:basedOn w:val="Standard"/>
    <w:semiHidden/>
    <w:rsid w:val="007A33A6"/>
    <w:pPr>
      <w:numPr>
        <w:numId w:val="11"/>
      </w:numPr>
    </w:pPr>
  </w:style>
  <w:style w:type="paragraph" w:styleId="Listennummer5">
    <w:name w:val="List Number 5"/>
    <w:basedOn w:val="Standard"/>
    <w:semiHidden/>
    <w:rsid w:val="007A33A6"/>
    <w:pPr>
      <w:numPr>
        <w:numId w:val="12"/>
      </w:numPr>
    </w:pPr>
  </w:style>
  <w:style w:type="paragraph" w:styleId="StandardWeb">
    <w:name w:val="Normal (Web)"/>
    <w:basedOn w:val="Standard"/>
    <w:semiHidden/>
    <w:rsid w:val="007A33A6"/>
    <w:rPr>
      <w:rFonts w:ascii="Times New Roman" w:hAnsi="Times New Roman"/>
      <w:sz w:val="24"/>
    </w:rPr>
  </w:style>
  <w:style w:type="table" w:styleId="Tabelle3D-Effekt1">
    <w:name w:val="Table 3D effects 1"/>
    <w:basedOn w:val="NormaleTabelle"/>
    <w:semiHidden/>
    <w:rsid w:val="007A33A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7A33A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7A33A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semiHidden/>
    <w:rsid w:val="007A33A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semiHidden/>
    <w:rsid w:val="007A33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7A33A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semiHidden/>
    <w:rsid w:val="007A33A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7A33A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7A33A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7A33A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Raster1">
    <w:name w:val="Table Grid 1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7A33A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7A33A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7A33A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7A33A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7A33A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semiHidden/>
    <w:rsid w:val="007A33A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7A33A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7A33A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7A33A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7A33A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semiHidden/>
    <w:rsid w:val="007A33A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7A33A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semiHidden/>
    <w:rsid w:val="007A33A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7A33A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7A33A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uiPriority w:val="59"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semiHidden/>
    <w:rsid w:val="007A33A6"/>
    <w:pPr>
      <w:spacing w:after="120"/>
    </w:pPr>
  </w:style>
  <w:style w:type="paragraph" w:styleId="Textkrper2">
    <w:name w:val="Body Text 2"/>
    <w:basedOn w:val="Standard"/>
    <w:semiHidden/>
    <w:rsid w:val="007A33A6"/>
    <w:pPr>
      <w:spacing w:after="120" w:line="480" w:lineRule="auto"/>
    </w:pPr>
  </w:style>
  <w:style w:type="paragraph" w:styleId="Textkrper3">
    <w:name w:val="Body Text 3"/>
    <w:basedOn w:val="Standard"/>
    <w:semiHidden/>
    <w:rsid w:val="007A33A6"/>
    <w:pPr>
      <w:spacing w:after="120"/>
    </w:pPr>
    <w:rPr>
      <w:sz w:val="16"/>
      <w:szCs w:val="16"/>
    </w:rPr>
  </w:style>
  <w:style w:type="paragraph" w:styleId="Textkrper-Einzug2">
    <w:name w:val="Body Text Indent 2"/>
    <w:basedOn w:val="Standard"/>
    <w:semiHidden/>
    <w:rsid w:val="007A33A6"/>
    <w:pPr>
      <w:spacing w:after="120" w:line="480" w:lineRule="auto"/>
      <w:ind w:left="283"/>
    </w:pPr>
  </w:style>
  <w:style w:type="paragraph" w:styleId="Textkrper-Einzug3">
    <w:name w:val="Body Text Indent 3"/>
    <w:basedOn w:val="Standard"/>
    <w:semiHidden/>
    <w:rsid w:val="007A33A6"/>
    <w:pPr>
      <w:spacing w:after="120"/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semiHidden/>
    <w:rsid w:val="007A33A6"/>
    <w:pPr>
      <w:ind w:firstLine="210"/>
    </w:pPr>
  </w:style>
  <w:style w:type="paragraph" w:styleId="Textkrper-Zeileneinzug">
    <w:name w:val="Body Text Indent"/>
    <w:basedOn w:val="Standard"/>
    <w:semiHidden/>
    <w:rsid w:val="007A33A6"/>
    <w:pPr>
      <w:spacing w:after="120"/>
      <w:ind w:left="283"/>
    </w:pPr>
  </w:style>
  <w:style w:type="paragraph" w:styleId="Textkrper-Erstzeileneinzug2">
    <w:name w:val="Body Text First Indent 2"/>
    <w:basedOn w:val="Textkrper-Zeileneinzug"/>
    <w:semiHidden/>
    <w:rsid w:val="007A33A6"/>
    <w:pPr>
      <w:ind w:firstLine="210"/>
    </w:pPr>
  </w:style>
  <w:style w:type="paragraph" w:styleId="Umschlagabsenderadresse">
    <w:name w:val="envelope return"/>
    <w:basedOn w:val="Standard"/>
    <w:semiHidden/>
    <w:rsid w:val="007A33A6"/>
    <w:rPr>
      <w:rFonts w:cs="Arial"/>
    </w:rPr>
  </w:style>
  <w:style w:type="paragraph" w:styleId="Umschlagadresse">
    <w:name w:val="envelope address"/>
    <w:basedOn w:val="Standard"/>
    <w:semiHidden/>
    <w:rsid w:val="007A33A6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character" w:styleId="BesuchterLink">
    <w:name w:val="FollowedHyperlink"/>
    <w:rsid w:val="002A1EC4"/>
    <w:rPr>
      <w:rFonts w:ascii="Arial" w:hAnsi="Arial"/>
      <w:color w:val="FF6600"/>
      <w:sz w:val="22"/>
      <w:u w:val="none"/>
    </w:rPr>
  </w:style>
  <w:style w:type="character" w:styleId="Hyperlink">
    <w:name w:val="Hyperlink"/>
    <w:rsid w:val="002A1EC4"/>
    <w:rPr>
      <w:rFonts w:ascii="Arial" w:hAnsi="Arial"/>
      <w:color w:val="FF6600"/>
      <w:sz w:val="22"/>
      <w:u w:val="none"/>
    </w:rPr>
  </w:style>
  <w:style w:type="table" w:styleId="TabelleFarbig1">
    <w:name w:val="Table Colorful 1"/>
    <w:basedOn w:val="NormaleTabelle"/>
    <w:semiHidden/>
    <w:rsid w:val="007A33A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7A33A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7A33A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7A33A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7A33A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Professionell">
    <w:name w:val="Table Professional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ndesign">
    <w:name w:val="Table Theme"/>
    <w:basedOn w:val="NormaleTabelle"/>
    <w:semiHidden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semiHidden/>
    <w:rsid w:val="002A1EC4"/>
    <w:rPr>
      <w:rFonts w:ascii="Arial" w:hAnsi="Arial"/>
      <w:sz w:val="18"/>
    </w:rPr>
  </w:style>
  <w:style w:type="character" w:styleId="Zeilennummer">
    <w:name w:val="line number"/>
    <w:semiHidden/>
    <w:rsid w:val="007A33A6"/>
    <w:rPr>
      <w:rFonts w:ascii="Arial" w:hAnsi="Arial"/>
      <w:sz w:val="22"/>
    </w:rPr>
  </w:style>
  <w:style w:type="paragraph" w:styleId="Funotentext">
    <w:name w:val="footnote text"/>
    <w:basedOn w:val="Standard"/>
    <w:semiHidden/>
    <w:rsid w:val="00D50946"/>
  </w:style>
  <w:style w:type="character" w:styleId="Funotenzeichen">
    <w:name w:val="footnote reference"/>
    <w:semiHidden/>
    <w:rsid w:val="00D50946"/>
    <w:rPr>
      <w:vertAlign w:val="superscript"/>
    </w:rPr>
  </w:style>
  <w:style w:type="paragraph" w:styleId="Kopfzeile">
    <w:name w:val="header"/>
    <w:basedOn w:val="Standard"/>
    <w:rsid w:val="003A3B15"/>
    <w:pPr>
      <w:tabs>
        <w:tab w:val="center" w:pos="4536"/>
        <w:tab w:val="right" w:pos="9072"/>
      </w:tabs>
    </w:pPr>
    <w:rPr>
      <w:color w:val="575757"/>
      <w:sz w:val="24"/>
    </w:rPr>
  </w:style>
  <w:style w:type="paragraph" w:styleId="Fuzeile">
    <w:name w:val="footer"/>
    <w:basedOn w:val="Standard"/>
    <w:rsid w:val="003A3B15"/>
    <w:pPr>
      <w:tabs>
        <w:tab w:val="center" w:pos="4536"/>
        <w:tab w:val="right" w:pos="9639"/>
      </w:tabs>
    </w:pPr>
    <w:rPr>
      <w:color w:val="575757"/>
    </w:rPr>
  </w:style>
  <w:style w:type="paragraph" w:styleId="Nachrichtenkopf">
    <w:name w:val="Message Header"/>
    <w:basedOn w:val="Standard"/>
    <w:semiHidden/>
    <w:rsid w:val="002A1EC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Verzeichnis1">
    <w:name w:val="toc 1"/>
    <w:basedOn w:val="Standard"/>
    <w:next w:val="Standard"/>
    <w:autoRedefine/>
    <w:uiPriority w:val="39"/>
    <w:rsid w:val="00B91D02"/>
    <w:pPr>
      <w:tabs>
        <w:tab w:val="left" w:pos="393"/>
        <w:tab w:val="right" w:leader="dot" w:pos="9628"/>
      </w:tabs>
      <w:spacing w:before="240" w:after="120"/>
    </w:pPr>
    <w:rPr>
      <w:color w:val="262626" w:themeColor="text1" w:themeTint="D9"/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rsid w:val="00B91D02"/>
    <w:rPr>
      <w:color w:val="595959" w:themeColor="text1" w:themeTint="A6"/>
      <w:szCs w:val="22"/>
    </w:rPr>
  </w:style>
  <w:style w:type="paragraph" w:styleId="Verzeichnis3">
    <w:name w:val="toc 3"/>
    <w:basedOn w:val="Standard"/>
    <w:next w:val="Standard"/>
    <w:autoRedefine/>
    <w:uiPriority w:val="39"/>
    <w:rsid w:val="00B91D02"/>
    <w:pPr>
      <w:ind w:left="180"/>
    </w:pPr>
    <w:rPr>
      <w:color w:val="7F7F7F" w:themeColor="text1" w:themeTint="80"/>
      <w:szCs w:val="22"/>
    </w:rPr>
  </w:style>
  <w:style w:type="paragraph" w:styleId="Blocktext">
    <w:name w:val="Block Text"/>
    <w:basedOn w:val="Standard"/>
    <w:rsid w:val="00B302A6"/>
    <w:pPr>
      <w:tabs>
        <w:tab w:val="left" w:pos="431"/>
      </w:tabs>
      <w:spacing w:after="120"/>
      <w:ind w:left="431" w:right="1440"/>
    </w:pPr>
  </w:style>
  <w:style w:type="paragraph" w:styleId="Fu-Endnotenberschrift">
    <w:name w:val="Note Heading"/>
    <w:basedOn w:val="Standard"/>
    <w:next w:val="Standard"/>
    <w:semiHidden/>
    <w:rsid w:val="002A1EC4"/>
  </w:style>
  <w:style w:type="paragraph" w:styleId="Datum">
    <w:name w:val="Date"/>
    <w:basedOn w:val="Standard"/>
    <w:next w:val="Standard"/>
    <w:semiHidden/>
    <w:rsid w:val="002A1EC4"/>
  </w:style>
  <w:style w:type="paragraph" w:styleId="Standardeinzug">
    <w:name w:val="Normal Indent"/>
    <w:basedOn w:val="Standard"/>
    <w:semiHidden/>
    <w:rsid w:val="002A1EC4"/>
    <w:pPr>
      <w:ind w:left="708"/>
    </w:pPr>
  </w:style>
  <w:style w:type="paragraph" w:styleId="Unterschrift">
    <w:name w:val="Signature"/>
    <w:basedOn w:val="Standard"/>
    <w:semiHidden/>
    <w:rsid w:val="002A1EC4"/>
    <w:pPr>
      <w:ind w:left="4252"/>
    </w:pPr>
  </w:style>
  <w:style w:type="paragraph" w:styleId="Untertitel">
    <w:name w:val="Subtitle"/>
    <w:basedOn w:val="Standard"/>
    <w:rsid w:val="002A1EC4"/>
    <w:pPr>
      <w:spacing w:after="60"/>
      <w:jc w:val="center"/>
      <w:outlineLvl w:val="1"/>
    </w:pPr>
    <w:rPr>
      <w:rFonts w:cs="Arial"/>
      <w:sz w:val="24"/>
    </w:rPr>
  </w:style>
  <w:style w:type="paragraph" w:styleId="Verzeichnis4">
    <w:name w:val="toc 4"/>
    <w:basedOn w:val="Standard"/>
    <w:next w:val="Standard"/>
    <w:autoRedefine/>
    <w:rsid w:val="005E7719"/>
    <w:pPr>
      <w:pBdr>
        <w:between w:val="double" w:sz="6" w:space="0" w:color="auto"/>
      </w:pBdr>
      <w:ind w:left="360"/>
    </w:pPr>
    <w:rPr>
      <w:rFonts w:asciiTheme="minorHAnsi" w:hAnsiTheme="minorHAnsi"/>
    </w:rPr>
  </w:style>
  <w:style w:type="paragraph" w:styleId="Verzeichnis5">
    <w:name w:val="toc 5"/>
    <w:basedOn w:val="Standard"/>
    <w:next w:val="Standard"/>
    <w:autoRedefine/>
    <w:rsid w:val="00B302A6"/>
    <w:pPr>
      <w:pBdr>
        <w:between w:val="double" w:sz="6" w:space="0" w:color="auto"/>
      </w:pBdr>
      <w:ind w:left="540"/>
    </w:pPr>
    <w:rPr>
      <w:rFonts w:asciiTheme="minorHAnsi" w:hAnsiTheme="minorHAnsi"/>
    </w:rPr>
  </w:style>
  <w:style w:type="paragraph" w:styleId="Verzeichnis6">
    <w:name w:val="toc 6"/>
    <w:basedOn w:val="Standard"/>
    <w:next w:val="Standard"/>
    <w:autoRedefine/>
    <w:rsid w:val="00B302A6"/>
    <w:pPr>
      <w:pBdr>
        <w:between w:val="double" w:sz="6" w:space="0" w:color="auto"/>
      </w:pBdr>
      <w:ind w:left="720"/>
    </w:pPr>
    <w:rPr>
      <w:rFonts w:asciiTheme="minorHAnsi" w:hAnsiTheme="minorHAnsi"/>
    </w:rPr>
  </w:style>
  <w:style w:type="paragraph" w:styleId="Verzeichnis7">
    <w:name w:val="toc 7"/>
    <w:basedOn w:val="Standard"/>
    <w:next w:val="Standard"/>
    <w:autoRedefine/>
    <w:semiHidden/>
    <w:rsid w:val="00454BA4"/>
    <w:pPr>
      <w:pBdr>
        <w:between w:val="double" w:sz="6" w:space="0" w:color="auto"/>
      </w:pBdr>
      <w:ind w:left="900"/>
    </w:pPr>
    <w:rPr>
      <w:rFonts w:asciiTheme="minorHAnsi" w:hAnsiTheme="minorHAnsi"/>
    </w:rPr>
  </w:style>
  <w:style w:type="paragraph" w:styleId="Verzeichnis8">
    <w:name w:val="toc 8"/>
    <w:basedOn w:val="Standard"/>
    <w:next w:val="Standard"/>
    <w:autoRedefine/>
    <w:semiHidden/>
    <w:rsid w:val="00454BA4"/>
    <w:pPr>
      <w:pBdr>
        <w:between w:val="double" w:sz="6" w:space="0" w:color="auto"/>
      </w:pBdr>
      <w:ind w:left="1080"/>
    </w:pPr>
    <w:rPr>
      <w:rFonts w:asciiTheme="minorHAnsi" w:hAnsiTheme="minorHAnsi"/>
    </w:rPr>
  </w:style>
  <w:style w:type="paragraph" w:styleId="Verzeichnis9">
    <w:name w:val="toc 9"/>
    <w:basedOn w:val="Standard"/>
    <w:next w:val="Standard"/>
    <w:autoRedefine/>
    <w:semiHidden/>
    <w:rsid w:val="00454BA4"/>
    <w:pPr>
      <w:pBdr>
        <w:between w:val="double" w:sz="6" w:space="0" w:color="auto"/>
      </w:pBdr>
      <w:ind w:left="1260"/>
    </w:pPr>
    <w:rPr>
      <w:rFonts w:asciiTheme="minorHAnsi" w:hAnsiTheme="minorHAnsi"/>
    </w:rPr>
  </w:style>
  <w:style w:type="character" w:customStyle="1" w:styleId="Liste2Zchn">
    <w:name w:val="Liste 2 Zchn"/>
    <w:link w:val="Liste2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Zchn">
    <w:name w:val="Liste Zchn"/>
    <w:link w:val="Liste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3Zchn">
    <w:name w:val="Liste 3 Zchn"/>
    <w:link w:val="Liste3"/>
    <w:rsid w:val="0069293C"/>
    <w:rPr>
      <w:rFonts w:ascii="Arial" w:hAnsi="Arial"/>
      <w:sz w:val="22"/>
      <w:szCs w:val="24"/>
      <w:lang w:val="de-DE" w:eastAsia="de-DE" w:bidi="ar-SA"/>
    </w:rPr>
  </w:style>
  <w:style w:type="paragraph" w:customStyle="1" w:styleId="Blocksatz">
    <w:name w:val="Blocksatz"/>
    <w:basedOn w:val="Standard"/>
    <w:rsid w:val="00B302A6"/>
    <w:pPr>
      <w:jc w:val="both"/>
    </w:pPr>
  </w:style>
  <w:style w:type="paragraph" w:customStyle="1" w:styleId="Index">
    <w:name w:val="Index"/>
    <w:basedOn w:val="Standard"/>
    <w:next w:val="Standard"/>
    <w:rsid w:val="00272732"/>
    <w:pPr>
      <w:spacing w:before="240" w:after="60"/>
    </w:pPr>
    <w:rPr>
      <w:sz w:val="36"/>
      <w:szCs w:val="24"/>
    </w:rPr>
  </w:style>
  <w:style w:type="paragraph" w:customStyle="1" w:styleId="Anlage">
    <w:name w:val="Anlage"/>
    <w:basedOn w:val="Standard"/>
    <w:rsid w:val="009C4459"/>
  </w:style>
  <w:style w:type="paragraph" w:styleId="NurText">
    <w:name w:val="Plain Text"/>
    <w:basedOn w:val="Standard"/>
    <w:semiHidden/>
    <w:rsid w:val="00BC1BA6"/>
    <w:rPr>
      <w:rFonts w:ascii="Courier New" w:hAnsi="Courier New" w:cs="Courier New"/>
    </w:rPr>
  </w:style>
  <w:style w:type="numbering" w:styleId="111111">
    <w:name w:val="Outline List 2"/>
    <w:basedOn w:val="KeineListe"/>
    <w:semiHidden/>
    <w:rsid w:val="00BC1BA6"/>
    <w:pPr>
      <w:numPr>
        <w:numId w:val="14"/>
      </w:numPr>
    </w:pPr>
  </w:style>
  <w:style w:type="paragraph" w:customStyle="1" w:styleId="Code">
    <w:name w:val="Code"/>
    <w:basedOn w:val="berschrift1"/>
    <w:link w:val="CodeZchn"/>
    <w:rsid w:val="003A3B15"/>
    <w:pPr>
      <w:spacing w:before="60" w:after="0"/>
    </w:pPr>
    <w:rPr>
      <w:rFonts w:ascii="Courier New" w:hAnsi="Courier New"/>
      <w:sz w:val="20"/>
    </w:rPr>
  </w:style>
  <w:style w:type="character" w:customStyle="1" w:styleId="berschrift1Zchn">
    <w:name w:val="Überschrift 1 Zchn"/>
    <w:link w:val="berschrift1"/>
    <w:rsid w:val="00CB46DE"/>
    <w:rPr>
      <w:rFonts w:ascii="Trebuchet MS" w:hAnsi="Trebuchet MS" w:cs="Arial"/>
      <w:kern w:val="32"/>
      <w:sz w:val="28"/>
      <w:szCs w:val="28"/>
      <w:lang w:eastAsia="de-DE"/>
    </w:rPr>
  </w:style>
  <w:style w:type="character" w:customStyle="1" w:styleId="CodeZchn">
    <w:name w:val="Code Zchn"/>
    <w:link w:val="Code"/>
    <w:rsid w:val="008B606B"/>
    <w:rPr>
      <w:rFonts w:ascii="Courier New" w:hAnsi="Courier New" w:cs="Arial"/>
      <w:bCs/>
      <w:kern w:val="32"/>
      <w:sz w:val="32"/>
      <w:szCs w:val="32"/>
    </w:rPr>
  </w:style>
  <w:style w:type="paragraph" w:customStyle="1" w:styleId="Teilnehmer">
    <w:name w:val="Teilnehmer"/>
    <w:basedOn w:val="Standard"/>
    <w:rsid w:val="00482593"/>
    <w:pPr>
      <w:spacing w:before="60" w:after="60"/>
    </w:pPr>
    <w:rPr>
      <w:sz w:val="16"/>
    </w:rPr>
  </w:style>
  <w:style w:type="paragraph" w:customStyle="1" w:styleId="Headerbody">
    <w:name w:val="Headerbody"/>
    <w:basedOn w:val="Standard"/>
    <w:rsid w:val="00482593"/>
    <w:rPr>
      <w:sz w:val="16"/>
    </w:rPr>
  </w:style>
  <w:style w:type="paragraph" w:customStyle="1" w:styleId="Versionsnummer">
    <w:name w:val="Versionsnummer"/>
    <w:basedOn w:val="Standard"/>
    <w:qFormat/>
    <w:rsid w:val="003F2BE4"/>
    <w:rPr>
      <w:rFonts w:eastAsiaTheme="minorEastAsia" w:cstheme="minorBidi"/>
      <w:color w:val="A6A6A6" w:themeColor="background1" w:themeShade="A6"/>
      <w:szCs w:val="18"/>
      <w:lang w:val="de-AT" w:eastAsia="en-US"/>
    </w:rPr>
  </w:style>
  <w:style w:type="paragraph" w:styleId="Sprechblasentext">
    <w:name w:val="Balloon Text"/>
    <w:basedOn w:val="Standard"/>
    <w:semiHidden/>
    <w:rsid w:val="008F5181"/>
    <w:rPr>
      <w:rFonts w:ascii="Tahoma" w:hAnsi="Tahoma" w:cs="Tahoma"/>
      <w:sz w:val="16"/>
      <w:szCs w:val="16"/>
    </w:rPr>
  </w:style>
  <w:style w:type="paragraph" w:customStyle="1" w:styleId="BetonterText">
    <w:name w:val="Betonter Text"/>
    <w:basedOn w:val="Standard"/>
    <w:link w:val="BetonterTextZchn"/>
    <w:rsid w:val="00156E32"/>
    <w:rPr>
      <w:i/>
    </w:rPr>
  </w:style>
  <w:style w:type="character" w:customStyle="1" w:styleId="BetonterTextZchn">
    <w:name w:val="Betonter Text Zchn"/>
    <w:link w:val="BetonterText"/>
    <w:rsid w:val="00B46AFD"/>
    <w:rPr>
      <w:rFonts w:ascii="Arial" w:hAnsi="Arial"/>
      <w:i/>
      <w:sz w:val="22"/>
      <w:lang w:val="de-DE" w:eastAsia="de-DE" w:bidi="ar-SA"/>
    </w:rPr>
  </w:style>
  <w:style w:type="paragraph" w:customStyle="1" w:styleId="Standardklein">
    <w:name w:val="Standard klein"/>
    <w:basedOn w:val="Standard"/>
    <w:rsid w:val="005029CC"/>
  </w:style>
  <w:style w:type="character" w:customStyle="1" w:styleId="berschrift2Zchn">
    <w:name w:val="Überschrift 2 Zchn"/>
    <w:link w:val="berschrift2"/>
    <w:rsid w:val="00957E4A"/>
    <w:rPr>
      <w:rFonts w:ascii="Trebuchet MS" w:hAnsi="Trebuchet MS" w:cs="Arial"/>
      <w:bCs/>
      <w:iCs/>
      <w:sz w:val="24"/>
      <w:szCs w:val="28"/>
      <w:lang w:eastAsia="de-DE"/>
    </w:rPr>
  </w:style>
  <w:style w:type="paragraph" w:styleId="Listenabsatz">
    <w:name w:val="List Paragraph"/>
    <w:basedOn w:val="Standard"/>
    <w:autoRedefine/>
    <w:uiPriority w:val="34"/>
    <w:qFormat/>
    <w:rsid w:val="00CB5A35"/>
    <w:pPr>
      <w:spacing w:line="360" w:lineRule="auto"/>
      <w:ind w:left="720"/>
      <w:contextualSpacing/>
    </w:pPr>
    <w:rPr>
      <w:rFonts w:eastAsiaTheme="minorEastAsia" w:cstheme="minorBidi"/>
      <w:szCs w:val="24"/>
      <w:lang w:val="de-AT" w:eastAsia="en-US"/>
    </w:rPr>
  </w:style>
  <w:style w:type="paragraph" w:customStyle="1" w:styleId="Explanation">
    <w:name w:val="Explanation"/>
    <w:basedOn w:val="Standard"/>
    <w:qFormat/>
    <w:rsid w:val="00E91055"/>
    <w:rPr>
      <w:color w:val="A6A6A6" w:themeColor="background1" w:themeShade="A6"/>
    </w:rPr>
  </w:style>
  <w:style w:type="character" w:customStyle="1" w:styleId="KommentartextZchn">
    <w:name w:val="Kommentartext Zchn"/>
    <w:basedOn w:val="Absatz-Standardschriftart"/>
    <w:link w:val="Kommentartext"/>
    <w:rsid w:val="00781C91"/>
    <w:rPr>
      <w:rFonts w:ascii="Verdana" w:hAnsi="Verdana"/>
      <w:i/>
      <w:lang w:eastAsia="de-DE"/>
    </w:rPr>
  </w:style>
  <w:style w:type="paragraph" w:customStyle="1" w:styleId="p1">
    <w:name w:val="p1"/>
    <w:basedOn w:val="Standard"/>
    <w:rsid w:val="001E47C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de-AT"/>
    </w:rPr>
  </w:style>
  <w:style w:type="character" w:customStyle="1" w:styleId="s1">
    <w:name w:val="s1"/>
    <w:basedOn w:val="Absatz-Standardschriftart"/>
    <w:rsid w:val="001E47CC"/>
  </w:style>
  <w:style w:type="character" w:customStyle="1" w:styleId="s2">
    <w:name w:val="s2"/>
    <w:basedOn w:val="Absatz-Standardschriftart"/>
    <w:rsid w:val="001E4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m\Dropbox\Projektmanagement\templates\set_2014\einzeln\pm_template_management_summary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6A913C143E084693D02B7B938376B7" ma:contentTypeVersion="11" ma:contentTypeDescription="Ein neues Dokument erstellen." ma:contentTypeScope="" ma:versionID="e420ba60ddec821319165ca892c96d60">
  <xsd:schema xmlns:xsd="http://www.w3.org/2001/XMLSchema" xmlns:xs="http://www.w3.org/2001/XMLSchema" xmlns:p="http://schemas.microsoft.com/office/2006/metadata/properties" xmlns:ns2="159292f5-ae7d-4772-aea3-467c4dd88844" xmlns:ns3="7d515a82-4a64-4446-81fe-2caa98805c6c" targetNamespace="http://schemas.microsoft.com/office/2006/metadata/properties" ma:root="true" ma:fieldsID="3ea8a233abcbb76804987009ef2ed4b5" ns2:_="" ns3:_="">
    <xsd:import namespace="159292f5-ae7d-4772-aea3-467c4dd88844"/>
    <xsd:import namespace="7d515a82-4a64-4446-81fe-2caa98805c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292f5-ae7d-4772-aea3-467c4dd888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39d94293-9e2d-4a4c-9c09-8af353d9f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15a82-4a64-4446-81fe-2caa98805c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2b75dd-921b-4761-b7d9-1671886197cf}" ma:internalName="TaxCatchAll" ma:showField="CatchAllData" ma:web="7d515a82-4a64-4446-81fe-2caa98805c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9292f5-ae7d-4772-aea3-467c4dd88844">
      <Terms xmlns="http://schemas.microsoft.com/office/infopath/2007/PartnerControls"/>
    </lcf76f155ced4ddcb4097134ff3c332f>
    <TaxCatchAll xmlns="7d515a82-4a64-4446-81fe-2caa98805c6c" xsi:nil="true"/>
  </documentManagement>
</p:properties>
</file>

<file path=customXml/itemProps1.xml><?xml version="1.0" encoding="utf-8"?>
<ds:datastoreItem xmlns:ds="http://schemas.openxmlformats.org/officeDocument/2006/customXml" ds:itemID="{62517CB5-774D-4EDD-8943-E53181CD9A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0F5EBE-0D9C-4145-B4FC-7E2A823855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DFB964-5B1B-41CA-8A41-92D2D3916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9292f5-ae7d-4772-aea3-467c4dd88844"/>
    <ds:schemaRef ds:uri="7d515a82-4a64-4446-81fe-2caa98805c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E49199-CF90-4FF6-A8F3-3BE515465CE7}">
  <ds:schemaRefs>
    <ds:schemaRef ds:uri="http://schemas.microsoft.com/office/2006/metadata/properties"/>
    <ds:schemaRef ds:uri="http://schemas.microsoft.com/office/infopath/2007/PartnerControls"/>
    <ds:schemaRef ds:uri="159292f5-ae7d-4772-aea3-467c4dd88844"/>
    <ds:schemaRef ds:uri="7d515a82-4a64-4446-81fe-2caa98805c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pm_template_management_summary_v2.dotx</Template>
  <TotalTime>0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M104</vt:lpstr>
    </vt:vector>
  </TitlesOfParts>
  <Company>Home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M104</dc:title>
  <dc:subject/>
  <dc:creator>stm</dc:creator>
  <cp:keywords/>
  <cp:lastModifiedBy>Tamara M.</cp:lastModifiedBy>
  <cp:revision>1110</cp:revision>
  <cp:lastPrinted>2026-01-15T10:35:00Z</cp:lastPrinted>
  <dcterms:created xsi:type="dcterms:W3CDTF">2022-01-14T14:58:00Z</dcterms:created>
  <dcterms:modified xsi:type="dcterms:W3CDTF">2026-02-26T08:31:00Z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0x010100C56A913C143E084693D02B7B938376B7</vt:lpwstr>
  </property>
  <property fmtid="{D5CDD505-2E9C-101B-9397-08002B2CF9AE}" pid="3" name="MediaServiceImageTags">
    <vt:lpwstr/>
  </property>
</Properties>
</file>